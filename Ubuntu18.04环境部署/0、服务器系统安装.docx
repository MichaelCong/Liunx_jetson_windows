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379B6" w14:textId="3623CF2E" w:rsidR="00EA6459" w:rsidRDefault="00C145DA" w:rsidP="00C145DA">
      <w:pPr>
        <w:pStyle w:val="1"/>
        <w:numPr>
          <w:ilvl w:val="0"/>
          <w:numId w:val="10"/>
        </w:numPr>
      </w:pPr>
      <w:r>
        <w:rPr>
          <w:rFonts w:hint="eastAsia"/>
        </w:rPr>
        <w:t>镜像下载与系统盘制作</w:t>
      </w:r>
    </w:p>
    <w:p w14:paraId="5FF3AD13" w14:textId="0191C8BF" w:rsidR="004B1551" w:rsidRDefault="004B1551" w:rsidP="004B1551">
      <w:pPr>
        <w:pStyle w:val="2"/>
      </w:pPr>
      <w:r>
        <w:rPr>
          <w:rFonts w:hint="eastAsia"/>
        </w:rPr>
        <w:t>1</w:t>
      </w:r>
      <w:r>
        <w:t xml:space="preserve">.1 </w:t>
      </w:r>
      <w:r w:rsidR="00397C2D">
        <w:rPr>
          <w:rFonts w:hint="eastAsia"/>
        </w:rPr>
        <w:t>镜像下载</w:t>
      </w:r>
    </w:p>
    <w:p w14:paraId="71E34039" w14:textId="6A3720D6" w:rsidR="00C145DA" w:rsidRDefault="00854CB8" w:rsidP="004B1551">
      <w:r>
        <w:rPr>
          <w:rFonts w:hint="eastAsia"/>
        </w:rPr>
        <w:t>Ubuntu</w:t>
      </w:r>
      <w:r>
        <w:rPr>
          <w:rFonts w:hint="eastAsia"/>
        </w:rPr>
        <w:t>下载采用国内镜像源下载</w:t>
      </w:r>
      <w:r>
        <w:rPr>
          <w:rFonts w:hint="eastAsia"/>
        </w:rPr>
        <w:t>[</w:t>
      </w:r>
      <w:r w:rsidRPr="00854CB8">
        <w:t>http://mirrors.aliyun.com/ubuntu-releases/18.04</w:t>
      </w:r>
      <w:r w:rsidR="005A5EA1">
        <w:rPr>
          <w:rFonts w:hint="eastAsia"/>
        </w:rPr>
        <w:t>.5</w:t>
      </w:r>
      <w:r w:rsidRPr="00854CB8">
        <w:t>/</w:t>
      </w:r>
      <w:r>
        <w:t>]</w:t>
      </w:r>
    </w:p>
    <w:p w14:paraId="5E2F334A" w14:textId="61A24308" w:rsidR="00854CB8" w:rsidRDefault="004B1551" w:rsidP="00C145DA">
      <w:r>
        <w:rPr>
          <w:noProof/>
          <w:snapToGrid/>
        </w:rPr>
        <w:drawing>
          <wp:inline distT="0" distB="0" distL="0" distR="0" wp14:anchorId="2CDDD6BF" wp14:editId="1BCB4EFF">
            <wp:extent cx="6242685" cy="3518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852A" w14:textId="44AD6E0E" w:rsidR="004B1551" w:rsidRDefault="003579E4" w:rsidP="003579E4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系统盘制作</w:t>
      </w:r>
    </w:p>
    <w:p w14:paraId="4C63DA17" w14:textId="37E9751A" w:rsidR="003579E4" w:rsidRDefault="0080645C" w:rsidP="0080645C">
      <w:r>
        <w:rPr>
          <w:rFonts w:hint="eastAsia"/>
        </w:rPr>
        <w:t>我们需要在</w:t>
      </w:r>
      <w:r>
        <w:rPr>
          <w:rFonts w:hint="eastAsia"/>
        </w:rPr>
        <w:t>Windows</w:t>
      </w:r>
      <w:r>
        <w:rPr>
          <w:rFonts w:hint="eastAsia"/>
        </w:rPr>
        <w:t>系统下面下载刻录软件并完成刻录</w:t>
      </w:r>
      <w:r>
        <w:rPr>
          <w:rFonts w:hint="eastAsia"/>
        </w:rPr>
        <w:t>，首先</w:t>
      </w:r>
      <w:r w:rsidR="003579E4">
        <w:rPr>
          <w:rFonts w:hint="eastAsia"/>
        </w:rPr>
        <w:t>找一个空的系统盘，建议大于</w:t>
      </w:r>
      <w:r w:rsidR="003579E4">
        <w:rPr>
          <w:rFonts w:hint="eastAsia"/>
        </w:rPr>
        <w:t>8</w:t>
      </w:r>
      <w:r w:rsidR="003579E4">
        <w:t>GB</w:t>
      </w:r>
      <w:r w:rsidR="003579E4">
        <w:rPr>
          <w:rFonts w:hint="eastAsia"/>
        </w:rPr>
        <w:t>。系统盘制作和</w:t>
      </w:r>
      <w:r w:rsidR="003579E4">
        <w:rPr>
          <w:rFonts w:hint="eastAsia"/>
        </w:rPr>
        <w:t>win</w:t>
      </w:r>
      <w:r w:rsidR="003579E4">
        <w:rPr>
          <w:rFonts w:hint="eastAsia"/>
        </w:rPr>
        <w:t>一样，建议</w:t>
      </w:r>
      <w:r w:rsidR="003579E4" w:rsidRPr="003579E4">
        <w:rPr>
          <w:rFonts w:hint="eastAsia"/>
        </w:rPr>
        <w:t>使用</w:t>
      </w:r>
      <w:r w:rsidR="003579E4" w:rsidRPr="003579E4">
        <w:rPr>
          <w:rFonts w:hint="eastAsia"/>
        </w:rPr>
        <w:t>rufus</w:t>
      </w:r>
      <w:r w:rsidR="003579E4">
        <w:rPr>
          <w:rFonts w:hint="eastAsia"/>
        </w:rPr>
        <w:t>或者</w:t>
      </w:r>
      <w:proofErr w:type="spellStart"/>
      <w:r w:rsidR="003579E4">
        <w:rPr>
          <w:rFonts w:hint="eastAsia"/>
        </w:rPr>
        <w:t>utrolso</w:t>
      </w:r>
      <w:proofErr w:type="spellEnd"/>
      <w:r w:rsidR="003579E4" w:rsidRPr="003579E4">
        <w:rPr>
          <w:rFonts w:hint="eastAsia"/>
        </w:rPr>
        <w:t>软件来写入镜像</w:t>
      </w:r>
      <w:r w:rsidR="003579E4">
        <w:rPr>
          <w:rFonts w:hint="eastAsia"/>
        </w:rPr>
        <w:t>。这里</w:t>
      </w:r>
      <w:r>
        <w:rPr>
          <w:rFonts w:hint="eastAsia"/>
        </w:rPr>
        <w:t>我用的是</w:t>
      </w:r>
      <w:proofErr w:type="spellStart"/>
      <w:r>
        <w:rPr>
          <w:rFonts w:hint="eastAsia"/>
        </w:rPr>
        <w:t>ultroiso</w:t>
      </w:r>
      <w:proofErr w:type="spellEnd"/>
      <w:r>
        <w:rPr>
          <w:rFonts w:hint="eastAsia"/>
        </w:rPr>
        <w:t>。下载地址：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</w:instrText>
      </w:r>
      <w:r>
        <w:rPr>
          <w:rFonts w:hint="eastAsia"/>
        </w:rPr>
        <w:instrText>https://cn.ultraiso.net/xiazai.html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Pr="00547D03">
        <w:rPr>
          <w:rStyle w:val="a8"/>
          <w:rFonts w:hint="eastAsia"/>
        </w:rPr>
        <w:t>https://cn.ultraiso.net/xiazai.html</w:t>
      </w:r>
      <w:r>
        <w:fldChar w:fldCharType="end"/>
      </w:r>
      <w:r>
        <w:rPr>
          <w:rFonts w:hint="eastAsia"/>
        </w:rPr>
        <w:t>，</w:t>
      </w:r>
      <w:r>
        <w:rPr>
          <w:rFonts w:hint="eastAsia"/>
        </w:rPr>
        <w:t>直接下载免费试用版本即可，全部默认下一步安装即可。</w:t>
      </w:r>
    </w:p>
    <w:p w14:paraId="139C0723" w14:textId="419DDEDC" w:rsidR="0080645C" w:rsidRDefault="0080645C" w:rsidP="0080645C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UltraISO</w:t>
      </w:r>
      <w:proofErr w:type="spellEnd"/>
      <w:r>
        <w:rPr>
          <w:rFonts w:hint="eastAsia"/>
        </w:rPr>
        <w:t>，点击右下角的“继续试用”：</w:t>
      </w:r>
    </w:p>
    <w:p w14:paraId="63CA7638" w14:textId="5E7DAFEE" w:rsidR="0080645C" w:rsidRDefault="0080645C" w:rsidP="0080645C">
      <w:pPr>
        <w:jc w:val="center"/>
      </w:pPr>
      <w:r>
        <w:rPr>
          <w:noProof/>
        </w:rPr>
        <w:drawing>
          <wp:inline distT="0" distB="0" distL="0" distR="0" wp14:anchorId="72A2772C" wp14:editId="6EAC14B0">
            <wp:extent cx="2480310" cy="2054428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89" cy="20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8D83" w14:textId="77777777" w:rsidR="0080645C" w:rsidRDefault="0080645C" w:rsidP="0080645C"/>
    <w:p w14:paraId="4399D2B3" w14:textId="77777777" w:rsidR="0080645C" w:rsidRDefault="0080645C" w:rsidP="0080645C">
      <w:pPr>
        <w:rPr>
          <w:rFonts w:hint="eastAsia"/>
        </w:rPr>
      </w:pPr>
      <w:r>
        <w:rPr>
          <w:rFonts w:hint="eastAsia"/>
        </w:rPr>
        <w:lastRenderedPageBreak/>
        <w:t>先在本地目录下面选择需要安装的</w:t>
      </w:r>
      <w:r>
        <w:rPr>
          <w:rFonts w:hint="eastAsia"/>
        </w:rPr>
        <w:t>Ubuntu</w:t>
      </w:r>
      <w:r>
        <w:rPr>
          <w:rFonts w:hint="eastAsia"/>
        </w:rPr>
        <w:t>镜像，点击之后就会出现如下图所示的界面：</w:t>
      </w:r>
    </w:p>
    <w:p w14:paraId="7F34FD75" w14:textId="5735FAEF" w:rsidR="0080645C" w:rsidRPr="0080645C" w:rsidRDefault="0080645C" w:rsidP="0080645C">
      <w:pPr>
        <w:jc w:val="center"/>
      </w:pPr>
      <w:r>
        <w:rPr>
          <w:noProof/>
        </w:rPr>
        <w:drawing>
          <wp:inline distT="0" distB="0" distL="0" distR="0" wp14:anchorId="421E0222" wp14:editId="30332336">
            <wp:extent cx="4448810" cy="377952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74" cy="378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CF86" w14:textId="77777777" w:rsidR="0080645C" w:rsidRDefault="0080645C" w:rsidP="0080645C">
      <w:pPr>
        <w:rPr>
          <w:rFonts w:hint="eastAsia"/>
        </w:rPr>
      </w:pPr>
      <w:r>
        <w:rPr>
          <w:rFonts w:hint="eastAsia"/>
        </w:rPr>
        <w:t>然后点击启动，选择“写入硬盘映像”：</w:t>
      </w:r>
    </w:p>
    <w:p w14:paraId="087C0832" w14:textId="0BC35B06" w:rsidR="0080645C" w:rsidRPr="0080645C" w:rsidRDefault="0080645C" w:rsidP="00136303">
      <w:pPr>
        <w:jc w:val="center"/>
      </w:pPr>
      <w:r>
        <w:rPr>
          <w:noProof/>
        </w:rPr>
        <w:drawing>
          <wp:inline distT="0" distB="0" distL="0" distR="0" wp14:anchorId="3AAA8FBE" wp14:editId="34875B9F">
            <wp:extent cx="3699867" cy="3143250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83" cy="31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E6A9" w14:textId="77777777" w:rsidR="0080645C" w:rsidRDefault="0080645C" w:rsidP="0080645C">
      <w:pPr>
        <w:rPr>
          <w:rFonts w:hint="eastAsia"/>
        </w:rPr>
      </w:pPr>
      <w:r>
        <w:rPr>
          <w:rFonts w:hint="eastAsia"/>
        </w:rPr>
        <w:t>按照以下方式进行选择：</w:t>
      </w:r>
    </w:p>
    <w:p w14:paraId="574652D5" w14:textId="77777777" w:rsidR="0080645C" w:rsidRDefault="0080645C" w:rsidP="0080645C">
      <w:pPr>
        <w:rPr>
          <w:rFonts w:hint="eastAsia"/>
        </w:rPr>
      </w:pPr>
      <w:r>
        <w:rPr>
          <w:rFonts w:hint="eastAsia"/>
        </w:rPr>
        <w:t>磁盘驱动器：选择要刻录的</w:t>
      </w:r>
      <w:r>
        <w:rPr>
          <w:rFonts w:hint="eastAsia"/>
        </w:rPr>
        <w:t>u</w:t>
      </w:r>
      <w:r>
        <w:rPr>
          <w:rFonts w:hint="eastAsia"/>
        </w:rPr>
        <w:t>盘（选择你需要刻录进去的</w:t>
      </w:r>
      <w:r>
        <w:rPr>
          <w:rFonts w:hint="eastAsia"/>
        </w:rPr>
        <w:t>U</w:t>
      </w:r>
      <w:r>
        <w:rPr>
          <w:rFonts w:hint="eastAsia"/>
        </w:rPr>
        <w:t>盘）</w:t>
      </w:r>
    </w:p>
    <w:p w14:paraId="3FE489E6" w14:textId="77777777" w:rsidR="0080645C" w:rsidRDefault="0080645C" w:rsidP="0080645C">
      <w:pPr>
        <w:rPr>
          <w:rFonts w:hint="eastAsia"/>
        </w:rPr>
      </w:pPr>
      <w:r>
        <w:rPr>
          <w:rFonts w:hint="eastAsia"/>
        </w:rPr>
        <w:t>映像文件：选择</w:t>
      </w:r>
      <w:r>
        <w:rPr>
          <w:rFonts w:hint="eastAsia"/>
        </w:rPr>
        <w:t>Ubuntu iso</w:t>
      </w:r>
      <w:r>
        <w:rPr>
          <w:rFonts w:hint="eastAsia"/>
        </w:rPr>
        <w:t>镜像（默认已经选好）</w:t>
      </w:r>
    </w:p>
    <w:p w14:paraId="3D8B1233" w14:textId="77777777" w:rsidR="0080645C" w:rsidRDefault="0080645C" w:rsidP="0080645C">
      <w:pPr>
        <w:rPr>
          <w:rFonts w:hint="eastAsia"/>
        </w:rPr>
      </w:pPr>
      <w:r>
        <w:rPr>
          <w:rFonts w:hint="eastAsia"/>
        </w:rPr>
        <w:lastRenderedPageBreak/>
        <w:t>写入方式：</w:t>
      </w:r>
      <w:r>
        <w:rPr>
          <w:rFonts w:hint="eastAsia"/>
        </w:rPr>
        <w:t>RAW</w:t>
      </w:r>
      <w:r>
        <w:rPr>
          <w:rFonts w:hint="eastAsia"/>
        </w:rPr>
        <w:t>（这里要手动切换）</w:t>
      </w:r>
    </w:p>
    <w:p w14:paraId="1B45F99C" w14:textId="77777777" w:rsidR="0080645C" w:rsidRDefault="0080645C" w:rsidP="0080645C">
      <w:pPr>
        <w:rPr>
          <w:rFonts w:hint="eastAsia"/>
        </w:rPr>
      </w:pPr>
      <w:r>
        <w:rPr>
          <w:rFonts w:hint="eastAsia"/>
        </w:rPr>
        <w:t>隐藏启动分区：无</w:t>
      </w:r>
    </w:p>
    <w:p w14:paraId="6685894C" w14:textId="01731FDE" w:rsidR="0080645C" w:rsidRDefault="00ED2E81" w:rsidP="0080645C">
      <w:r w:rsidRPr="00ED2E81">
        <w:drawing>
          <wp:inline distT="0" distB="0" distL="0" distR="0" wp14:anchorId="389A26BF" wp14:editId="7B1C042C">
            <wp:extent cx="3402330" cy="31463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531" cy="315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39C0" w14:textId="3DEBD516" w:rsidR="0080645C" w:rsidRDefault="0080645C" w:rsidP="0080645C">
      <w:pPr>
        <w:rPr>
          <w:rFonts w:hint="eastAsia"/>
        </w:rPr>
      </w:pPr>
      <w:r>
        <w:rPr>
          <w:rFonts w:hint="eastAsia"/>
        </w:rPr>
        <w:t>然后先点“格式化”，格式化</w:t>
      </w:r>
      <w:r>
        <w:rPr>
          <w:rFonts w:hint="eastAsia"/>
        </w:rPr>
        <w:t>U</w:t>
      </w:r>
      <w:r>
        <w:rPr>
          <w:rFonts w:hint="eastAsia"/>
        </w:rPr>
        <w:t>盘，然后点击“写入”，大概</w:t>
      </w:r>
      <w:r w:rsidR="00ED2E81">
        <w:rPr>
          <w:rFonts w:hint="eastAsia"/>
        </w:rPr>
        <w:t>5</w:t>
      </w:r>
      <w:r>
        <w:rPr>
          <w:rFonts w:hint="eastAsia"/>
        </w:rPr>
        <w:t>~</w:t>
      </w:r>
      <w:r w:rsidR="00ED2E81">
        <w:t>2</w:t>
      </w:r>
      <w:r>
        <w:rPr>
          <w:rFonts w:hint="eastAsia"/>
        </w:rPr>
        <w:t>5</w:t>
      </w:r>
      <w:r>
        <w:rPr>
          <w:rFonts w:hint="eastAsia"/>
        </w:rPr>
        <w:t>分钟即可刻录完成。</w:t>
      </w:r>
    </w:p>
    <w:p w14:paraId="45E00D0B" w14:textId="00F9D9F6" w:rsidR="003579E4" w:rsidRDefault="003579E4" w:rsidP="003579E4">
      <w:pPr>
        <w:pStyle w:val="1"/>
        <w:numPr>
          <w:ilvl w:val="0"/>
          <w:numId w:val="10"/>
        </w:numPr>
      </w:pPr>
      <w:r>
        <w:rPr>
          <w:rFonts w:hint="eastAsia"/>
        </w:rPr>
        <w:t>系统安装</w:t>
      </w:r>
    </w:p>
    <w:p w14:paraId="53FF09D5" w14:textId="77777777" w:rsidR="0080645C" w:rsidRDefault="003579E4" w:rsidP="0080645C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.1 </w:t>
      </w:r>
      <w:r w:rsidR="0080645C">
        <w:rPr>
          <w:rFonts w:hint="eastAsia"/>
        </w:rPr>
        <w:t>设置启动项</w:t>
      </w:r>
    </w:p>
    <w:p w14:paraId="6125C4C0" w14:textId="79CEFC0D" w:rsidR="003579E4" w:rsidRPr="00E72B6F" w:rsidRDefault="0080645C" w:rsidP="0080645C">
      <w:pPr>
        <w:rPr>
          <w:rFonts w:hint="eastAsia"/>
        </w:rPr>
      </w:pPr>
      <w:r>
        <w:rPr>
          <w:rFonts w:hint="eastAsia"/>
        </w:rPr>
        <w:t>关机，</w:t>
      </w:r>
      <w:r>
        <w:rPr>
          <w:rFonts w:hint="eastAsia"/>
        </w:rPr>
        <w:t>然后插入启动盘，接着开机，迅速的按住</w:t>
      </w:r>
      <w:r>
        <w:rPr>
          <w:rFonts w:hint="eastAsia"/>
        </w:rPr>
        <w:t>F12</w:t>
      </w:r>
      <w:r>
        <w:rPr>
          <w:rFonts w:hint="eastAsia"/>
        </w:rPr>
        <w:t>或者</w:t>
      </w:r>
      <w:r>
        <w:rPr>
          <w:rFonts w:hint="eastAsia"/>
        </w:rPr>
        <w:t>E</w:t>
      </w:r>
      <w:r>
        <w:t>SC(</w:t>
      </w:r>
      <w:r>
        <w:rPr>
          <w:rFonts w:hint="eastAsia"/>
        </w:rPr>
        <w:t>查询自己电脑主板进入</w:t>
      </w:r>
      <w:proofErr w:type="spellStart"/>
      <w:r>
        <w:rPr>
          <w:rFonts w:hint="eastAsia"/>
        </w:rPr>
        <w:t>biso</w:t>
      </w:r>
      <w:proofErr w:type="spellEnd"/>
      <w:r>
        <w:rPr>
          <w:rFonts w:hint="eastAsia"/>
        </w:rPr>
        <w:t>快捷键</w:t>
      </w:r>
      <w:r>
        <w:t>)</w:t>
      </w:r>
      <w:r>
        <w:rPr>
          <w:rFonts w:hint="eastAsia"/>
        </w:rPr>
        <w:t>直到进入</w:t>
      </w:r>
      <w:r>
        <w:rPr>
          <w:rFonts w:hint="eastAsia"/>
        </w:rPr>
        <w:t>bios</w:t>
      </w:r>
      <w:r>
        <w:rPr>
          <w:rFonts w:hint="eastAsia"/>
        </w:rPr>
        <w:t>设置界面（不同的电脑进入</w:t>
      </w:r>
      <w:r>
        <w:rPr>
          <w:rFonts w:hint="eastAsia"/>
        </w:rPr>
        <w:t>bios</w:t>
      </w:r>
      <w:r>
        <w:rPr>
          <w:rFonts w:hint="eastAsia"/>
        </w:rPr>
        <w:t>的按键不同，一般为</w:t>
      </w:r>
      <w:r>
        <w:rPr>
          <w:rFonts w:hint="eastAsia"/>
        </w:rPr>
        <w:t>F12</w:t>
      </w:r>
      <w:r>
        <w:rPr>
          <w:rFonts w:hint="eastAsia"/>
        </w:rPr>
        <w:t>或者</w:t>
      </w:r>
      <w:r>
        <w:rPr>
          <w:rFonts w:hint="eastAsia"/>
        </w:rPr>
        <w:t>Delete</w:t>
      </w:r>
      <w:r>
        <w:rPr>
          <w:rFonts w:hint="eastAsia"/>
        </w:rPr>
        <w:t>键</w:t>
      </w:r>
      <w:r>
        <w:rPr>
          <w:rFonts w:hint="eastAsia"/>
        </w:rPr>
        <w:t>，华硕笔记本是</w:t>
      </w:r>
      <w:r>
        <w:rPr>
          <w:rFonts w:hint="eastAsia"/>
        </w:rPr>
        <w:t>esc</w:t>
      </w:r>
      <w:r>
        <w:rPr>
          <w:rFonts w:hint="eastAsia"/>
        </w:rPr>
        <w:t>），通过方向键</w:t>
      </w:r>
      <w:r w:rsidR="00E72B6F" w:rsidRPr="00E72B6F">
        <w:rPr>
          <w:rFonts w:hint="eastAsia"/>
        </w:rPr>
        <w:t>选择之前刻录好的</w:t>
      </w:r>
      <w:r w:rsidR="00E72B6F" w:rsidRPr="00E72B6F">
        <w:rPr>
          <w:rFonts w:hint="eastAsia"/>
        </w:rPr>
        <w:t>U</w:t>
      </w:r>
      <w:r w:rsidR="00E72B6F" w:rsidRPr="00E72B6F">
        <w:rPr>
          <w:rFonts w:hint="eastAsia"/>
        </w:rPr>
        <w:t>盘的名字：</w:t>
      </w:r>
      <w:proofErr w:type="spellStart"/>
      <w:r w:rsidR="00E72B6F" w:rsidRPr="00E72B6F">
        <w:rPr>
          <w:rFonts w:hint="eastAsia"/>
        </w:rPr>
        <w:t>UEFI:KingstonDataTraveler</w:t>
      </w:r>
      <w:proofErr w:type="spellEnd"/>
      <w:r w:rsidR="00E72B6F" w:rsidRPr="00E72B6F">
        <w:rPr>
          <w:rFonts w:hint="eastAsia"/>
        </w:rPr>
        <w:t xml:space="preserve"> 3.0PMAP</w:t>
      </w:r>
      <w:r w:rsidR="00E72B6F" w:rsidRPr="00E72B6F">
        <w:rPr>
          <w:rFonts w:hint="eastAsia"/>
        </w:rPr>
        <w:t>（</w:t>
      </w:r>
      <w:r w:rsidR="00E72B6F" w:rsidRPr="00E72B6F">
        <w:rPr>
          <w:rFonts w:hint="eastAsia"/>
        </w:rPr>
        <w:t>u</w:t>
      </w:r>
      <w:r w:rsidR="00E72B6F" w:rsidRPr="00E72B6F">
        <w:rPr>
          <w:rFonts w:hint="eastAsia"/>
        </w:rPr>
        <w:t>盘不一样可能名字不一样），回车</w:t>
      </w:r>
      <w:r w:rsidR="00E72B6F">
        <w:rPr>
          <w:rFonts w:hint="eastAsia"/>
        </w:rPr>
        <w:t>；</w:t>
      </w:r>
    </w:p>
    <w:p w14:paraId="5815695D" w14:textId="72097E32" w:rsidR="003579E4" w:rsidRDefault="00E72B6F" w:rsidP="00E72B6F">
      <w:pPr>
        <w:jc w:val="center"/>
      </w:pPr>
      <w:r>
        <w:rPr>
          <w:noProof/>
        </w:rPr>
        <w:drawing>
          <wp:inline distT="0" distB="0" distL="0" distR="0" wp14:anchorId="64C2C440" wp14:editId="3604AF30">
            <wp:extent cx="3533900" cy="1981200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0" b="9578"/>
                    <a:stretch/>
                  </pic:blipFill>
                  <pic:spPr bwMode="auto">
                    <a:xfrm>
                      <a:off x="0" y="0"/>
                      <a:ext cx="3537361" cy="19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607BF" w14:textId="20766F56" w:rsidR="003579E4" w:rsidRDefault="00E72B6F" w:rsidP="00E72B6F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安装</w:t>
      </w:r>
    </w:p>
    <w:p w14:paraId="7A9A0B22" w14:textId="57B5CF3A" w:rsidR="00E72B6F" w:rsidRDefault="00E72B6F" w:rsidP="00E72B6F">
      <w:r w:rsidRPr="00E72B6F">
        <w:rPr>
          <w:rFonts w:hint="eastAsia"/>
        </w:rPr>
        <w:t>按下方向键选择</w:t>
      </w:r>
      <w:r w:rsidRPr="00E72B6F">
        <w:rPr>
          <w:rFonts w:hint="eastAsia"/>
        </w:rPr>
        <w:t>Install Ubuntu</w:t>
      </w:r>
      <w:r>
        <w:rPr>
          <w:rFonts w:hint="eastAsia"/>
        </w:rPr>
        <w:t>，</w:t>
      </w:r>
      <w:r w:rsidRPr="00E72B6F">
        <w:rPr>
          <w:rFonts w:hint="eastAsia"/>
        </w:rPr>
        <w:t>下一步：</w:t>
      </w:r>
    </w:p>
    <w:p w14:paraId="55345C91" w14:textId="54C21D8C" w:rsidR="00E72B6F" w:rsidRDefault="00E72B6F" w:rsidP="00E72B6F">
      <w:r>
        <w:rPr>
          <w:noProof/>
        </w:rPr>
        <w:lastRenderedPageBreak/>
        <w:drawing>
          <wp:inline distT="0" distB="0" distL="0" distR="0" wp14:anchorId="2A6277D7" wp14:editId="7D83ABDC">
            <wp:extent cx="5888622" cy="3009900"/>
            <wp:effectExtent l="0" t="0" r="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" t="20549" r="-381" b="11298"/>
                    <a:stretch/>
                  </pic:blipFill>
                  <pic:spPr bwMode="auto">
                    <a:xfrm>
                      <a:off x="0" y="0"/>
                      <a:ext cx="5912518" cy="30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5C47" w14:textId="5537B70D" w:rsidR="00E72B6F" w:rsidRDefault="00E72B6F" w:rsidP="00E72B6F">
      <w:pPr>
        <w:pStyle w:val="2"/>
      </w:pPr>
      <w:r>
        <w:rPr>
          <w:rFonts w:hint="eastAsia"/>
        </w:rPr>
        <w:t>2</w:t>
      </w:r>
      <w:r>
        <w:t xml:space="preserve">.3 </w:t>
      </w:r>
      <w:r w:rsidRPr="00E72B6F">
        <w:rPr>
          <w:rFonts w:hint="eastAsia"/>
        </w:rPr>
        <w:t>选择中文（简体），点继续</w:t>
      </w:r>
      <w:r>
        <w:rPr>
          <w:rFonts w:hint="eastAsia"/>
        </w:rPr>
        <w:t>，这里建议使用英文的</w:t>
      </w:r>
    </w:p>
    <w:p w14:paraId="65060447" w14:textId="5885647A" w:rsidR="00E72B6F" w:rsidRPr="00E72B6F" w:rsidRDefault="00E72B6F" w:rsidP="00E72B6F">
      <w:r>
        <w:rPr>
          <w:noProof/>
        </w:rPr>
        <w:drawing>
          <wp:inline distT="0" distB="0" distL="0" distR="0" wp14:anchorId="4F614A5D" wp14:editId="67D6898F">
            <wp:extent cx="5948363" cy="4461121"/>
            <wp:effectExtent l="0" t="0" r="0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65" cy="447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F34A" w14:textId="0981A668" w:rsidR="00E72B6F" w:rsidRDefault="00E72B6F" w:rsidP="00E72B6F">
      <w:pPr>
        <w:pStyle w:val="2"/>
      </w:pPr>
      <w:r>
        <w:rPr>
          <w:rFonts w:hint="eastAsia"/>
        </w:rPr>
        <w:lastRenderedPageBreak/>
        <w:t>2</w:t>
      </w:r>
      <w:r>
        <w:t xml:space="preserve">.4 </w:t>
      </w:r>
      <w:r w:rsidRPr="00E72B6F">
        <w:rPr>
          <w:rFonts w:hint="eastAsia"/>
        </w:rPr>
        <w:t>选择</w:t>
      </w:r>
      <w:proofErr w:type="gramStart"/>
      <w:r>
        <w:rPr>
          <w:rFonts w:hint="eastAsia"/>
        </w:rPr>
        <w:t>英语英语英语</w:t>
      </w:r>
      <w:proofErr w:type="gramEnd"/>
      <w:r w:rsidRPr="00E72B6F">
        <w:rPr>
          <w:rFonts w:hint="eastAsia"/>
        </w:rPr>
        <w:t>，点继续</w:t>
      </w:r>
    </w:p>
    <w:p w14:paraId="12DCB05B" w14:textId="22E289B0" w:rsidR="00E72B6F" w:rsidRDefault="00E72B6F" w:rsidP="00E72B6F">
      <w:r>
        <w:rPr>
          <w:noProof/>
        </w:rPr>
        <w:drawing>
          <wp:inline distT="0" distB="0" distL="0" distR="0" wp14:anchorId="1DFCB313" wp14:editId="26357F47">
            <wp:extent cx="4410075" cy="3307444"/>
            <wp:effectExtent l="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185" cy="33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3D3A" w14:textId="1193B3CD" w:rsidR="00E72B6F" w:rsidRDefault="00E72B6F" w:rsidP="00E72B6F">
      <w:pPr>
        <w:pStyle w:val="2"/>
      </w:pPr>
      <w:r>
        <w:rPr>
          <w:rFonts w:hint="eastAsia"/>
        </w:rPr>
        <w:t>2</w:t>
      </w:r>
      <w:r>
        <w:t xml:space="preserve">.5 </w:t>
      </w:r>
      <w:r w:rsidRPr="00E72B6F">
        <w:rPr>
          <w:rFonts w:hint="eastAsia"/>
        </w:rPr>
        <w:t>选择</w:t>
      </w:r>
      <w:r>
        <w:rPr>
          <w:rFonts w:hint="eastAsia"/>
        </w:rPr>
        <w:t>正常</w:t>
      </w:r>
      <w:r w:rsidRPr="00E72B6F">
        <w:rPr>
          <w:rFonts w:hint="eastAsia"/>
        </w:rPr>
        <w:t>安装，</w:t>
      </w:r>
      <w:proofErr w:type="gramStart"/>
      <w:r w:rsidRPr="00E72B6F">
        <w:rPr>
          <w:rFonts w:hint="eastAsia"/>
        </w:rPr>
        <w:t>默认勾选安装</w:t>
      </w:r>
      <w:proofErr w:type="gramEnd"/>
      <w:r w:rsidRPr="00E72B6F">
        <w:rPr>
          <w:rFonts w:hint="eastAsia"/>
        </w:rPr>
        <w:t>Ubuntu</w:t>
      </w:r>
      <w:r w:rsidRPr="00E72B6F">
        <w:rPr>
          <w:rFonts w:hint="eastAsia"/>
        </w:rPr>
        <w:t>时下载更新，点继续</w:t>
      </w:r>
    </w:p>
    <w:p w14:paraId="6A657B43" w14:textId="6D2E6A89" w:rsidR="00E72B6F" w:rsidRDefault="00E72B6F" w:rsidP="00E72B6F">
      <w:r>
        <w:rPr>
          <w:noProof/>
        </w:rPr>
        <w:drawing>
          <wp:inline distT="0" distB="0" distL="0" distR="0" wp14:anchorId="6497BACE" wp14:editId="6AA4A15D">
            <wp:extent cx="4724400" cy="3543180"/>
            <wp:effectExtent l="0" t="0" r="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970" cy="354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E901" w14:textId="3F299AEE" w:rsidR="00E72B6F" w:rsidRDefault="00E72B6F" w:rsidP="00E72B6F">
      <w:pPr>
        <w:pStyle w:val="2"/>
      </w:pPr>
      <w:r>
        <w:rPr>
          <w:rFonts w:hint="eastAsia"/>
        </w:rPr>
        <w:lastRenderedPageBreak/>
        <w:t>2</w:t>
      </w:r>
      <w:r>
        <w:t xml:space="preserve">.6 </w:t>
      </w:r>
      <w:r>
        <w:rPr>
          <w:rFonts w:hint="eastAsia"/>
        </w:rPr>
        <w:t>新系统</w:t>
      </w:r>
      <w:r w:rsidRPr="00E72B6F">
        <w:rPr>
          <w:rFonts w:hint="eastAsia"/>
        </w:rPr>
        <w:t>选择</w:t>
      </w:r>
      <w:r>
        <w:rPr>
          <w:rFonts w:hint="eastAsia"/>
        </w:rPr>
        <w:t>第一项</w:t>
      </w:r>
      <w:r w:rsidRPr="00E72B6F">
        <w:rPr>
          <w:rFonts w:hint="eastAsia"/>
        </w:rPr>
        <w:t>，点继续</w:t>
      </w:r>
      <w:r>
        <w:rPr>
          <w:rFonts w:hint="eastAsia"/>
        </w:rPr>
        <w:t>。如果是</w:t>
      </w:r>
      <w:proofErr w:type="spellStart"/>
      <w:r>
        <w:rPr>
          <w:rFonts w:hint="eastAsia"/>
        </w:rPr>
        <w:t>win</w:t>
      </w:r>
      <w:r>
        <w:t>+</w:t>
      </w:r>
      <w:r>
        <w:rPr>
          <w:rFonts w:hint="eastAsia"/>
        </w:rPr>
        <w:t>Ubuntu</w:t>
      </w:r>
      <w:proofErr w:type="spellEnd"/>
      <w:r>
        <w:rPr>
          <w:rFonts w:hint="eastAsia"/>
        </w:rPr>
        <w:t>双系统，选择最后一项。</w:t>
      </w:r>
    </w:p>
    <w:p w14:paraId="3A2962F8" w14:textId="72E93F15" w:rsidR="00E72B6F" w:rsidRDefault="00E72B6F" w:rsidP="00E72B6F">
      <w:r>
        <w:rPr>
          <w:noProof/>
        </w:rPr>
        <w:drawing>
          <wp:inline distT="0" distB="0" distL="0" distR="0" wp14:anchorId="64148B02" wp14:editId="549C7CFF">
            <wp:extent cx="4291013" cy="3218151"/>
            <wp:effectExtent l="0" t="0" r="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373" cy="32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F858" w14:textId="43409BED" w:rsidR="00E72B6F" w:rsidRDefault="00E72B6F" w:rsidP="00E72B6F">
      <w:pPr>
        <w:pStyle w:val="2"/>
      </w:pPr>
      <w:r>
        <w:rPr>
          <w:rFonts w:hint="eastAsia"/>
        </w:rPr>
        <w:t>2</w:t>
      </w:r>
      <w:r>
        <w:t xml:space="preserve">.7 </w:t>
      </w:r>
      <w:r w:rsidRPr="00E72B6F">
        <w:rPr>
          <w:rFonts w:hint="eastAsia"/>
        </w:rPr>
        <w:t>忽略警告，点继续：</w:t>
      </w:r>
    </w:p>
    <w:p w14:paraId="20AAAF56" w14:textId="2C6D37FB" w:rsidR="00E72B6F" w:rsidRDefault="00E72B6F" w:rsidP="00E72B6F">
      <w:r>
        <w:rPr>
          <w:noProof/>
        </w:rPr>
        <w:drawing>
          <wp:inline distT="0" distB="0" distL="0" distR="0" wp14:anchorId="365BA0C4" wp14:editId="71650318">
            <wp:extent cx="4638675" cy="3478888"/>
            <wp:effectExtent l="0" t="0" r="0" b="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770" cy="348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55B2" w14:textId="46446D04" w:rsidR="00E72B6F" w:rsidRDefault="00E72B6F" w:rsidP="00E72B6F">
      <w:pPr>
        <w:pStyle w:val="2"/>
      </w:pPr>
      <w:r>
        <w:rPr>
          <w:rFonts w:hint="eastAsia"/>
        </w:rPr>
        <w:lastRenderedPageBreak/>
        <w:t>2</w:t>
      </w:r>
      <w:r>
        <w:t xml:space="preserve">.8 </w:t>
      </w:r>
      <w:r w:rsidRPr="00E72B6F">
        <w:rPr>
          <w:rFonts w:hint="eastAsia"/>
        </w:rPr>
        <w:t>选择时区，默认选择</w:t>
      </w:r>
      <w:r w:rsidRPr="00E72B6F">
        <w:rPr>
          <w:rFonts w:hint="eastAsia"/>
        </w:rPr>
        <w:t>Shanghai</w:t>
      </w:r>
      <w:r w:rsidRPr="00E72B6F">
        <w:rPr>
          <w:rFonts w:hint="eastAsia"/>
        </w:rPr>
        <w:t>，点继续</w:t>
      </w:r>
    </w:p>
    <w:p w14:paraId="4A171462" w14:textId="3294048B" w:rsidR="00E72B6F" w:rsidRDefault="00E72B6F" w:rsidP="00E72B6F">
      <w:r>
        <w:rPr>
          <w:noProof/>
        </w:rPr>
        <w:drawing>
          <wp:inline distT="0" distB="0" distL="0" distR="0" wp14:anchorId="6392FCAA" wp14:editId="47E6BEA3">
            <wp:extent cx="4524375" cy="3393166"/>
            <wp:effectExtent l="0" t="0" r="0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95" cy="339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07A8" w14:textId="41888A63" w:rsidR="00E72B6F" w:rsidRDefault="00E72B6F" w:rsidP="00E72B6F">
      <w:pPr>
        <w:pStyle w:val="2"/>
      </w:pPr>
      <w:r>
        <w:rPr>
          <w:rFonts w:hint="eastAsia"/>
        </w:rPr>
        <w:t>2</w:t>
      </w:r>
      <w:r>
        <w:t xml:space="preserve">.9 </w:t>
      </w:r>
      <w:r w:rsidRPr="00E72B6F">
        <w:rPr>
          <w:rFonts w:hint="eastAsia"/>
        </w:rPr>
        <w:t>输入姓名、计算机名、用户名和密码，点击继续，稍等一会后按</w:t>
      </w:r>
      <w:proofErr w:type="gramStart"/>
      <w:r w:rsidRPr="00E72B6F">
        <w:rPr>
          <w:rFonts w:hint="eastAsia"/>
        </w:rPr>
        <w:t>提示重启就</w:t>
      </w:r>
      <w:proofErr w:type="gramEnd"/>
      <w:r w:rsidRPr="00E72B6F">
        <w:rPr>
          <w:rFonts w:hint="eastAsia"/>
        </w:rPr>
        <w:t>安装成功啦！！！</w:t>
      </w:r>
      <w:r>
        <w:rPr>
          <w:rFonts w:hint="eastAsia"/>
        </w:rPr>
        <w:t>密码建议使用简单的，不然使用过程中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输密码会烦死的。我是用空格作为密码。</w:t>
      </w:r>
    </w:p>
    <w:p w14:paraId="2E31CC69" w14:textId="7DCAD426" w:rsidR="00E72B6F" w:rsidRDefault="00E72B6F" w:rsidP="00E72B6F">
      <w:r>
        <w:rPr>
          <w:noProof/>
        </w:rPr>
        <w:drawing>
          <wp:inline distT="0" distB="0" distL="0" distR="0" wp14:anchorId="696FB950" wp14:editId="30562DC3">
            <wp:extent cx="4138613" cy="3103855"/>
            <wp:effectExtent l="0" t="0" r="0" b="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932" cy="310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B807" w14:textId="73F34935" w:rsidR="00E72B6F" w:rsidRPr="00E72B6F" w:rsidRDefault="00E72B6F" w:rsidP="00E72B6F">
      <w:pPr>
        <w:pStyle w:val="1"/>
        <w:rPr>
          <w:rFonts w:hint="eastAsia"/>
        </w:rPr>
      </w:pPr>
      <w:r>
        <w:rPr>
          <w:rFonts w:hint="eastAsia"/>
        </w:rPr>
        <w:t>三、环境配置，参照</w:t>
      </w:r>
      <w:proofErr w:type="spellStart"/>
      <w:r>
        <w:rPr>
          <w:rFonts w:hint="eastAsia"/>
        </w:rPr>
        <w:t>github</w:t>
      </w:r>
      <w:proofErr w:type="spellEnd"/>
      <w:r>
        <w:t>/</w:t>
      </w:r>
      <w:proofErr w:type="spellStart"/>
      <w:r>
        <w:t>MichaelCong</w:t>
      </w:r>
      <w:proofErr w:type="spellEnd"/>
    </w:p>
    <w:sectPr w:rsidR="00E72B6F" w:rsidRPr="00E72B6F" w:rsidSect="003F1521">
      <w:headerReference w:type="even" r:id="rId22"/>
      <w:headerReference w:type="default" r:id="rId23"/>
      <w:headerReference w:type="first" r:id="rId24"/>
      <w:type w:val="continuous"/>
      <w:pgSz w:w="11419" w:h="15621" w:code="9"/>
      <w:pgMar w:top="1814" w:right="794" w:bottom="454" w:left="794" w:header="680" w:footer="454" w:gutter="0"/>
      <w:cols w:space="425"/>
      <w:docGrid w:type="lines" w:linePitch="2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4A91C" w14:textId="77777777" w:rsidR="00872F50" w:rsidRDefault="00872F50">
      <w:r>
        <w:separator/>
      </w:r>
    </w:p>
  </w:endnote>
  <w:endnote w:type="continuationSeparator" w:id="0">
    <w:p w14:paraId="6FF49E60" w14:textId="77777777" w:rsidR="00872F50" w:rsidRDefault="0087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script"/>
    <w:pitch w:val="fixed"/>
    <w:sig w:usb0="00000003" w:usb1="080E0000" w:usb2="00000010" w:usb3="00000000" w:csb0="00040001" w:csb1="00000000"/>
  </w:font>
  <w:font w:name="方正楷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5">
    <w:altName w:val="微软雅黑"/>
    <w:charset w:val="86"/>
    <w:family w:val="swiss"/>
    <w:pitch w:val="default"/>
    <w:sig w:usb0="00000001" w:usb1="080E0000" w:usb2="00000010" w:usb3="00000000" w:csb0="00040000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方正宋黑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85CD7" w14:textId="77777777" w:rsidR="00872F50" w:rsidRDefault="00872F50">
      <w:pPr>
        <w:spacing w:after="80" w:line="240" w:lineRule="auto"/>
        <w:ind w:firstLine="0"/>
        <w:rPr>
          <w:u w:val="single"/>
        </w:rPr>
      </w:pPr>
      <w:r>
        <w:rPr>
          <w:rFonts w:hint="eastAsia"/>
          <w:u w:val="single"/>
        </w:rPr>
        <w:t xml:space="preserve">                    </w:t>
      </w:r>
    </w:p>
  </w:footnote>
  <w:footnote w:type="continuationSeparator" w:id="0">
    <w:p w14:paraId="722FB9AB" w14:textId="77777777" w:rsidR="00872F50" w:rsidRDefault="0087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9A55C" w14:textId="77777777" w:rsidR="007D00EF" w:rsidRDefault="00872F50" w:rsidP="007922CE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5"/>
      </w:tabs>
      <w:spacing w:before="160" w:line="288" w:lineRule="auto"/>
      <w:ind w:leftChars="5" w:left="11" w:firstLineChars="22" w:firstLine="44"/>
      <w:jc w:val="both"/>
      <w:rPr>
        <w:i/>
        <w:iCs/>
        <w:sz w:val="19"/>
      </w:rPr>
    </w:pPr>
    <w:r>
      <w:rPr>
        <w:noProof/>
        <w:snapToGrid/>
        <w:sz w:val="20"/>
      </w:rPr>
      <w:pict w14:anchorId="2FCE44D8">
        <v:line id="_x0000_s2115" style="position:absolute;left:0;text-align:left;z-index:251659264" from="-1.35pt,24.2pt" to="492.45pt,24.2pt"/>
      </w:pict>
    </w:r>
    <w:r w:rsidR="007D00EF">
      <w:rPr>
        <w:rStyle w:val="a6"/>
        <w:sz w:val="19"/>
      </w:rPr>
      <w:fldChar w:fldCharType="begin"/>
    </w:r>
    <w:r w:rsidR="007D00EF">
      <w:rPr>
        <w:rStyle w:val="a6"/>
        <w:sz w:val="19"/>
      </w:rPr>
      <w:instrText xml:space="preserve"> PAGE </w:instrText>
    </w:r>
    <w:r w:rsidR="007D00EF">
      <w:rPr>
        <w:rStyle w:val="a6"/>
        <w:sz w:val="19"/>
      </w:rPr>
      <w:fldChar w:fldCharType="separate"/>
    </w:r>
    <w:r w:rsidR="007D00EF">
      <w:rPr>
        <w:rStyle w:val="a6"/>
        <w:noProof/>
        <w:sz w:val="19"/>
      </w:rPr>
      <w:t>4</w:t>
    </w:r>
    <w:r w:rsidR="007D00EF">
      <w:rPr>
        <w:rStyle w:val="a6"/>
        <w:sz w:val="19"/>
      </w:rPr>
      <w:fldChar w:fldCharType="end"/>
    </w:r>
    <w:r w:rsidR="007D00EF">
      <w:rPr>
        <w:rFonts w:hint="eastAsia"/>
        <w:sz w:val="19"/>
      </w:rPr>
      <w:tab/>
    </w:r>
    <w:r w:rsidR="007D00EF">
      <w:rPr>
        <w:rFonts w:hint="eastAsia"/>
        <w:i/>
        <w:iCs/>
        <w:sz w:val="19"/>
      </w:rPr>
      <w:t>Computer Engineering and Applications</w:t>
    </w:r>
    <w:r w:rsidR="007D00EF">
      <w:rPr>
        <w:rFonts w:hint="eastAsia"/>
        <w:sz w:val="19"/>
      </w:rPr>
      <w:t xml:space="preserve"> </w:t>
    </w:r>
    <w:r w:rsidR="007D00EF">
      <w:rPr>
        <w:rFonts w:eastAsia="方正宋黑简体" w:hint="eastAsia"/>
        <w:sz w:val="19"/>
      </w:rPr>
      <w:t>计算机工程与应用</w:t>
    </w:r>
    <w:r w:rsidR="007D00EF">
      <w:rPr>
        <w:rFonts w:hint="eastAsia"/>
        <w:sz w:val="19"/>
      </w:rPr>
      <w:tab/>
    </w:r>
  </w:p>
  <w:p w14:paraId="14F998E9" w14:textId="77777777" w:rsidR="007D00EF" w:rsidRDefault="007D00EF">
    <w:pPr>
      <w:pStyle w:val="a4"/>
      <w:tabs>
        <w:tab w:val="clear" w:pos="4153"/>
        <w:tab w:val="clear" w:pos="8306"/>
        <w:tab w:val="center" w:pos="4725"/>
        <w:tab w:val="right" w:pos="9516"/>
      </w:tabs>
      <w:spacing w:before="160" w:line="0" w:lineRule="atLeast"/>
      <w:ind w:firstLine="113"/>
      <w:jc w:val="both"/>
      <w:rPr>
        <w:rFonts w:ascii="Arial" w:hAnsi="Arial" w:cs="Arial"/>
        <w:i/>
        <w:iCs/>
        <w:sz w:val="16"/>
        <w:szCs w:val="16"/>
      </w:rPr>
    </w:pPr>
    <w:r>
      <w:rPr>
        <w:rFonts w:ascii="Arial" w:hAnsi="Arial" w:cs="Arial" w:hint="eastAsia"/>
        <w:i/>
        <w:iCs/>
        <w:sz w:val="16"/>
        <w:szCs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5E57B" w14:textId="129EC3FC" w:rsidR="007D00EF" w:rsidRDefault="00872F50" w:rsidP="00061BC0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8"/>
      </w:tabs>
      <w:spacing w:before="120" w:line="288" w:lineRule="auto"/>
      <w:ind w:firstLineChars="255"/>
      <w:jc w:val="both"/>
      <w:rPr>
        <w:rFonts w:ascii="Arial" w:hAnsi="Arial" w:cs="Arial"/>
        <w:i/>
        <w:iCs/>
        <w:sz w:val="17"/>
      </w:rPr>
    </w:pPr>
    <w:r>
      <w:rPr>
        <w:rFonts w:eastAsia="方正宋黑简体"/>
        <w:noProof/>
        <w:snapToGrid/>
        <w:sz w:val="20"/>
      </w:rPr>
      <w:pict w14:anchorId="1733E69E">
        <v:line id="_x0000_s2101" style="position:absolute;left:0;text-align:left;z-index:251657216" from="-1pt,22.5pt" to="492.8pt,22.5pt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99F3B" w14:textId="77777777" w:rsidR="007D00EF" w:rsidRDefault="007D00EF">
    <w:pPr>
      <w:pStyle w:val="a4"/>
    </w:pPr>
  </w:p>
  <w:p w14:paraId="3A7E7C5E" w14:textId="77777777" w:rsidR="007D00EF" w:rsidRDefault="007D00EF">
    <w:pPr>
      <w:pStyle w:val="a4"/>
      <w:tabs>
        <w:tab w:val="clear" w:pos="4153"/>
        <w:tab w:val="clear" w:pos="8306"/>
        <w:tab w:val="center" w:pos="5052"/>
        <w:tab w:val="right" w:pos="9684"/>
      </w:tabs>
      <w:wordWrap w:val="0"/>
      <w:spacing w:before="120" w:line="0" w:lineRule="atLeast"/>
      <w:jc w:val="right"/>
      <w:rPr>
        <w:rFonts w:ascii="Arial" w:hAnsi="Arial" w:cs="Arial"/>
        <w:b/>
        <w:bCs/>
        <w:i/>
        <w:iCs/>
        <w:sz w:val="17"/>
      </w:rPr>
    </w:pPr>
    <w:r>
      <w:rPr>
        <w:noProof/>
        <w:snapToGrid/>
      </w:rPr>
      <w:drawing>
        <wp:inline distT="0" distB="0" distL="0" distR="0" wp14:anchorId="3D22EE33" wp14:editId="0018FA37">
          <wp:extent cx="238125" cy="133350"/>
          <wp:effectExtent l="19050" t="0" r="9525" b="0"/>
          <wp:docPr id="2" name="图片 9" descr="遗传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 descr="遗传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25" cy="133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ascii="Arial" w:hAnsi="Arial" w:cs="Arial" w:hint="eastAsia"/>
        <w:b/>
        <w:bCs/>
        <w:i/>
        <w:iCs/>
        <w:sz w:val="17"/>
      </w:rPr>
      <w:t>HEREDITAS (Beijing) 2006,  28(8): 1~10</w:t>
    </w:r>
    <w:r>
      <w:rPr>
        <w:rFonts w:ascii="Arial" w:hAnsi="Arial" w:cs="Arial" w:hint="eastAsia"/>
        <w:b/>
        <w:bCs/>
        <w:i/>
        <w:iCs/>
        <w:sz w:val="17"/>
      </w:rPr>
      <w:tab/>
    </w:r>
    <w:r>
      <w:rPr>
        <w:rFonts w:hint="eastAsia"/>
      </w:rPr>
      <w:tab/>
    </w:r>
    <w:r>
      <w:rPr>
        <w:rFonts w:eastAsia="华文新魏" w:hint="eastAsia"/>
        <w:spacing w:val="-20"/>
        <w:w w:val="150"/>
        <w:sz w:val="17"/>
      </w:rPr>
      <w:t>封面人物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F4340"/>
    <w:multiLevelType w:val="hybridMultilevel"/>
    <w:tmpl w:val="A4F4B8EE"/>
    <w:lvl w:ilvl="0" w:tplc="EF4611B4">
      <w:start w:val="1"/>
      <w:numFmt w:val="japaneseCounting"/>
      <w:lvlText w:val="%1、"/>
      <w:lvlJc w:val="left"/>
      <w:pPr>
        <w:ind w:left="564" w:hanging="5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DB0BC3"/>
    <w:multiLevelType w:val="hybridMultilevel"/>
    <w:tmpl w:val="34725EA6"/>
    <w:lvl w:ilvl="0" w:tplc="9BE41948">
      <w:start w:val="1"/>
      <w:numFmt w:val="lowerLetter"/>
      <w:lvlText w:val="(%1)"/>
      <w:lvlJc w:val="left"/>
      <w:pPr>
        <w:ind w:left="87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" w15:restartNumberingAfterBreak="0">
    <w:nsid w:val="46CC3EE2"/>
    <w:multiLevelType w:val="multilevel"/>
    <w:tmpl w:val="42284B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BBC2CA8"/>
    <w:multiLevelType w:val="multilevel"/>
    <w:tmpl w:val="DFEE4FC8"/>
    <w:lvl w:ilvl="0">
      <w:start w:val="1"/>
      <w:numFmt w:val="decimal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color w:val="0000FF"/>
        <w:sz w:val="21"/>
      </w:rPr>
    </w:lvl>
    <w:lvl w:ilvl="1">
      <w:start w:val="1"/>
      <w:numFmt w:val="decimal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54A21A6B"/>
    <w:multiLevelType w:val="hybridMultilevel"/>
    <w:tmpl w:val="AE6AC95A"/>
    <w:lvl w:ilvl="0" w:tplc="1920304E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59B6DC0"/>
    <w:multiLevelType w:val="hybridMultilevel"/>
    <w:tmpl w:val="96860EA2"/>
    <w:lvl w:ilvl="0" w:tplc="0BE80D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4B0F7A"/>
    <w:multiLevelType w:val="hybridMultilevel"/>
    <w:tmpl w:val="6B0AFDA6"/>
    <w:lvl w:ilvl="0" w:tplc="5EBCD6E0">
      <w:start w:val="1"/>
      <w:numFmt w:val="decimal"/>
      <w:pStyle w:val="a"/>
      <w:lvlText w:val="[%1]"/>
      <w:lvlJc w:val="right"/>
      <w:pPr>
        <w:tabs>
          <w:tab w:val="num" w:pos="397"/>
        </w:tabs>
        <w:ind w:left="397" w:hanging="113"/>
      </w:pPr>
      <w:rPr>
        <w:rFonts w:hint="eastAsia"/>
      </w:rPr>
    </w:lvl>
    <w:lvl w:ilvl="1" w:tplc="B316E3D4">
      <w:start w:val="1"/>
      <w:numFmt w:val="lowerLetter"/>
      <w:pStyle w:val="a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7A67DC1"/>
    <w:multiLevelType w:val="hybridMultilevel"/>
    <w:tmpl w:val="AE6AC95A"/>
    <w:lvl w:ilvl="0" w:tplc="1920304E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6"/>
    <w:lvlOverride w:ilvl="0">
      <w:startOverride w:val="1"/>
    </w:lvlOverride>
  </w:num>
  <w:num w:numId="8">
    <w:abstractNumId w:val="2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removePersonalInformation/>
  <w:removeDateAndTim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autoHyphenation/>
  <w:hyphenationZone w:val="357"/>
  <w:doNotHyphenateCaps/>
  <w:evenAndOddHeaders/>
  <w:drawingGridHorizontalSpacing w:val="6"/>
  <w:drawingGridVerticalSpacing w:val="6"/>
  <w:displayHorizontalDrawingGridEvery w:val="0"/>
  <w:displayVerticalDrawingGridEvery w:val="2"/>
  <w:doNotShadeFormData/>
  <w:characterSpacingControl w:val="compressPunctuation"/>
  <w:hdrShapeDefaults>
    <o:shapedefaults v:ext="edit" spidmax="2116">
      <o:colormru v:ext="edit" colors="#b2b2b2,#a4a4a4,#eaeaea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46FE"/>
    <w:rsid w:val="000029A3"/>
    <w:rsid w:val="0000323D"/>
    <w:rsid w:val="000035DF"/>
    <w:rsid w:val="00003646"/>
    <w:rsid w:val="000043F7"/>
    <w:rsid w:val="00006440"/>
    <w:rsid w:val="0000689B"/>
    <w:rsid w:val="000114E5"/>
    <w:rsid w:val="00011807"/>
    <w:rsid w:val="00011D61"/>
    <w:rsid w:val="00012790"/>
    <w:rsid w:val="0001464B"/>
    <w:rsid w:val="00014A2C"/>
    <w:rsid w:val="00014F89"/>
    <w:rsid w:val="00016CBE"/>
    <w:rsid w:val="00016CF8"/>
    <w:rsid w:val="000200F9"/>
    <w:rsid w:val="00022680"/>
    <w:rsid w:val="000244EF"/>
    <w:rsid w:val="0002457F"/>
    <w:rsid w:val="00025144"/>
    <w:rsid w:val="0003019B"/>
    <w:rsid w:val="0003208A"/>
    <w:rsid w:val="000326C7"/>
    <w:rsid w:val="00034A81"/>
    <w:rsid w:val="00036753"/>
    <w:rsid w:val="000427AA"/>
    <w:rsid w:val="00042E16"/>
    <w:rsid w:val="00042E71"/>
    <w:rsid w:val="00043079"/>
    <w:rsid w:val="0004345B"/>
    <w:rsid w:val="00043476"/>
    <w:rsid w:val="00043E3C"/>
    <w:rsid w:val="000449E0"/>
    <w:rsid w:val="00044BCA"/>
    <w:rsid w:val="00047084"/>
    <w:rsid w:val="000501BA"/>
    <w:rsid w:val="00050F0D"/>
    <w:rsid w:val="00051787"/>
    <w:rsid w:val="0005312F"/>
    <w:rsid w:val="00054BBD"/>
    <w:rsid w:val="00054C05"/>
    <w:rsid w:val="0005537D"/>
    <w:rsid w:val="00057ED1"/>
    <w:rsid w:val="0006023C"/>
    <w:rsid w:val="00061BC0"/>
    <w:rsid w:val="000624D1"/>
    <w:rsid w:val="00065B19"/>
    <w:rsid w:val="0006699B"/>
    <w:rsid w:val="00073B96"/>
    <w:rsid w:val="00075512"/>
    <w:rsid w:val="00076164"/>
    <w:rsid w:val="00080BCC"/>
    <w:rsid w:val="000814C4"/>
    <w:rsid w:val="00081C91"/>
    <w:rsid w:val="00081E4C"/>
    <w:rsid w:val="000826AE"/>
    <w:rsid w:val="00085650"/>
    <w:rsid w:val="00090746"/>
    <w:rsid w:val="00092747"/>
    <w:rsid w:val="00092825"/>
    <w:rsid w:val="0009319B"/>
    <w:rsid w:val="00093C0D"/>
    <w:rsid w:val="000A0608"/>
    <w:rsid w:val="000A0ADE"/>
    <w:rsid w:val="000A267E"/>
    <w:rsid w:val="000A331F"/>
    <w:rsid w:val="000A3F93"/>
    <w:rsid w:val="000A42E8"/>
    <w:rsid w:val="000A6312"/>
    <w:rsid w:val="000A6848"/>
    <w:rsid w:val="000A7B0A"/>
    <w:rsid w:val="000B0D7D"/>
    <w:rsid w:val="000B0E40"/>
    <w:rsid w:val="000B13B2"/>
    <w:rsid w:val="000B1CA7"/>
    <w:rsid w:val="000B4777"/>
    <w:rsid w:val="000B510F"/>
    <w:rsid w:val="000B5145"/>
    <w:rsid w:val="000B5306"/>
    <w:rsid w:val="000B6623"/>
    <w:rsid w:val="000B6EE3"/>
    <w:rsid w:val="000C02D8"/>
    <w:rsid w:val="000C0ED5"/>
    <w:rsid w:val="000C2DA7"/>
    <w:rsid w:val="000C40ED"/>
    <w:rsid w:val="000C5A3E"/>
    <w:rsid w:val="000C5D70"/>
    <w:rsid w:val="000C5EA5"/>
    <w:rsid w:val="000C7269"/>
    <w:rsid w:val="000D071C"/>
    <w:rsid w:val="000D1425"/>
    <w:rsid w:val="000D390C"/>
    <w:rsid w:val="000D4886"/>
    <w:rsid w:val="000D561F"/>
    <w:rsid w:val="000D6142"/>
    <w:rsid w:val="000D70EB"/>
    <w:rsid w:val="000D77EE"/>
    <w:rsid w:val="000E0CB6"/>
    <w:rsid w:val="000E2061"/>
    <w:rsid w:val="000E20A9"/>
    <w:rsid w:val="000E700E"/>
    <w:rsid w:val="000F2E51"/>
    <w:rsid w:val="000F3074"/>
    <w:rsid w:val="000F3288"/>
    <w:rsid w:val="000F3D06"/>
    <w:rsid w:val="000F5EE2"/>
    <w:rsid w:val="000F7045"/>
    <w:rsid w:val="000F7ABE"/>
    <w:rsid w:val="001003F4"/>
    <w:rsid w:val="00101266"/>
    <w:rsid w:val="001014A5"/>
    <w:rsid w:val="00102B9A"/>
    <w:rsid w:val="00103CD1"/>
    <w:rsid w:val="00105457"/>
    <w:rsid w:val="001124FB"/>
    <w:rsid w:val="00112549"/>
    <w:rsid w:val="001142F9"/>
    <w:rsid w:val="0011439E"/>
    <w:rsid w:val="001143E9"/>
    <w:rsid w:val="001146D6"/>
    <w:rsid w:val="0011644B"/>
    <w:rsid w:val="001210B4"/>
    <w:rsid w:val="00121C09"/>
    <w:rsid w:val="001227DD"/>
    <w:rsid w:val="0012330A"/>
    <w:rsid w:val="00124282"/>
    <w:rsid w:val="00124A00"/>
    <w:rsid w:val="001250DC"/>
    <w:rsid w:val="001252E9"/>
    <w:rsid w:val="00125896"/>
    <w:rsid w:val="00125A37"/>
    <w:rsid w:val="001261DD"/>
    <w:rsid w:val="001271FB"/>
    <w:rsid w:val="001274E7"/>
    <w:rsid w:val="00131843"/>
    <w:rsid w:val="0013276B"/>
    <w:rsid w:val="00134CF7"/>
    <w:rsid w:val="00134F2A"/>
    <w:rsid w:val="00136303"/>
    <w:rsid w:val="001372A9"/>
    <w:rsid w:val="001378F4"/>
    <w:rsid w:val="00142F82"/>
    <w:rsid w:val="00143451"/>
    <w:rsid w:val="00146853"/>
    <w:rsid w:val="00147242"/>
    <w:rsid w:val="001513C4"/>
    <w:rsid w:val="0015237D"/>
    <w:rsid w:val="00152EB3"/>
    <w:rsid w:val="00153E26"/>
    <w:rsid w:val="001548AE"/>
    <w:rsid w:val="00154C58"/>
    <w:rsid w:val="0015567A"/>
    <w:rsid w:val="00155BE8"/>
    <w:rsid w:val="0015623E"/>
    <w:rsid w:val="0015657A"/>
    <w:rsid w:val="001568CE"/>
    <w:rsid w:val="001571CB"/>
    <w:rsid w:val="001600BC"/>
    <w:rsid w:val="00160276"/>
    <w:rsid w:val="00164124"/>
    <w:rsid w:val="001652AB"/>
    <w:rsid w:val="001660BE"/>
    <w:rsid w:val="001661BD"/>
    <w:rsid w:val="00172038"/>
    <w:rsid w:val="00172FC8"/>
    <w:rsid w:val="00174041"/>
    <w:rsid w:val="001743B8"/>
    <w:rsid w:val="00174493"/>
    <w:rsid w:val="00174B0D"/>
    <w:rsid w:val="001752FE"/>
    <w:rsid w:val="001755F1"/>
    <w:rsid w:val="0017680C"/>
    <w:rsid w:val="00176A8B"/>
    <w:rsid w:val="00177AFC"/>
    <w:rsid w:val="0018344E"/>
    <w:rsid w:val="0018430F"/>
    <w:rsid w:val="0018466F"/>
    <w:rsid w:val="0018514B"/>
    <w:rsid w:val="00185EF1"/>
    <w:rsid w:val="00187273"/>
    <w:rsid w:val="00192500"/>
    <w:rsid w:val="00192FA7"/>
    <w:rsid w:val="00193213"/>
    <w:rsid w:val="0019405A"/>
    <w:rsid w:val="0019468A"/>
    <w:rsid w:val="00194793"/>
    <w:rsid w:val="00194D08"/>
    <w:rsid w:val="0019514B"/>
    <w:rsid w:val="00195719"/>
    <w:rsid w:val="0019704D"/>
    <w:rsid w:val="001971BA"/>
    <w:rsid w:val="001A16A0"/>
    <w:rsid w:val="001A20A7"/>
    <w:rsid w:val="001A5F0A"/>
    <w:rsid w:val="001A7387"/>
    <w:rsid w:val="001B0316"/>
    <w:rsid w:val="001B0C96"/>
    <w:rsid w:val="001B1843"/>
    <w:rsid w:val="001B1D75"/>
    <w:rsid w:val="001B27E9"/>
    <w:rsid w:val="001B2F09"/>
    <w:rsid w:val="001B3D81"/>
    <w:rsid w:val="001B4C4E"/>
    <w:rsid w:val="001B60F6"/>
    <w:rsid w:val="001B666D"/>
    <w:rsid w:val="001B69E2"/>
    <w:rsid w:val="001B724C"/>
    <w:rsid w:val="001B756B"/>
    <w:rsid w:val="001C0D55"/>
    <w:rsid w:val="001C226D"/>
    <w:rsid w:val="001C30B1"/>
    <w:rsid w:val="001C4B47"/>
    <w:rsid w:val="001C59EE"/>
    <w:rsid w:val="001C75B0"/>
    <w:rsid w:val="001D1386"/>
    <w:rsid w:val="001D2374"/>
    <w:rsid w:val="001D3008"/>
    <w:rsid w:val="001D36A9"/>
    <w:rsid w:val="001D37AE"/>
    <w:rsid w:val="001D6609"/>
    <w:rsid w:val="001D6929"/>
    <w:rsid w:val="001E0640"/>
    <w:rsid w:val="001E0F60"/>
    <w:rsid w:val="001E6D29"/>
    <w:rsid w:val="001F00B1"/>
    <w:rsid w:val="001F0580"/>
    <w:rsid w:val="001F21E0"/>
    <w:rsid w:val="001F220F"/>
    <w:rsid w:val="001F6A24"/>
    <w:rsid w:val="001F7818"/>
    <w:rsid w:val="00201967"/>
    <w:rsid w:val="00202513"/>
    <w:rsid w:val="00202F8A"/>
    <w:rsid w:val="0020347E"/>
    <w:rsid w:val="00203EE5"/>
    <w:rsid w:val="0020742A"/>
    <w:rsid w:val="0021439E"/>
    <w:rsid w:val="00216298"/>
    <w:rsid w:val="00216D1E"/>
    <w:rsid w:val="00217521"/>
    <w:rsid w:val="00217E9B"/>
    <w:rsid w:val="00221DAD"/>
    <w:rsid w:val="0022374E"/>
    <w:rsid w:val="002253E1"/>
    <w:rsid w:val="00226CCA"/>
    <w:rsid w:val="00231983"/>
    <w:rsid w:val="00231CBD"/>
    <w:rsid w:val="00232538"/>
    <w:rsid w:val="00233D5A"/>
    <w:rsid w:val="0023426C"/>
    <w:rsid w:val="002366E7"/>
    <w:rsid w:val="00237046"/>
    <w:rsid w:val="002374B5"/>
    <w:rsid w:val="00243184"/>
    <w:rsid w:val="00245AD9"/>
    <w:rsid w:val="00245AF2"/>
    <w:rsid w:val="002469F9"/>
    <w:rsid w:val="00246E69"/>
    <w:rsid w:val="00246EC5"/>
    <w:rsid w:val="0024712C"/>
    <w:rsid w:val="00250179"/>
    <w:rsid w:val="00251C30"/>
    <w:rsid w:val="00252AFA"/>
    <w:rsid w:val="00252D23"/>
    <w:rsid w:val="002549B4"/>
    <w:rsid w:val="002553EB"/>
    <w:rsid w:val="00260C42"/>
    <w:rsid w:val="00262995"/>
    <w:rsid w:val="002656D8"/>
    <w:rsid w:val="0026570E"/>
    <w:rsid w:val="00267B26"/>
    <w:rsid w:val="00271260"/>
    <w:rsid w:val="0027131D"/>
    <w:rsid w:val="0027263E"/>
    <w:rsid w:val="00273E68"/>
    <w:rsid w:val="002741A3"/>
    <w:rsid w:val="002748A5"/>
    <w:rsid w:val="00274B15"/>
    <w:rsid w:val="00277293"/>
    <w:rsid w:val="002802D1"/>
    <w:rsid w:val="0028041F"/>
    <w:rsid w:val="00280459"/>
    <w:rsid w:val="00280B02"/>
    <w:rsid w:val="00280F4E"/>
    <w:rsid w:val="0028157B"/>
    <w:rsid w:val="00281D00"/>
    <w:rsid w:val="00282814"/>
    <w:rsid w:val="0028419F"/>
    <w:rsid w:val="00284B90"/>
    <w:rsid w:val="00285296"/>
    <w:rsid w:val="00285662"/>
    <w:rsid w:val="00285963"/>
    <w:rsid w:val="00287F50"/>
    <w:rsid w:val="00291610"/>
    <w:rsid w:val="002927CC"/>
    <w:rsid w:val="00292A96"/>
    <w:rsid w:val="00293F02"/>
    <w:rsid w:val="00294142"/>
    <w:rsid w:val="002946B5"/>
    <w:rsid w:val="00294816"/>
    <w:rsid w:val="002951EE"/>
    <w:rsid w:val="002956E5"/>
    <w:rsid w:val="002957BD"/>
    <w:rsid w:val="002962B6"/>
    <w:rsid w:val="00297945"/>
    <w:rsid w:val="002A134E"/>
    <w:rsid w:val="002A36B6"/>
    <w:rsid w:val="002A3CC6"/>
    <w:rsid w:val="002A497D"/>
    <w:rsid w:val="002A5895"/>
    <w:rsid w:val="002A63F6"/>
    <w:rsid w:val="002B16C7"/>
    <w:rsid w:val="002B2715"/>
    <w:rsid w:val="002B36E8"/>
    <w:rsid w:val="002B3934"/>
    <w:rsid w:val="002B44DD"/>
    <w:rsid w:val="002B5374"/>
    <w:rsid w:val="002B5F82"/>
    <w:rsid w:val="002C0873"/>
    <w:rsid w:val="002C1F42"/>
    <w:rsid w:val="002C3398"/>
    <w:rsid w:val="002C5CBF"/>
    <w:rsid w:val="002D074F"/>
    <w:rsid w:val="002D161A"/>
    <w:rsid w:val="002D4148"/>
    <w:rsid w:val="002D5551"/>
    <w:rsid w:val="002D7E96"/>
    <w:rsid w:val="002E2B28"/>
    <w:rsid w:val="002E31DF"/>
    <w:rsid w:val="002E3900"/>
    <w:rsid w:val="002E3D47"/>
    <w:rsid w:val="002E598D"/>
    <w:rsid w:val="002E6C83"/>
    <w:rsid w:val="002F0016"/>
    <w:rsid w:val="002F2528"/>
    <w:rsid w:val="002F3F27"/>
    <w:rsid w:val="003009DF"/>
    <w:rsid w:val="003020FF"/>
    <w:rsid w:val="003038BA"/>
    <w:rsid w:val="00305585"/>
    <w:rsid w:val="00306357"/>
    <w:rsid w:val="00310C1F"/>
    <w:rsid w:val="00312E03"/>
    <w:rsid w:val="00313B04"/>
    <w:rsid w:val="003148F8"/>
    <w:rsid w:val="003167F4"/>
    <w:rsid w:val="00316CFF"/>
    <w:rsid w:val="003208E7"/>
    <w:rsid w:val="003225F7"/>
    <w:rsid w:val="003228AE"/>
    <w:rsid w:val="00322C0B"/>
    <w:rsid w:val="00323863"/>
    <w:rsid w:val="00324160"/>
    <w:rsid w:val="00325FE7"/>
    <w:rsid w:val="00330278"/>
    <w:rsid w:val="003329AA"/>
    <w:rsid w:val="003335F7"/>
    <w:rsid w:val="003338BD"/>
    <w:rsid w:val="00335366"/>
    <w:rsid w:val="00335A00"/>
    <w:rsid w:val="00337176"/>
    <w:rsid w:val="003374F5"/>
    <w:rsid w:val="00337BCA"/>
    <w:rsid w:val="003422A4"/>
    <w:rsid w:val="00342378"/>
    <w:rsid w:val="00343647"/>
    <w:rsid w:val="00343A1A"/>
    <w:rsid w:val="00345927"/>
    <w:rsid w:val="00345C1D"/>
    <w:rsid w:val="00346A76"/>
    <w:rsid w:val="0034767D"/>
    <w:rsid w:val="003504A6"/>
    <w:rsid w:val="003541BC"/>
    <w:rsid w:val="00354CE4"/>
    <w:rsid w:val="00356CAE"/>
    <w:rsid w:val="003579E4"/>
    <w:rsid w:val="0036101C"/>
    <w:rsid w:val="003613E8"/>
    <w:rsid w:val="0036310C"/>
    <w:rsid w:val="00363C1D"/>
    <w:rsid w:val="00364B88"/>
    <w:rsid w:val="003658BE"/>
    <w:rsid w:val="00366A8B"/>
    <w:rsid w:val="00367451"/>
    <w:rsid w:val="00367AE2"/>
    <w:rsid w:val="0037193E"/>
    <w:rsid w:val="00371E37"/>
    <w:rsid w:val="003729C4"/>
    <w:rsid w:val="003729ED"/>
    <w:rsid w:val="00373CA3"/>
    <w:rsid w:val="00373D0A"/>
    <w:rsid w:val="0038039D"/>
    <w:rsid w:val="00381BF7"/>
    <w:rsid w:val="00384F7D"/>
    <w:rsid w:val="003860B0"/>
    <w:rsid w:val="003901F4"/>
    <w:rsid w:val="003942D2"/>
    <w:rsid w:val="00394576"/>
    <w:rsid w:val="00396456"/>
    <w:rsid w:val="00397C2D"/>
    <w:rsid w:val="003A4C52"/>
    <w:rsid w:val="003A4DE3"/>
    <w:rsid w:val="003A7A49"/>
    <w:rsid w:val="003B79B0"/>
    <w:rsid w:val="003C03B5"/>
    <w:rsid w:val="003C54EC"/>
    <w:rsid w:val="003C5E47"/>
    <w:rsid w:val="003C6A11"/>
    <w:rsid w:val="003C7212"/>
    <w:rsid w:val="003C7B45"/>
    <w:rsid w:val="003D0506"/>
    <w:rsid w:val="003D05DE"/>
    <w:rsid w:val="003D283B"/>
    <w:rsid w:val="003D4DED"/>
    <w:rsid w:val="003D50C6"/>
    <w:rsid w:val="003D54C7"/>
    <w:rsid w:val="003D6FF6"/>
    <w:rsid w:val="003D71BA"/>
    <w:rsid w:val="003E3E59"/>
    <w:rsid w:val="003E668B"/>
    <w:rsid w:val="003E69F7"/>
    <w:rsid w:val="003F0F8E"/>
    <w:rsid w:val="003F1093"/>
    <w:rsid w:val="003F1521"/>
    <w:rsid w:val="003F153F"/>
    <w:rsid w:val="003F179F"/>
    <w:rsid w:val="003F1DA4"/>
    <w:rsid w:val="003F3439"/>
    <w:rsid w:val="003F47B9"/>
    <w:rsid w:val="003F4847"/>
    <w:rsid w:val="003F4BF3"/>
    <w:rsid w:val="003F525A"/>
    <w:rsid w:val="003F5A81"/>
    <w:rsid w:val="003F6334"/>
    <w:rsid w:val="003F7399"/>
    <w:rsid w:val="003F78D5"/>
    <w:rsid w:val="00400C22"/>
    <w:rsid w:val="00400E05"/>
    <w:rsid w:val="00403902"/>
    <w:rsid w:val="00403914"/>
    <w:rsid w:val="004065A2"/>
    <w:rsid w:val="00407166"/>
    <w:rsid w:val="0040781B"/>
    <w:rsid w:val="00412C27"/>
    <w:rsid w:val="00412C73"/>
    <w:rsid w:val="00414084"/>
    <w:rsid w:val="004155C7"/>
    <w:rsid w:val="0041704C"/>
    <w:rsid w:val="004174EC"/>
    <w:rsid w:val="004179FD"/>
    <w:rsid w:val="00420034"/>
    <w:rsid w:val="00424ADE"/>
    <w:rsid w:val="00424B03"/>
    <w:rsid w:val="00426A6A"/>
    <w:rsid w:val="00426EFF"/>
    <w:rsid w:val="00427003"/>
    <w:rsid w:val="00427879"/>
    <w:rsid w:val="004304E0"/>
    <w:rsid w:val="0043110E"/>
    <w:rsid w:val="00432FDB"/>
    <w:rsid w:val="00433B4E"/>
    <w:rsid w:val="00434899"/>
    <w:rsid w:val="004349DB"/>
    <w:rsid w:val="004411FE"/>
    <w:rsid w:val="00441D9F"/>
    <w:rsid w:val="00442340"/>
    <w:rsid w:val="00442802"/>
    <w:rsid w:val="004432B2"/>
    <w:rsid w:val="00443D74"/>
    <w:rsid w:val="00445578"/>
    <w:rsid w:val="00446949"/>
    <w:rsid w:val="00447811"/>
    <w:rsid w:val="00447956"/>
    <w:rsid w:val="0045221C"/>
    <w:rsid w:val="0045273F"/>
    <w:rsid w:val="004550DB"/>
    <w:rsid w:val="00456BAA"/>
    <w:rsid w:val="00457390"/>
    <w:rsid w:val="00457436"/>
    <w:rsid w:val="00457932"/>
    <w:rsid w:val="0046118C"/>
    <w:rsid w:val="004629A9"/>
    <w:rsid w:val="00466414"/>
    <w:rsid w:val="00474122"/>
    <w:rsid w:val="00475B45"/>
    <w:rsid w:val="00476D46"/>
    <w:rsid w:val="00476FE1"/>
    <w:rsid w:val="004779A1"/>
    <w:rsid w:val="00480E35"/>
    <w:rsid w:val="00482148"/>
    <w:rsid w:val="004824F1"/>
    <w:rsid w:val="004849F9"/>
    <w:rsid w:val="00486062"/>
    <w:rsid w:val="004863ED"/>
    <w:rsid w:val="004908F1"/>
    <w:rsid w:val="00494B22"/>
    <w:rsid w:val="00494B83"/>
    <w:rsid w:val="00494D4B"/>
    <w:rsid w:val="00494DAC"/>
    <w:rsid w:val="004958CA"/>
    <w:rsid w:val="004959DA"/>
    <w:rsid w:val="00495EF3"/>
    <w:rsid w:val="00495FAD"/>
    <w:rsid w:val="00496EA3"/>
    <w:rsid w:val="004970BE"/>
    <w:rsid w:val="004A0DF3"/>
    <w:rsid w:val="004A7410"/>
    <w:rsid w:val="004A764A"/>
    <w:rsid w:val="004B1551"/>
    <w:rsid w:val="004B1CAE"/>
    <w:rsid w:val="004B2CED"/>
    <w:rsid w:val="004B441B"/>
    <w:rsid w:val="004B4841"/>
    <w:rsid w:val="004B551F"/>
    <w:rsid w:val="004B7979"/>
    <w:rsid w:val="004B7C4D"/>
    <w:rsid w:val="004C13D8"/>
    <w:rsid w:val="004C2314"/>
    <w:rsid w:val="004C23DD"/>
    <w:rsid w:val="004C2E64"/>
    <w:rsid w:val="004C50FB"/>
    <w:rsid w:val="004C5562"/>
    <w:rsid w:val="004C615E"/>
    <w:rsid w:val="004C63C9"/>
    <w:rsid w:val="004C664F"/>
    <w:rsid w:val="004C6727"/>
    <w:rsid w:val="004C6FC8"/>
    <w:rsid w:val="004C7110"/>
    <w:rsid w:val="004C75AD"/>
    <w:rsid w:val="004C7859"/>
    <w:rsid w:val="004D11C2"/>
    <w:rsid w:val="004D3E02"/>
    <w:rsid w:val="004D673E"/>
    <w:rsid w:val="004E01A0"/>
    <w:rsid w:val="004E1358"/>
    <w:rsid w:val="004E2068"/>
    <w:rsid w:val="004E3998"/>
    <w:rsid w:val="004E4D08"/>
    <w:rsid w:val="004E583E"/>
    <w:rsid w:val="004F06A2"/>
    <w:rsid w:val="004F0943"/>
    <w:rsid w:val="004F1A4B"/>
    <w:rsid w:val="004F3100"/>
    <w:rsid w:val="004F3A4E"/>
    <w:rsid w:val="004F3EBC"/>
    <w:rsid w:val="004F491A"/>
    <w:rsid w:val="004F5297"/>
    <w:rsid w:val="004F5573"/>
    <w:rsid w:val="004F576F"/>
    <w:rsid w:val="005015F5"/>
    <w:rsid w:val="00502F3E"/>
    <w:rsid w:val="005033D0"/>
    <w:rsid w:val="00503D93"/>
    <w:rsid w:val="00504539"/>
    <w:rsid w:val="00505036"/>
    <w:rsid w:val="00506EF6"/>
    <w:rsid w:val="00507AF0"/>
    <w:rsid w:val="005112DA"/>
    <w:rsid w:val="005122B5"/>
    <w:rsid w:val="00515A2C"/>
    <w:rsid w:val="00515E32"/>
    <w:rsid w:val="00520BD7"/>
    <w:rsid w:val="00520D93"/>
    <w:rsid w:val="00521E5C"/>
    <w:rsid w:val="00522756"/>
    <w:rsid w:val="00522DD5"/>
    <w:rsid w:val="00526245"/>
    <w:rsid w:val="00527655"/>
    <w:rsid w:val="0052771D"/>
    <w:rsid w:val="00530DB0"/>
    <w:rsid w:val="005317B2"/>
    <w:rsid w:val="0053242A"/>
    <w:rsid w:val="00533502"/>
    <w:rsid w:val="00533D4F"/>
    <w:rsid w:val="0053479F"/>
    <w:rsid w:val="00535066"/>
    <w:rsid w:val="00535F1E"/>
    <w:rsid w:val="0054023F"/>
    <w:rsid w:val="00541318"/>
    <w:rsid w:val="005418AD"/>
    <w:rsid w:val="00541B05"/>
    <w:rsid w:val="005426AF"/>
    <w:rsid w:val="00542E1E"/>
    <w:rsid w:val="00543EF7"/>
    <w:rsid w:val="00544A07"/>
    <w:rsid w:val="00544EC9"/>
    <w:rsid w:val="00544FA5"/>
    <w:rsid w:val="00546BFC"/>
    <w:rsid w:val="005531AB"/>
    <w:rsid w:val="00554114"/>
    <w:rsid w:val="00555438"/>
    <w:rsid w:val="00557943"/>
    <w:rsid w:val="00557A43"/>
    <w:rsid w:val="005609DC"/>
    <w:rsid w:val="005616DF"/>
    <w:rsid w:val="00561F7F"/>
    <w:rsid w:val="00564A14"/>
    <w:rsid w:val="0057171C"/>
    <w:rsid w:val="00571BFE"/>
    <w:rsid w:val="00572572"/>
    <w:rsid w:val="00573FB8"/>
    <w:rsid w:val="00581161"/>
    <w:rsid w:val="0058173C"/>
    <w:rsid w:val="00581E0F"/>
    <w:rsid w:val="00582BFA"/>
    <w:rsid w:val="005832EF"/>
    <w:rsid w:val="005838FE"/>
    <w:rsid w:val="00584E75"/>
    <w:rsid w:val="00585843"/>
    <w:rsid w:val="005873A0"/>
    <w:rsid w:val="00590466"/>
    <w:rsid w:val="00590796"/>
    <w:rsid w:val="005913CC"/>
    <w:rsid w:val="005914C6"/>
    <w:rsid w:val="00591AA5"/>
    <w:rsid w:val="0059577A"/>
    <w:rsid w:val="00595A83"/>
    <w:rsid w:val="005A2091"/>
    <w:rsid w:val="005A2BCB"/>
    <w:rsid w:val="005A31D1"/>
    <w:rsid w:val="005A3877"/>
    <w:rsid w:val="005A446A"/>
    <w:rsid w:val="005A4E9F"/>
    <w:rsid w:val="005A5EA1"/>
    <w:rsid w:val="005A7170"/>
    <w:rsid w:val="005A7998"/>
    <w:rsid w:val="005B0A0F"/>
    <w:rsid w:val="005B119A"/>
    <w:rsid w:val="005B42F4"/>
    <w:rsid w:val="005B7E53"/>
    <w:rsid w:val="005C0CFB"/>
    <w:rsid w:val="005C1030"/>
    <w:rsid w:val="005C150E"/>
    <w:rsid w:val="005C3130"/>
    <w:rsid w:val="005C58E0"/>
    <w:rsid w:val="005C722A"/>
    <w:rsid w:val="005C7E7A"/>
    <w:rsid w:val="005D5794"/>
    <w:rsid w:val="005D58A0"/>
    <w:rsid w:val="005E3230"/>
    <w:rsid w:val="005E4120"/>
    <w:rsid w:val="005E49FF"/>
    <w:rsid w:val="005E6427"/>
    <w:rsid w:val="005E6666"/>
    <w:rsid w:val="005E7F37"/>
    <w:rsid w:val="005E7F74"/>
    <w:rsid w:val="005F3A44"/>
    <w:rsid w:val="005F49BF"/>
    <w:rsid w:val="005F53D2"/>
    <w:rsid w:val="005F7A41"/>
    <w:rsid w:val="005F7F80"/>
    <w:rsid w:val="006000B3"/>
    <w:rsid w:val="006014C5"/>
    <w:rsid w:val="006031D7"/>
    <w:rsid w:val="00603FF8"/>
    <w:rsid w:val="006059DF"/>
    <w:rsid w:val="00605DC5"/>
    <w:rsid w:val="00610631"/>
    <w:rsid w:val="006128DD"/>
    <w:rsid w:val="0061493A"/>
    <w:rsid w:val="00615AB9"/>
    <w:rsid w:val="00616DDB"/>
    <w:rsid w:val="00616F8B"/>
    <w:rsid w:val="00617054"/>
    <w:rsid w:val="006210BD"/>
    <w:rsid w:val="00624257"/>
    <w:rsid w:val="0062435E"/>
    <w:rsid w:val="00625126"/>
    <w:rsid w:val="00627EA1"/>
    <w:rsid w:val="00630B7E"/>
    <w:rsid w:val="00632DCC"/>
    <w:rsid w:val="00636E6B"/>
    <w:rsid w:val="006373B1"/>
    <w:rsid w:val="00640948"/>
    <w:rsid w:val="006440E0"/>
    <w:rsid w:val="00644E21"/>
    <w:rsid w:val="00645346"/>
    <w:rsid w:val="00646232"/>
    <w:rsid w:val="00647877"/>
    <w:rsid w:val="00651147"/>
    <w:rsid w:val="0065324A"/>
    <w:rsid w:val="00654B03"/>
    <w:rsid w:val="006601CA"/>
    <w:rsid w:val="0066342D"/>
    <w:rsid w:val="00664FC9"/>
    <w:rsid w:val="00665DEF"/>
    <w:rsid w:val="00666776"/>
    <w:rsid w:val="00666E1D"/>
    <w:rsid w:val="006673C6"/>
    <w:rsid w:val="0066770D"/>
    <w:rsid w:val="00667817"/>
    <w:rsid w:val="00670930"/>
    <w:rsid w:val="00671123"/>
    <w:rsid w:val="006728BC"/>
    <w:rsid w:val="006800A9"/>
    <w:rsid w:val="006806BF"/>
    <w:rsid w:val="006809C7"/>
    <w:rsid w:val="006844D4"/>
    <w:rsid w:val="00685582"/>
    <w:rsid w:val="00686E0A"/>
    <w:rsid w:val="00687EB7"/>
    <w:rsid w:val="00690648"/>
    <w:rsid w:val="00690A87"/>
    <w:rsid w:val="00692B1C"/>
    <w:rsid w:val="00693135"/>
    <w:rsid w:val="006948B1"/>
    <w:rsid w:val="00696A3A"/>
    <w:rsid w:val="00696C1D"/>
    <w:rsid w:val="0069733B"/>
    <w:rsid w:val="006A0EA5"/>
    <w:rsid w:val="006A18BC"/>
    <w:rsid w:val="006A1B5E"/>
    <w:rsid w:val="006A22AD"/>
    <w:rsid w:val="006A30CE"/>
    <w:rsid w:val="006A3CF4"/>
    <w:rsid w:val="006A64CA"/>
    <w:rsid w:val="006A66F2"/>
    <w:rsid w:val="006A6CF0"/>
    <w:rsid w:val="006A79FA"/>
    <w:rsid w:val="006B125A"/>
    <w:rsid w:val="006B21DF"/>
    <w:rsid w:val="006B3BDE"/>
    <w:rsid w:val="006B597D"/>
    <w:rsid w:val="006B7A21"/>
    <w:rsid w:val="006C2B2E"/>
    <w:rsid w:val="006C3BE7"/>
    <w:rsid w:val="006C5056"/>
    <w:rsid w:val="006C5A53"/>
    <w:rsid w:val="006C76A5"/>
    <w:rsid w:val="006C7A94"/>
    <w:rsid w:val="006D0D56"/>
    <w:rsid w:val="006D1ECE"/>
    <w:rsid w:val="006D21DD"/>
    <w:rsid w:val="006D267E"/>
    <w:rsid w:val="006E0621"/>
    <w:rsid w:val="006E0C23"/>
    <w:rsid w:val="006E42F7"/>
    <w:rsid w:val="006E44B3"/>
    <w:rsid w:val="006E505C"/>
    <w:rsid w:val="006E52BB"/>
    <w:rsid w:val="006F0041"/>
    <w:rsid w:val="006F30D7"/>
    <w:rsid w:val="006F49F8"/>
    <w:rsid w:val="006F5411"/>
    <w:rsid w:val="006F56EB"/>
    <w:rsid w:val="006F71A9"/>
    <w:rsid w:val="006F788C"/>
    <w:rsid w:val="00700620"/>
    <w:rsid w:val="0070267B"/>
    <w:rsid w:val="00703F90"/>
    <w:rsid w:val="00704F70"/>
    <w:rsid w:val="007053C8"/>
    <w:rsid w:val="0070673F"/>
    <w:rsid w:val="007115E2"/>
    <w:rsid w:val="00712870"/>
    <w:rsid w:val="00712D4B"/>
    <w:rsid w:val="00712F57"/>
    <w:rsid w:val="0071399C"/>
    <w:rsid w:val="00714473"/>
    <w:rsid w:val="00714C7B"/>
    <w:rsid w:val="0071631E"/>
    <w:rsid w:val="00717A8C"/>
    <w:rsid w:val="00720E93"/>
    <w:rsid w:val="0072221D"/>
    <w:rsid w:val="00723E64"/>
    <w:rsid w:val="00723F41"/>
    <w:rsid w:val="00725476"/>
    <w:rsid w:val="00726551"/>
    <w:rsid w:val="0072734C"/>
    <w:rsid w:val="007301C6"/>
    <w:rsid w:val="00730A20"/>
    <w:rsid w:val="00731AD5"/>
    <w:rsid w:val="007402D7"/>
    <w:rsid w:val="00742782"/>
    <w:rsid w:val="00743411"/>
    <w:rsid w:val="00746002"/>
    <w:rsid w:val="00746DE9"/>
    <w:rsid w:val="00747809"/>
    <w:rsid w:val="00747810"/>
    <w:rsid w:val="00750597"/>
    <w:rsid w:val="0075281A"/>
    <w:rsid w:val="00754FDD"/>
    <w:rsid w:val="007551B4"/>
    <w:rsid w:val="00755F3C"/>
    <w:rsid w:val="00756662"/>
    <w:rsid w:val="00757458"/>
    <w:rsid w:val="00757D92"/>
    <w:rsid w:val="00757E46"/>
    <w:rsid w:val="00757ED6"/>
    <w:rsid w:val="007619D0"/>
    <w:rsid w:val="00762D1B"/>
    <w:rsid w:val="00763017"/>
    <w:rsid w:val="00763FF8"/>
    <w:rsid w:val="00764884"/>
    <w:rsid w:val="00764A7C"/>
    <w:rsid w:val="00766157"/>
    <w:rsid w:val="007661D9"/>
    <w:rsid w:val="00770D3C"/>
    <w:rsid w:val="007722B8"/>
    <w:rsid w:val="007728D6"/>
    <w:rsid w:val="007751E4"/>
    <w:rsid w:val="007752BC"/>
    <w:rsid w:val="00775E68"/>
    <w:rsid w:val="00784275"/>
    <w:rsid w:val="0079062E"/>
    <w:rsid w:val="00790CD9"/>
    <w:rsid w:val="007922CE"/>
    <w:rsid w:val="007966B6"/>
    <w:rsid w:val="007977F6"/>
    <w:rsid w:val="00797C29"/>
    <w:rsid w:val="007A2D59"/>
    <w:rsid w:val="007A3163"/>
    <w:rsid w:val="007A4682"/>
    <w:rsid w:val="007A4E3D"/>
    <w:rsid w:val="007A7B73"/>
    <w:rsid w:val="007B07FB"/>
    <w:rsid w:val="007B1A7A"/>
    <w:rsid w:val="007B29E4"/>
    <w:rsid w:val="007B3A61"/>
    <w:rsid w:val="007B44FE"/>
    <w:rsid w:val="007B4E7B"/>
    <w:rsid w:val="007B5D94"/>
    <w:rsid w:val="007B60E0"/>
    <w:rsid w:val="007B6271"/>
    <w:rsid w:val="007B6CD6"/>
    <w:rsid w:val="007B766E"/>
    <w:rsid w:val="007B7DEC"/>
    <w:rsid w:val="007C03F2"/>
    <w:rsid w:val="007C1EC3"/>
    <w:rsid w:val="007C2A49"/>
    <w:rsid w:val="007C3903"/>
    <w:rsid w:val="007C66FE"/>
    <w:rsid w:val="007D00EF"/>
    <w:rsid w:val="007D091B"/>
    <w:rsid w:val="007D1D58"/>
    <w:rsid w:val="007D2DF2"/>
    <w:rsid w:val="007D32E0"/>
    <w:rsid w:val="007D4E1A"/>
    <w:rsid w:val="007D5311"/>
    <w:rsid w:val="007D5534"/>
    <w:rsid w:val="007D5546"/>
    <w:rsid w:val="007E147C"/>
    <w:rsid w:val="007E191F"/>
    <w:rsid w:val="007E4578"/>
    <w:rsid w:val="007E5808"/>
    <w:rsid w:val="007E63B5"/>
    <w:rsid w:val="007E7A3F"/>
    <w:rsid w:val="007F2CEE"/>
    <w:rsid w:val="007F31DD"/>
    <w:rsid w:val="007F44F3"/>
    <w:rsid w:val="007F59F3"/>
    <w:rsid w:val="00800836"/>
    <w:rsid w:val="00801A6D"/>
    <w:rsid w:val="00801F17"/>
    <w:rsid w:val="00802B47"/>
    <w:rsid w:val="00802B97"/>
    <w:rsid w:val="00803CC6"/>
    <w:rsid w:val="00804D1A"/>
    <w:rsid w:val="0080645C"/>
    <w:rsid w:val="00806F21"/>
    <w:rsid w:val="008103D4"/>
    <w:rsid w:val="00811752"/>
    <w:rsid w:val="00811E6C"/>
    <w:rsid w:val="00812D6D"/>
    <w:rsid w:val="0081514B"/>
    <w:rsid w:val="00815406"/>
    <w:rsid w:val="0081555C"/>
    <w:rsid w:val="008161BC"/>
    <w:rsid w:val="008170A5"/>
    <w:rsid w:val="008172CD"/>
    <w:rsid w:val="00820631"/>
    <w:rsid w:val="00825120"/>
    <w:rsid w:val="00825A34"/>
    <w:rsid w:val="00825F7B"/>
    <w:rsid w:val="00830758"/>
    <w:rsid w:val="0083089D"/>
    <w:rsid w:val="008322AF"/>
    <w:rsid w:val="00834AA6"/>
    <w:rsid w:val="00836EF6"/>
    <w:rsid w:val="0083735D"/>
    <w:rsid w:val="008407C3"/>
    <w:rsid w:val="0084283E"/>
    <w:rsid w:val="00844763"/>
    <w:rsid w:val="00846177"/>
    <w:rsid w:val="00847E71"/>
    <w:rsid w:val="0085102E"/>
    <w:rsid w:val="00854CB8"/>
    <w:rsid w:val="00857F72"/>
    <w:rsid w:val="00860426"/>
    <w:rsid w:val="00863253"/>
    <w:rsid w:val="0086720C"/>
    <w:rsid w:val="00867F57"/>
    <w:rsid w:val="00870E4F"/>
    <w:rsid w:val="00870F9F"/>
    <w:rsid w:val="00872F50"/>
    <w:rsid w:val="00873437"/>
    <w:rsid w:val="00875879"/>
    <w:rsid w:val="00875BAA"/>
    <w:rsid w:val="008764FB"/>
    <w:rsid w:val="0087654E"/>
    <w:rsid w:val="00880E03"/>
    <w:rsid w:val="008813F7"/>
    <w:rsid w:val="008839C8"/>
    <w:rsid w:val="00884337"/>
    <w:rsid w:val="00886A59"/>
    <w:rsid w:val="0089150E"/>
    <w:rsid w:val="00892317"/>
    <w:rsid w:val="00894EFF"/>
    <w:rsid w:val="00894FAE"/>
    <w:rsid w:val="00896D6F"/>
    <w:rsid w:val="008A0AD4"/>
    <w:rsid w:val="008A14B4"/>
    <w:rsid w:val="008A2191"/>
    <w:rsid w:val="008A2751"/>
    <w:rsid w:val="008A33F2"/>
    <w:rsid w:val="008A532E"/>
    <w:rsid w:val="008A6531"/>
    <w:rsid w:val="008A680A"/>
    <w:rsid w:val="008A6BA2"/>
    <w:rsid w:val="008A78B2"/>
    <w:rsid w:val="008B082E"/>
    <w:rsid w:val="008B0E03"/>
    <w:rsid w:val="008B1A71"/>
    <w:rsid w:val="008B7029"/>
    <w:rsid w:val="008B750A"/>
    <w:rsid w:val="008C00E3"/>
    <w:rsid w:val="008C1CD1"/>
    <w:rsid w:val="008C3157"/>
    <w:rsid w:val="008C5E10"/>
    <w:rsid w:val="008C621B"/>
    <w:rsid w:val="008C70C8"/>
    <w:rsid w:val="008D069C"/>
    <w:rsid w:val="008D3BB8"/>
    <w:rsid w:val="008D4048"/>
    <w:rsid w:val="008D5589"/>
    <w:rsid w:val="008D712E"/>
    <w:rsid w:val="008E01BB"/>
    <w:rsid w:val="008E336F"/>
    <w:rsid w:val="008E489A"/>
    <w:rsid w:val="008E672B"/>
    <w:rsid w:val="008E738B"/>
    <w:rsid w:val="008E7AE0"/>
    <w:rsid w:val="008F131F"/>
    <w:rsid w:val="008F3918"/>
    <w:rsid w:val="008F4850"/>
    <w:rsid w:val="008F4E17"/>
    <w:rsid w:val="008F6F27"/>
    <w:rsid w:val="00902EC2"/>
    <w:rsid w:val="00904B23"/>
    <w:rsid w:val="00904C16"/>
    <w:rsid w:val="00905075"/>
    <w:rsid w:val="00905557"/>
    <w:rsid w:val="00905BEB"/>
    <w:rsid w:val="00910277"/>
    <w:rsid w:val="00911716"/>
    <w:rsid w:val="00912CF5"/>
    <w:rsid w:val="00913732"/>
    <w:rsid w:val="009153B3"/>
    <w:rsid w:val="00920CD0"/>
    <w:rsid w:val="00924764"/>
    <w:rsid w:val="00927377"/>
    <w:rsid w:val="00930EC0"/>
    <w:rsid w:val="00932CF2"/>
    <w:rsid w:val="00933B11"/>
    <w:rsid w:val="0093726A"/>
    <w:rsid w:val="0094132F"/>
    <w:rsid w:val="0094295A"/>
    <w:rsid w:val="00943009"/>
    <w:rsid w:val="00944E54"/>
    <w:rsid w:val="00945AA2"/>
    <w:rsid w:val="009503DC"/>
    <w:rsid w:val="00950839"/>
    <w:rsid w:val="009515E9"/>
    <w:rsid w:val="009528CF"/>
    <w:rsid w:val="00953865"/>
    <w:rsid w:val="00953904"/>
    <w:rsid w:val="0095423A"/>
    <w:rsid w:val="00955B28"/>
    <w:rsid w:val="00956257"/>
    <w:rsid w:val="00961885"/>
    <w:rsid w:val="00963F49"/>
    <w:rsid w:val="009673E8"/>
    <w:rsid w:val="009706AF"/>
    <w:rsid w:val="00970B79"/>
    <w:rsid w:val="0097281E"/>
    <w:rsid w:val="00974A64"/>
    <w:rsid w:val="00975645"/>
    <w:rsid w:val="00976243"/>
    <w:rsid w:val="009778A0"/>
    <w:rsid w:val="0098125E"/>
    <w:rsid w:val="00981C62"/>
    <w:rsid w:val="00981C91"/>
    <w:rsid w:val="0098274F"/>
    <w:rsid w:val="00984F03"/>
    <w:rsid w:val="00986A54"/>
    <w:rsid w:val="009870F3"/>
    <w:rsid w:val="009872EF"/>
    <w:rsid w:val="009906D7"/>
    <w:rsid w:val="0099154B"/>
    <w:rsid w:val="00991B21"/>
    <w:rsid w:val="009920BB"/>
    <w:rsid w:val="009920D3"/>
    <w:rsid w:val="00995083"/>
    <w:rsid w:val="009A0342"/>
    <w:rsid w:val="009A0636"/>
    <w:rsid w:val="009A10E9"/>
    <w:rsid w:val="009A17F7"/>
    <w:rsid w:val="009A1C50"/>
    <w:rsid w:val="009A38A4"/>
    <w:rsid w:val="009A3C84"/>
    <w:rsid w:val="009A4EC7"/>
    <w:rsid w:val="009A5617"/>
    <w:rsid w:val="009A596A"/>
    <w:rsid w:val="009A6999"/>
    <w:rsid w:val="009A6FD2"/>
    <w:rsid w:val="009B4CA1"/>
    <w:rsid w:val="009B7AAD"/>
    <w:rsid w:val="009C3466"/>
    <w:rsid w:val="009C4AE1"/>
    <w:rsid w:val="009C5EBD"/>
    <w:rsid w:val="009C6B5A"/>
    <w:rsid w:val="009D1779"/>
    <w:rsid w:val="009D32E4"/>
    <w:rsid w:val="009D7F57"/>
    <w:rsid w:val="009E0487"/>
    <w:rsid w:val="009E13F9"/>
    <w:rsid w:val="009E1756"/>
    <w:rsid w:val="009E20C2"/>
    <w:rsid w:val="009E3BF8"/>
    <w:rsid w:val="009F12D8"/>
    <w:rsid w:val="009F1EE7"/>
    <w:rsid w:val="009F2A32"/>
    <w:rsid w:val="009F2EE7"/>
    <w:rsid w:val="009F41DF"/>
    <w:rsid w:val="009F53B5"/>
    <w:rsid w:val="009F7D30"/>
    <w:rsid w:val="009F7FCA"/>
    <w:rsid w:val="00A00FAF"/>
    <w:rsid w:val="00A0151C"/>
    <w:rsid w:val="00A016A2"/>
    <w:rsid w:val="00A02F3D"/>
    <w:rsid w:val="00A04C46"/>
    <w:rsid w:val="00A06AB9"/>
    <w:rsid w:val="00A07190"/>
    <w:rsid w:val="00A07AE6"/>
    <w:rsid w:val="00A07F66"/>
    <w:rsid w:val="00A1042F"/>
    <w:rsid w:val="00A1058F"/>
    <w:rsid w:val="00A136D5"/>
    <w:rsid w:val="00A140FB"/>
    <w:rsid w:val="00A14B06"/>
    <w:rsid w:val="00A158CD"/>
    <w:rsid w:val="00A1740D"/>
    <w:rsid w:val="00A20816"/>
    <w:rsid w:val="00A208FB"/>
    <w:rsid w:val="00A20C42"/>
    <w:rsid w:val="00A25041"/>
    <w:rsid w:val="00A25D8E"/>
    <w:rsid w:val="00A25FDA"/>
    <w:rsid w:val="00A26185"/>
    <w:rsid w:val="00A31979"/>
    <w:rsid w:val="00A32B5D"/>
    <w:rsid w:val="00A32F27"/>
    <w:rsid w:val="00A34579"/>
    <w:rsid w:val="00A36F79"/>
    <w:rsid w:val="00A37D0D"/>
    <w:rsid w:val="00A37F24"/>
    <w:rsid w:val="00A41969"/>
    <w:rsid w:val="00A41DD1"/>
    <w:rsid w:val="00A429BA"/>
    <w:rsid w:val="00A43063"/>
    <w:rsid w:val="00A44E86"/>
    <w:rsid w:val="00A459ED"/>
    <w:rsid w:val="00A461BA"/>
    <w:rsid w:val="00A51CD2"/>
    <w:rsid w:val="00A53C65"/>
    <w:rsid w:val="00A5550B"/>
    <w:rsid w:val="00A55B30"/>
    <w:rsid w:val="00A55B4F"/>
    <w:rsid w:val="00A57053"/>
    <w:rsid w:val="00A57843"/>
    <w:rsid w:val="00A61D06"/>
    <w:rsid w:val="00A620F0"/>
    <w:rsid w:val="00A624AA"/>
    <w:rsid w:val="00A637AE"/>
    <w:rsid w:val="00A65E14"/>
    <w:rsid w:val="00A70AC9"/>
    <w:rsid w:val="00A70BA4"/>
    <w:rsid w:val="00A73233"/>
    <w:rsid w:val="00A755EF"/>
    <w:rsid w:val="00A77224"/>
    <w:rsid w:val="00A7760F"/>
    <w:rsid w:val="00A776E7"/>
    <w:rsid w:val="00A80CE5"/>
    <w:rsid w:val="00A825F8"/>
    <w:rsid w:val="00A8368B"/>
    <w:rsid w:val="00A83A6E"/>
    <w:rsid w:val="00A85876"/>
    <w:rsid w:val="00A85911"/>
    <w:rsid w:val="00A85DEC"/>
    <w:rsid w:val="00A8612C"/>
    <w:rsid w:val="00A8657B"/>
    <w:rsid w:val="00A86CC6"/>
    <w:rsid w:val="00A8705A"/>
    <w:rsid w:val="00A90938"/>
    <w:rsid w:val="00A93B93"/>
    <w:rsid w:val="00A9437E"/>
    <w:rsid w:val="00A948F5"/>
    <w:rsid w:val="00A950EC"/>
    <w:rsid w:val="00A96F5C"/>
    <w:rsid w:val="00A97FA6"/>
    <w:rsid w:val="00AA1F66"/>
    <w:rsid w:val="00AA2291"/>
    <w:rsid w:val="00AA2ED6"/>
    <w:rsid w:val="00AA60E4"/>
    <w:rsid w:val="00AA78E4"/>
    <w:rsid w:val="00AB3524"/>
    <w:rsid w:val="00AC01AE"/>
    <w:rsid w:val="00AC3055"/>
    <w:rsid w:val="00AC3592"/>
    <w:rsid w:val="00AC471C"/>
    <w:rsid w:val="00AC5B0A"/>
    <w:rsid w:val="00AC60A4"/>
    <w:rsid w:val="00AC6FE2"/>
    <w:rsid w:val="00AD00F0"/>
    <w:rsid w:val="00AD0472"/>
    <w:rsid w:val="00AD0B5B"/>
    <w:rsid w:val="00AD3697"/>
    <w:rsid w:val="00AD439D"/>
    <w:rsid w:val="00AD4542"/>
    <w:rsid w:val="00AD5C2C"/>
    <w:rsid w:val="00AD6879"/>
    <w:rsid w:val="00AD73E8"/>
    <w:rsid w:val="00AE359A"/>
    <w:rsid w:val="00AE3F19"/>
    <w:rsid w:val="00AE4D40"/>
    <w:rsid w:val="00AF0878"/>
    <w:rsid w:val="00AF0B3F"/>
    <w:rsid w:val="00AF1226"/>
    <w:rsid w:val="00AF1CE5"/>
    <w:rsid w:val="00AF2134"/>
    <w:rsid w:val="00AF56A2"/>
    <w:rsid w:val="00AF5A14"/>
    <w:rsid w:val="00B0075D"/>
    <w:rsid w:val="00B01E21"/>
    <w:rsid w:val="00B03F0B"/>
    <w:rsid w:val="00B04D35"/>
    <w:rsid w:val="00B10C45"/>
    <w:rsid w:val="00B110B4"/>
    <w:rsid w:val="00B126D1"/>
    <w:rsid w:val="00B139FF"/>
    <w:rsid w:val="00B141E6"/>
    <w:rsid w:val="00B14D33"/>
    <w:rsid w:val="00B173BD"/>
    <w:rsid w:val="00B17756"/>
    <w:rsid w:val="00B17AA4"/>
    <w:rsid w:val="00B21ADC"/>
    <w:rsid w:val="00B22A88"/>
    <w:rsid w:val="00B230DB"/>
    <w:rsid w:val="00B24BDD"/>
    <w:rsid w:val="00B2539F"/>
    <w:rsid w:val="00B253D5"/>
    <w:rsid w:val="00B264A6"/>
    <w:rsid w:val="00B313FF"/>
    <w:rsid w:val="00B318DD"/>
    <w:rsid w:val="00B31C6A"/>
    <w:rsid w:val="00B32A82"/>
    <w:rsid w:val="00B33EA4"/>
    <w:rsid w:val="00B357BF"/>
    <w:rsid w:val="00B36015"/>
    <w:rsid w:val="00B36E07"/>
    <w:rsid w:val="00B414DA"/>
    <w:rsid w:val="00B44EDF"/>
    <w:rsid w:val="00B47BED"/>
    <w:rsid w:val="00B513DF"/>
    <w:rsid w:val="00B51BF9"/>
    <w:rsid w:val="00B523BD"/>
    <w:rsid w:val="00B551EB"/>
    <w:rsid w:val="00B55439"/>
    <w:rsid w:val="00B5618F"/>
    <w:rsid w:val="00B561CD"/>
    <w:rsid w:val="00B56CFB"/>
    <w:rsid w:val="00B56DBB"/>
    <w:rsid w:val="00B57727"/>
    <w:rsid w:val="00B60450"/>
    <w:rsid w:val="00B6073D"/>
    <w:rsid w:val="00B62909"/>
    <w:rsid w:val="00B6380C"/>
    <w:rsid w:val="00B64BA7"/>
    <w:rsid w:val="00B64D07"/>
    <w:rsid w:val="00B6583D"/>
    <w:rsid w:val="00B6692C"/>
    <w:rsid w:val="00B671BF"/>
    <w:rsid w:val="00B705AB"/>
    <w:rsid w:val="00B70803"/>
    <w:rsid w:val="00B708F7"/>
    <w:rsid w:val="00B70EE5"/>
    <w:rsid w:val="00B71F16"/>
    <w:rsid w:val="00B73B94"/>
    <w:rsid w:val="00B73CB0"/>
    <w:rsid w:val="00B7514B"/>
    <w:rsid w:val="00B76F59"/>
    <w:rsid w:val="00B77F5A"/>
    <w:rsid w:val="00B800C0"/>
    <w:rsid w:val="00B806D0"/>
    <w:rsid w:val="00B809C8"/>
    <w:rsid w:val="00B81328"/>
    <w:rsid w:val="00B834CE"/>
    <w:rsid w:val="00B846C7"/>
    <w:rsid w:val="00B853DB"/>
    <w:rsid w:val="00B86570"/>
    <w:rsid w:val="00B872FA"/>
    <w:rsid w:val="00B90730"/>
    <w:rsid w:val="00B90B38"/>
    <w:rsid w:val="00B93A34"/>
    <w:rsid w:val="00B94620"/>
    <w:rsid w:val="00BA2D3A"/>
    <w:rsid w:val="00BA3DC8"/>
    <w:rsid w:val="00BA5112"/>
    <w:rsid w:val="00BA54AF"/>
    <w:rsid w:val="00BA6FD7"/>
    <w:rsid w:val="00BB13E5"/>
    <w:rsid w:val="00BB5BFE"/>
    <w:rsid w:val="00BB5EAB"/>
    <w:rsid w:val="00BC0D3C"/>
    <w:rsid w:val="00BC2387"/>
    <w:rsid w:val="00BC3713"/>
    <w:rsid w:val="00BC542D"/>
    <w:rsid w:val="00BC5529"/>
    <w:rsid w:val="00BD0F13"/>
    <w:rsid w:val="00BD1023"/>
    <w:rsid w:val="00BD4243"/>
    <w:rsid w:val="00BD4BF2"/>
    <w:rsid w:val="00BD6F4C"/>
    <w:rsid w:val="00BD728E"/>
    <w:rsid w:val="00BD75F8"/>
    <w:rsid w:val="00BE0B33"/>
    <w:rsid w:val="00BE0B43"/>
    <w:rsid w:val="00BE0BC2"/>
    <w:rsid w:val="00BE2B8B"/>
    <w:rsid w:val="00BE2BB9"/>
    <w:rsid w:val="00BE4483"/>
    <w:rsid w:val="00BE7840"/>
    <w:rsid w:val="00BF190E"/>
    <w:rsid w:val="00BF1F7F"/>
    <w:rsid w:val="00BF299F"/>
    <w:rsid w:val="00BF2BF8"/>
    <w:rsid w:val="00BF37B8"/>
    <w:rsid w:val="00BF4E6F"/>
    <w:rsid w:val="00BF4FC6"/>
    <w:rsid w:val="00BF652C"/>
    <w:rsid w:val="00BF7828"/>
    <w:rsid w:val="00C03203"/>
    <w:rsid w:val="00C0324B"/>
    <w:rsid w:val="00C032CB"/>
    <w:rsid w:val="00C033D7"/>
    <w:rsid w:val="00C0343F"/>
    <w:rsid w:val="00C04E41"/>
    <w:rsid w:val="00C0582D"/>
    <w:rsid w:val="00C06436"/>
    <w:rsid w:val="00C0796B"/>
    <w:rsid w:val="00C1064B"/>
    <w:rsid w:val="00C10871"/>
    <w:rsid w:val="00C117A6"/>
    <w:rsid w:val="00C145DA"/>
    <w:rsid w:val="00C14DDA"/>
    <w:rsid w:val="00C16338"/>
    <w:rsid w:val="00C22FC0"/>
    <w:rsid w:val="00C23777"/>
    <w:rsid w:val="00C24098"/>
    <w:rsid w:val="00C24413"/>
    <w:rsid w:val="00C259DB"/>
    <w:rsid w:val="00C260DE"/>
    <w:rsid w:val="00C262BC"/>
    <w:rsid w:val="00C26905"/>
    <w:rsid w:val="00C2778C"/>
    <w:rsid w:val="00C3074E"/>
    <w:rsid w:val="00C30870"/>
    <w:rsid w:val="00C31952"/>
    <w:rsid w:val="00C32356"/>
    <w:rsid w:val="00C32703"/>
    <w:rsid w:val="00C32875"/>
    <w:rsid w:val="00C34333"/>
    <w:rsid w:val="00C363B0"/>
    <w:rsid w:val="00C3680B"/>
    <w:rsid w:val="00C371FC"/>
    <w:rsid w:val="00C37364"/>
    <w:rsid w:val="00C40199"/>
    <w:rsid w:val="00C40AAE"/>
    <w:rsid w:val="00C4193B"/>
    <w:rsid w:val="00C420B4"/>
    <w:rsid w:val="00C440A8"/>
    <w:rsid w:val="00C44323"/>
    <w:rsid w:val="00C51B17"/>
    <w:rsid w:val="00C52A96"/>
    <w:rsid w:val="00C542E9"/>
    <w:rsid w:val="00C55B51"/>
    <w:rsid w:val="00C55D9E"/>
    <w:rsid w:val="00C569C4"/>
    <w:rsid w:val="00C57EC6"/>
    <w:rsid w:val="00C61947"/>
    <w:rsid w:val="00C61C95"/>
    <w:rsid w:val="00C66CED"/>
    <w:rsid w:val="00C6753C"/>
    <w:rsid w:val="00C70BB5"/>
    <w:rsid w:val="00C7270A"/>
    <w:rsid w:val="00C730E5"/>
    <w:rsid w:val="00C74509"/>
    <w:rsid w:val="00C7525F"/>
    <w:rsid w:val="00C75F71"/>
    <w:rsid w:val="00C80E33"/>
    <w:rsid w:val="00C80F02"/>
    <w:rsid w:val="00C817FB"/>
    <w:rsid w:val="00C82C60"/>
    <w:rsid w:val="00C82FC9"/>
    <w:rsid w:val="00C83B02"/>
    <w:rsid w:val="00C84CAB"/>
    <w:rsid w:val="00C85D24"/>
    <w:rsid w:val="00C865A0"/>
    <w:rsid w:val="00C87BFD"/>
    <w:rsid w:val="00C91EC7"/>
    <w:rsid w:val="00C925B7"/>
    <w:rsid w:val="00C93F69"/>
    <w:rsid w:val="00C944DD"/>
    <w:rsid w:val="00C96452"/>
    <w:rsid w:val="00C967ED"/>
    <w:rsid w:val="00CA0924"/>
    <w:rsid w:val="00CA19EA"/>
    <w:rsid w:val="00CA2CAF"/>
    <w:rsid w:val="00CA353B"/>
    <w:rsid w:val="00CA3901"/>
    <w:rsid w:val="00CA5A14"/>
    <w:rsid w:val="00CA74A3"/>
    <w:rsid w:val="00CB09D8"/>
    <w:rsid w:val="00CB24B0"/>
    <w:rsid w:val="00CB40F4"/>
    <w:rsid w:val="00CB4CAA"/>
    <w:rsid w:val="00CB4FDF"/>
    <w:rsid w:val="00CB5255"/>
    <w:rsid w:val="00CB6F4E"/>
    <w:rsid w:val="00CB7F98"/>
    <w:rsid w:val="00CC066A"/>
    <w:rsid w:val="00CC1980"/>
    <w:rsid w:val="00CC1E1D"/>
    <w:rsid w:val="00CC2FD4"/>
    <w:rsid w:val="00CC3717"/>
    <w:rsid w:val="00CC65C3"/>
    <w:rsid w:val="00CC7279"/>
    <w:rsid w:val="00CD159D"/>
    <w:rsid w:val="00CD2F3F"/>
    <w:rsid w:val="00CD3041"/>
    <w:rsid w:val="00CD352D"/>
    <w:rsid w:val="00CD64B9"/>
    <w:rsid w:val="00CD686B"/>
    <w:rsid w:val="00CD7E7E"/>
    <w:rsid w:val="00CE00FF"/>
    <w:rsid w:val="00CE424C"/>
    <w:rsid w:val="00CE455E"/>
    <w:rsid w:val="00CE46FE"/>
    <w:rsid w:val="00CE51DB"/>
    <w:rsid w:val="00CE6311"/>
    <w:rsid w:val="00CF1A81"/>
    <w:rsid w:val="00CF62C3"/>
    <w:rsid w:val="00D00968"/>
    <w:rsid w:val="00D024E9"/>
    <w:rsid w:val="00D04E1C"/>
    <w:rsid w:val="00D0535D"/>
    <w:rsid w:val="00D05F11"/>
    <w:rsid w:val="00D0747A"/>
    <w:rsid w:val="00D07661"/>
    <w:rsid w:val="00D11A29"/>
    <w:rsid w:val="00D1328A"/>
    <w:rsid w:val="00D1542F"/>
    <w:rsid w:val="00D15C72"/>
    <w:rsid w:val="00D15E44"/>
    <w:rsid w:val="00D17060"/>
    <w:rsid w:val="00D218F1"/>
    <w:rsid w:val="00D2218E"/>
    <w:rsid w:val="00D22679"/>
    <w:rsid w:val="00D23F0C"/>
    <w:rsid w:val="00D23F14"/>
    <w:rsid w:val="00D24B31"/>
    <w:rsid w:val="00D301E1"/>
    <w:rsid w:val="00D3026A"/>
    <w:rsid w:val="00D3262B"/>
    <w:rsid w:val="00D328F0"/>
    <w:rsid w:val="00D32CF5"/>
    <w:rsid w:val="00D3501F"/>
    <w:rsid w:val="00D3531B"/>
    <w:rsid w:val="00D357EF"/>
    <w:rsid w:val="00D35898"/>
    <w:rsid w:val="00D3791D"/>
    <w:rsid w:val="00D408AB"/>
    <w:rsid w:val="00D40C4C"/>
    <w:rsid w:val="00D41AD4"/>
    <w:rsid w:val="00D42690"/>
    <w:rsid w:val="00D433DC"/>
    <w:rsid w:val="00D43A40"/>
    <w:rsid w:val="00D44A8C"/>
    <w:rsid w:val="00D4629C"/>
    <w:rsid w:val="00D47F4C"/>
    <w:rsid w:val="00D5068E"/>
    <w:rsid w:val="00D51E42"/>
    <w:rsid w:val="00D523E5"/>
    <w:rsid w:val="00D5406C"/>
    <w:rsid w:val="00D55AFE"/>
    <w:rsid w:val="00D57560"/>
    <w:rsid w:val="00D579C9"/>
    <w:rsid w:val="00D604B9"/>
    <w:rsid w:val="00D616FA"/>
    <w:rsid w:val="00D61AF6"/>
    <w:rsid w:val="00D622A9"/>
    <w:rsid w:val="00D63B83"/>
    <w:rsid w:val="00D63EA3"/>
    <w:rsid w:val="00D64D4A"/>
    <w:rsid w:val="00D65EBA"/>
    <w:rsid w:val="00D66258"/>
    <w:rsid w:val="00D66990"/>
    <w:rsid w:val="00D67761"/>
    <w:rsid w:val="00D706F6"/>
    <w:rsid w:val="00D7320A"/>
    <w:rsid w:val="00D73C0F"/>
    <w:rsid w:val="00D74517"/>
    <w:rsid w:val="00D74F89"/>
    <w:rsid w:val="00D753C7"/>
    <w:rsid w:val="00D761ED"/>
    <w:rsid w:val="00D768B2"/>
    <w:rsid w:val="00D80C27"/>
    <w:rsid w:val="00D811CF"/>
    <w:rsid w:val="00D812AF"/>
    <w:rsid w:val="00D8243D"/>
    <w:rsid w:val="00D82571"/>
    <w:rsid w:val="00D82DC9"/>
    <w:rsid w:val="00D83B4E"/>
    <w:rsid w:val="00D83CCF"/>
    <w:rsid w:val="00D85B0B"/>
    <w:rsid w:val="00D900F1"/>
    <w:rsid w:val="00D90F56"/>
    <w:rsid w:val="00D91A73"/>
    <w:rsid w:val="00D9297D"/>
    <w:rsid w:val="00D95106"/>
    <w:rsid w:val="00D9644F"/>
    <w:rsid w:val="00D97AB3"/>
    <w:rsid w:val="00DA0831"/>
    <w:rsid w:val="00DA0A04"/>
    <w:rsid w:val="00DA4CC7"/>
    <w:rsid w:val="00DA5093"/>
    <w:rsid w:val="00DB0398"/>
    <w:rsid w:val="00DB1789"/>
    <w:rsid w:val="00DB18C4"/>
    <w:rsid w:val="00DB1D2D"/>
    <w:rsid w:val="00DB231A"/>
    <w:rsid w:val="00DC0C44"/>
    <w:rsid w:val="00DC0C8E"/>
    <w:rsid w:val="00DC2166"/>
    <w:rsid w:val="00DC4125"/>
    <w:rsid w:val="00DC6B43"/>
    <w:rsid w:val="00DC724B"/>
    <w:rsid w:val="00DD0176"/>
    <w:rsid w:val="00DD03DE"/>
    <w:rsid w:val="00DD0D22"/>
    <w:rsid w:val="00DD1BFD"/>
    <w:rsid w:val="00DD1E8D"/>
    <w:rsid w:val="00DD4CDF"/>
    <w:rsid w:val="00DD7677"/>
    <w:rsid w:val="00DE0460"/>
    <w:rsid w:val="00DE047C"/>
    <w:rsid w:val="00DE059F"/>
    <w:rsid w:val="00DE1DFE"/>
    <w:rsid w:val="00DE312F"/>
    <w:rsid w:val="00DE3EC8"/>
    <w:rsid w:val="00DE52BD"/>
    <w:rsid w:val="00DF0D35"/>
    <w:rsid w:val="00DF11CB"/>
    <w:rsid w:val="00DF160B"/>
    <w:rsid w:val="00DF19D1"/>
    <w:rsid w:val="00DF2561"/>
    <w:rsid w:val="00DF29CF"/>
    <w:rsid w:val="00DF6426"/>
    <w:rsid w:val="00DF69FE"/>
    <w:rsid w:val="00DF7706"/>
    <w:rsid w:val="00E00C99"/>
    <w:rsid w:val="00E01C0F"/>
    <w:rsid w:val="00E02E8E"/>
    <w:rsid w:val="00E04A9C"/>
    <w:rsid w:val="00E051DD"/>
    <w:rsid w:val="00E0688F"/>
    <w:rsid w:val="00E06BD6"/>
    <w:rsid w:val="00E105D1"/>
    <w:rsid w:val="00E14D7A"/>
    <w:rsid w:val="00E15754"/>
    <w:rsid w:val="00E16F62"/>
    <w:rsid w:val="00E16F6D"/>
    <w:rsid w:val="00E213E3"/>
    <w:rsid w:val="00E2238F"/>
    <w:rsid w:val="00E229D0"/>
    <w:rsid w:val="00E22A64"/>
    <w:rsid w:val="00E23F10"/>
    <w:rsid w:val="00E254C0"/>
    <w:rsid w:val="00E26220"/>
    <w:rsid w:val="00E27CC6"/>
    <w:rsid w:val="00E30937"/>
    <w:rsid w:val="00E330F7"/>
    <w:rsid w:val="00E345BD"/>
    <w:rsid w:val="00E345D4"/>
    <w:rsid w:val="00E34F79"/>
    <w:rsid w:val="00E36D0D"/>
    <w:rsid w:val="00E4098E"/>
    <w:rsid w:val="00E43CF6"/>
    <w:rsid w:val="00E45CF2"/>
    <w:rsid w:val="00E4726C"/>
    <w:rsid w:val="00E5056E"/>
    <w:rsid w:val="00E50596"/>
    <w:rsid w:val="00E50716"/>
    <w:rsid w:val="00E5151F"/>
    <w:rsid w:val="00E52864"/>
    <w:rsid w:val="00E556E6"/>
    <w:rsid w:val="00E55BFF"/>
    <w:rsid w:val="00E5606E"/>
    <w:rsid w:val="00E57D5B"/>
    <w:rsid w:val="00E61AC4"/>
    <w:rsid w:val="00E625E0"/>
    <w:rsid w:val="00E62F50"/>
    <w:rsid w:val="00E6620F"/>
    <w:rsid w:val="00E67A7F"/>
    <w:rsid w:val="00E71444"/>
    <w:rsid w:val="00E72B6F"/>
    <w:rsid w:val="00E730E9"/>
    <w:rsid w:val="00E74DCC"/>
    <w:rsid w:val="00E763F8"/>
    <w:rsid w:val="00E81F42"/>
    <w:rsid w:val="00E8248A"/>
    <w:rsid w:val="00E84491"/>
    <w:rsid w:val="00E875E9"/>
    <w:rsid w:val="00E908D5"/>
    <w:rsid w:val="00E914EB"/>
    <w:rsid w:val="00E93342"/>
    <w:rsid w:val="00EA1597"/>
    <w:rsid w:val="00EA16AB"/>
    <w:rsid w:val="00EA3218"/>
    <w:rsid w:val="00EA58E2"/>
    <w:rsid w:val="00EA6459"/>
    <w:rsid w:val="00EA6979"/>
    <w:rsid w:val="00EA6EDE"/>
    <w:rsid w:val="00EA6F82"/>
    <w:rsid w:val="00EA78C7"/>
    <w:rsid w:val="00EB0072"/>
    <w:rsid w:val="00EB05C8"/>
    <w:rsid w:val="00EB05FD"/>
    <w:rsid w:val="00EB0A8D"/>
    <w:rsid w:val="00EB0AA2"/>
    <w:rsid w:val="00EB0FCB"/>
    <w:rsid w:val="00EB1994"/>
    <w:rsid w:val="00EB1CEB"/>
    <w:rsid w:val="00EB2B49"/>
    <w:rsid w:val="00EB2E9B"/>
    <w:rsid w:val="00EB6467"/>
    <w:rsid w:val="00EB6606"/>
    <w:rsid w:val="00EB6864"/>
    <w:rsid w:val="00EB7077"/>
    <w:rsid w:val="00EC01ED"/>
    <w:rsid w:val="00EC27F4"/>
    <w:rsid w:val="00EC3E1C"/>
    <w:rsid w:val="00EC45D9"/>
    <w:rsid w:val="00EC5676"/>
    <w:rsid w:val="00EC5931"/>
    <w:rsid w:val="00EC6DB1"/>
    <w:rsid w:val="00ED1993"/>
    <w:rsid w:val="00ED1DC6"/>
    <w:rsid w:val="00ED2E81"/>
    <w:rsid w:val="00ED34D7"/>
    <w:rsid w:val="00ED4B08"/>
    <w:rsid w:val="00ED5631"/>
    <w:rsid w:val="00ED5787"/>
    <w:rsid w:val="00ED632D"/>
    <w:rsid w:val="00ED6EB0"/>
    <w:rsid w:val="00ED6FFA"/>
    <w:rsid w:val="00ED74D2"/>
    <w:rsid w:val="00EE1B9F"/>
    <w:rsid w:val="00EE1E13"/>
    <w:rsid w:val="00EE22CB"/>
    <w:rsid w:val="00EE2B1A"/>
    <w:rsid w:val="00EE33DA"/>
    <w:rsid w:val="00EE3C20"/>
    <w:rsid w:val="00EE4066"/>
    <w:rsid w:val="00EE5EB8"/>
    <w:rsid w:val="00EE6114"/>
    <w:rsid w:val="00EE7071"/>
    <w:rsid w:val="00EF18C5"/>
    <w:rsid w:val="00EF19C4"/>
    <w:rsid w:val="00EF1E04"/>
    <w:rsid w:val="00F0030C"/>
    <w:rsid w:val="00F028F6"/>
    <w:rsid w:val="00F04543"/>
    <w:rsid w:val="00F0599B"/>
    <w:rsid w:val="00F07D59"/>
    <w:rsid w:val="00F10CC4"/>
    <w:rsid w:val="00F10DDF"/>
    <w:rsid w:val="00F1159D"/>
    <w:rsid w:val="00F12BE6"/>
    <w:rsid w:val="00F12ECA"/>
    <w:rsid w:val="00F14C81"/>
    <w:rsid w:val="00F172B9"/>
    <w:rsid w:val="00F20609"/>
    <w:rsid w:val="00F21920"/>
    <w:rsid w:val="00F225C7"/>
    <w:rsid w:val="00F22863"/>
    <w:rsid w:val="00F22B83"/>
    <w:rsid w:val="00F241C2"/>
    <w:rsid w:val="00F25C6E"/>
    <w:rsid w:val="00F26415"/>
    <w:rsid w:val="00F26BEE"/>
    <w:rsid w:val="00F27021"/>
    <w:rsid w:val="00F27A9F"/>
    <w:rsid w:val="00F27C51"/>
    <w:rsid w:val="00F315F7"/>
    <w:rsid w:val="00F3210E"/>
    <w:rsid w:val="00F37AFC"/>
    <w:rsid w:val="00F40DE4"/>
    <w:rsid w:val="00F4259A"/>
    <w:rsid w:val="00F44719"/>
    <w:rsid w:val="00F46D61"/>
    <w:rsid w:val="00F47D59"/>
    <w:rsid w:val="00F50081"/>
    <w:rsid w:val="00F5019C"/>
    <w:rsid w:val="00F50C84"/>
    <w:rsid w:val="00F5218F"/>
    <w:rsid w:val="00F54607"/>
    <w:rsid w:val="00F55573"/>
    <w:rsid w:val="00F56654"/>
    <w:rsid w:val="00F56A08"/>
    <w:rsid w:val="00F579C3"/>
    <w:rsid w:val="00F6066D"/>
    <w:rsid w:val="00F63903"/>
    <w:rsid w:val="00F66026"/>
    <w:rsid w:val="00F66044"/>
    <w:rsid w:val="00F67037"/>
    <w:rsid w:val="00F73CF2"/>
    <w:rsid w:val="00F7583E"/>
    <w:rsid w:val="00F76265"/>
    <w:rsid w:val="00F76CDD"/>
    <w:rsid w:val="00F77061"/>
    <w:rsid w:val="00F7759D"/>
    <w:rsid w:val="00F80A6F"/>
    <w:rsid w:val="00F815E2"/>
    <w:rsid w:val="00F82702"/>
    <w:rsid w:val="00F8279D"/>
    <w:rsid w:val="00F91937"/>
    <w:rsid w:val="00F92344"/>
    <w:rsid w:val="00F9318F"/>
    <w:rsid w:val="00F9337A"/>
    <w:rsid w:val="00F93489"/>
    <w:rsid w:val="00F942B8"/>
    <w:rsid w:val="00F95559"/>
    <w:rsid w:val="00F960E5"/>
    <w:rsid w:val="00F977D4"/>
    <w:rsid w:val="00FA06C6"/>
    <w:rsid w:val="00FA1B5F"/>
    <w:rsid w:val="00FA1BF2"/>
    <w:rsid w:val="00FA692B"/>
    <w:rsid w:val="00FA7229"/>
    <w:rsid w:val="00FA7931"/>
    <w:rsid w:val="00FA7DB9"/>
    <w:rsid w:val="00FB1182"/>
    <w:rsid w:val="00FB3B9A"/>
    <w:rsid w:val="00FB4039"/>
    <w:rsid w:val="00FB5111"/>
    <w:rsid w:val="00FB6A37"/>
    <w:rsid w:val="00FB7DF5"/>
    <w:rsid w:val="00FC21A8"/>
    <w:rsid w:val="00FC62B9"/>
    <w:rsid w:val="00FC6863"/>
    <w:rsid w:val="00FC6F74"/>
    <w:rsid w:val="00FD2D24"/>
    <w:rsid w:val="00FD3894"/>
    <w:rsid w:val="00FD399D"/>
    <w:rsid w:val="00FD3AC1"/>
    <w:rsid w:val="00FD411A"/>
    <w:rsid w:val="00FD446D"/>
    <w:rsid w:val="00FD49F7"/>
    <w:rsid w:val="00FD5305"/>
    <w:rsid w:val="00FE09C2"/>
    <w:rsid w:val="00FE3965"/>
    <w:rsid w:val="00FE5971"/>
    <w:rsid w:val="00FE5EDC"/>
    <w:rsid w:val="00FE5F18"/>
    <w:rsid w:val="00FE71BB"/>
    <w:rsid w:val="00FE7320"/>
    <w:rsid w:val="00FF07B2"/>
    <w:rsid w:val="00FF10B1"/>
    <w:rsid w:val="00FF2A19"/>
    <w:rsid w:val="00FF2E4E"/>
    <w:rsid w:val="00FF2FDC"/>
    <w:rsid w:val="00FF31CD"/>
    <w:rsid w:val="00FF4A5D"/>
    <w:rsid w:val="00FF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6">
      <o:colormru v:ext="edit" colors="#b2b2b2,#a4a4a4,#eaeaea"/>
    </o:shapedefaults>
    <o:shapelayout v:ext="edit">
      <o:idmap v:ext="edit" data="1"/>
    </o:shapelayout>
  </w:shapeDefaults>
  <w:decimalSymbol w:val="."/>
  <w:listSeparator w:val=","/>
  <w14:docId w14:val="176C1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11807"/>
    <w:pPr>
      <w:widowControl w:val="0"/>
      <w:snapToGrid w:val="0"/>
      <w:spacing w:line="264" w:lineRule="auto"/>
      <w:ind w:firstLine="510"/>
      <w:jc w:val="both"/>
    </w:pPr>
    <w:rPr>
      <w:rFonts w:eastAsia="方正书宋简体"/>
      <w:snapToGrid w:val="0"/>
      <w:spacing w:val="2"/>
      <w:kern w:val="2"/>
      <w:sz w:val="22"/>
      <w:szCs w:val="24"/>
    </w:rPr>
  </w:style>
  <w:style w:type="paragraph" w:styleId="1">
    <w:name w:val="heading 1"/>
    <w:basedOn w:val="a0"/>
    <w:next w:val="a0"/>
    <w:qFormat/>
    <w:rsid w:val="00397C2D"/>
    <w:pPr>
      <w:keepNext/>
      <w:keepLines/>
      <w:spacing w:line="0" w:lineRule="atLeast"/>
      <w:ind w:firstLine="0"/>
      <w:jc w:val="left"/>
      <w:outlineLvl w:val="0"/>
    </w:pPr>
    <w:rPr>
      <w:rFonts w:eastAsia="方正大标宋简体"/>
      <w:b/>
      <w:bCs/>
      <w:kern w:val="44"/>
      <w:sz w:val="28"/>
      <w:szCs w:val="44"/>
    </w:rPr>
  </w:style>
  <w:style w:type="paragraph" w:styleId="2">
    <w:name w:val="heading 2"/>
    <w:basedOn w:val="a0"/>
    <w:next w:val="a0"/>
    <w:qFormat/>
    <w:rsid w:val="00397C2D"/>
    <w:pPr>
      <w:keepNext/>
      <w:keepLines/>
      <w:spacing w:before="160" w:after="100" w:line="0" w:lineRule="atLeast"/>
      <w:ind w:firstLine="0"/>
      <w:jc w:val="left"/>
      <w:outlineLvl w:val="1"/>
    </w:pPr>
    <w:rPr>
      <w:rFonts w:eastAsia="方正楷体简体"/>
      <w:b/>
      <w:bCs/>
      <w:sz w:val="24"/>
      <w:szCs w:val="32"/>
    </w:rPr>
  </w:style>
  <w:style w:type="paragraph" w:styleId="3">
    <w:name w:val="heading 3"/>
    <w:basedOn w:val="a0"/>
    <w:next w:val="a0"/>
    <w:qFormat/>
    <w:rsid w:val="00011807"/>
    <w:pPr>
      <w:keepNext/>
      <w:keepLines/>
      <w:spacing w:before="120" w:after="120"/>
      <w:ind w:right="680"/>
      <w:jc w:val="left"/>
      <w:outlineLvl w:val="2"/>
    </w:pPr>
    <w:rPr>
      <w:rFonts w:eastAsia="仿宋_GB2312"/>
      <w:bCs/>
      <w:sz w:val="18"/>
      <w:szCs w:val="32"/>
    </w:rPr>
  </w:style>
  <w:style w:type="paragraph" w:styleId="4">
    <w:name w:val="heading 4"/>
    <w:basedOn w:val="a0"/>
    <w:next w:val="a0"/>
    <w:qFormat/>
    <w:rsid w:val="00011807"/>
    <w:pPr>
      <w:keepNext/>
      <w:spacing w:before="440" w:after="440" w:line="0" w:lineRule="atLeast"/>
      <w:ind w:right="680" w:firstLine="0"/>
      <w:outlineLvl w:val="3"/>
    </w:pPr>
    <w:rPr>
      <w:b/>
      <w:bCs/>
      <w:snapToGrid/>
      <w:sz w:val="28"/>
      <w:szCs w:val="20"/>
    </w:rPr>
  </w:style>
  <w:style w:type="paragraph" w:styleId="5">
    <w:name w:val="heading 5"/>
    <w:basedOn w:val="a0"/>
    <w:next w:val="a0"/>
    <w:qFormat/>
    <w:rsid w:val="00011807"/>
    <w:pPr>
      <w:keepNext/>
      <w:spacing w:before="120" w:after="80"/>
      <w:ind w:right="680"/>
      <w:outlineLvl w:val="4"/>
    </w:pPr>
    <w:rPr>
      <w:rFonts w:eastAsia="宋体"/>
      <w:bCs/>
      <w:color w:val="000000"/>
      <w:sz w:val="24"/>
      <w:szCs w:val="21"/>
    </w:rPr>
  </w:style>
  <w:style w:type="paragraph" w:styleId="6">
    <w:name w:val="heading 6"/>
    <w:basedOn w:val="a0"/>
    <w:next w:val="a0"/>
    <w:qFormat/>
    <w:rsid w:val="00011807"/>
    <w:pPr>
      <w:keepNext/>
      <w:spacing w:before="120" w:after="360"/>
      <w:ind w:firstLine="0"/>
      <w:outlineLvl w:val="5"/>
    </w:pPr>
    <w:rPr>
      <w:bCs/>
      <w:sz w:val="20"/>
    </w:rPr>
  </w:style>
  <w:style w:type="paragraph" w:styleId="7">
    <w:name w:val="heading 7"/>
    <w:basedOn w:val="a0"/>
    <w:next w:val="a0"/>
    <w:qFormat/>
    <w:rsid w:val="00011807"/>
    <w:pPr>
      <w:keepNext/>
      <w:spacing w:before="240"/>
      <w:ind w:firstLine="0"/>
      <w:jc w:val="left"/>
      <w:outlineLvl w:val="6"/>
    </w:pPr>
    <w:rPr>
      <w:rFonts w:eastAsia="方正小标宋简体"/>
      <w:bCs/>
      <w:sz w:val="24"/>
    </w:rPr>
  </w:style>
  <w:style w:type="paragraph" w:styleId="8">
    <w:name w:val="heading 8"/>
    <w:basedOn w:val="a0"/>
    <w:next w:val="a0"/>
    <w:qFormat/>
    <w:rsid w:val="00011807"/>
    <w:pPr>
      <w:keepNext/>
      <w:ind w:firstLine="0"/>
      <w:outlineLvl w:val="7"/>
    </w:pPr>
    <w:rPr>
      <w:rFonts w:eastAsia="方正小标宋简体"/>
      <w:bCs/>
      <w:sz w:val="24"/>
    </w:rPr>
  </w:style>
  <w:style w:type="paragraph" w:styleId="9">
    <w:name w:val="heading 9"/>
    <w:basedOn w:val="a0"/>
    <w:next w:val="a0"/>
    <w:qFormat/>
    <w:rsid w:val="00011807"/>
    <w:pPr>
      <w:keepNext/>
      <w:spacing w:before="200" w:after="120"/>
      <w:outlineLvl w:val="8"/>
    </w:pPr>
    <w:rPr>
      <w:rFonts w:eastAsia="方正小标宋简体"/>
      <w:bCs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11807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5">
    <w:name w:val="footer"/>
    <w:basedOn w:val="a0"/>
    <w:rsid w:val="0001180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styleId="a6">
    <w:name w:val="page number"/>
    <w:basedOn w:val="a1"/>
    <w:rsid w:val="00011807"/>
  </w:style>
  <w:style w:type="paragraph" w:styleId="a7">
    <w:name w:val="footnote text"/>
    <w:basedOn w:val="a0"/>
    <w:semiHidden/>
    <w:rsid w:val="00011807"/>
    <w:pPr>
      <w:jc w:val="left"/>
    </w:pPr>
    <w:rPr>
      <w:sz w:val="18"/>
      <w:szCs w:val="18"/>
    </w:rPr>
  </w:style>
  <w:style w:type="paragraph" w:customStyle="1" w:styleId="10">
    <w:name w:val="样式1"/>
    <w:basedOn w:val="a0"/>
    <w:rsid w:val="00011807"/>
    <w:pPr>
      <w:spacing w:after="160" w:line="288" w:lineRule="auto"/>
      <w:ind w:firstLine="0"/>
      <w:jc w:val="left"/>
    </w:pPr>
    <w:rPr>
      <w:rFonts w:eastAsia="方正楷体简体"/>
      <w:sz w:val="21"/>
    </w:rPr>
  </w:style>
  <w:style w:type="paragraph" w:customStyle="1" w:styleId="20">
    <w:name w:val="样式2"/>
    <w:basedOn w:val="a0"/>
    <w:rsid w:val="00011807"/>
    <w:pPr>
      <w:spacing w:line="300" w:lineRule="auto"/>
      <w:ind w:firstLine="0"/>
    </w:pPr>
    <w:rPr>
      <w:rFonts w:eastAsia="方正楷体简体"/>
      <w:sz w:val="21"/>
    </w:rPr>
  </w:style>
  <w:style w:type="character" w:styleId="a8">
    <w:name w:val="Hyperlink"/>
    <w:rsid w:val="00011807"/>
    <w:rPr>
      <w:color w:val="0000FF"/>
      <w:u w:val="single"/>
    </w:rPr>
  </w:style>
  <w:style w:type="paragraph" w:styleId="a9">
    <w:name w:val="Balloon Text"/>
    <w:basedOn w:val="a0"/>
    <w:semiHidden/>
    <w:rsid w:val="00011807"/>
    <w:pPr>
      <w:snapToGrid/>
      <w:spacing w:line="240" w:lineRule="auto"/>
    </w:pPr>
    <w:rPr>
      <w:rFonts w:eastAsia="宋体"/>
      <w:snapToGrid/>
      <w:spacing w:val="0"/>
      <w:sz w:val="18"/>
      <w:szCs w:val="18"/>
    </w:rPr>
  </w:style>
  <w:style w:type="paragraph" w:customStyle="1" w:styleId="30">
    <w:name w:val="样式3"/>
    <w:basedOn w:val="a0"/>
    <w:rsid w:val="00011807"/>
    <w:pPr>
      <w:spacing w:line="280" w:lineRule="exact"/>
      <w:ind w:left="227" w:hanging="227"/>
    </w:pPr>
    <w:rPr>
      <w:spacing w:val="0"/>
      <w:sz w:val="21"/>
      <w:szCs w:val="18"/>
    </w:rPr>
  </w:style>
  <w:style w:type="paragraph" w:customStyle="1" w:styleId="40">
    <w:name w:val="样式4"/>
    <w:basedOn w:val="a0"/>
    <w:rsid w:val="00011807"/>
    <w:pPr>
      <w:spacing w:before="200" w:after="80" w:line="336" w:lineRule="auto"/>
      <w:ind w:firstLine="0"/>
    </w:pPr>
    <w:rPr>
      <w:spacing w:val="0"/>
      <w:sz w:val="21"/>
      <w:szCs w:val="18"/>
    </w:rPr>
  </w:style>
  <w:style w:type="character" w:customStyle="1" w:styleId="javascript">
    <w:name w:val="javascript"/>
    <w:basedOn w:val="a1"/>
    <w:rsid w:val="00011807"/>
  </w:style>
  <w:style w:type="character" w:styleId="aa">
    <w:name w:val="footnote reference"/>
    <w:semiHidden/>
    <w:rsid w:val="00011807"/>
    <w:rPr>
      <w:vertAlign w:val="superscript"/>
    </w:rPr>
  </w:style>
  <w:style w:type="paragraph" w:styleId="ab">
    <w:name w:val="table of figures"/>
    <w:basedOn w:val="a0"/>
    <w:next w:val="a0"/>
    <w:semiHidden/>
    <w:rsid w:val="00011807"/>
  </w:style>
  <w:style w:type="paragraph" w:styleId="21">
    <w:name w:val="Body Text 2"/>
    <w:basedOn w:val="a0"/>
    <w:rsid w:val="00011807"/>
    <w:pPr>
      <w:spacing w:after="60"/>
    </w:pPr>
    <w:rPr>
      <w:rFonts w:eastAsia="黑体"/>
      <w:b/>
      <w:bCs/>
      <w:sz w:val="16"/>
    </w:rPr>
  </w:style>
  <w:style w:type="character" w:styleId="ac">
    <w:name w:val="annotation reference"/>
    <w:semiHidden/>
    <w:rsid w:val="00011807"/>
    <w:rPr>
      <w:sz w:val="21"/>
      <w:szCs w:val="21"/>
    </w:rPr>
  </w:style>
  <w:style w:type="paragraph" w:customStyle="1" w:styleId="100">
    <w:name w:val="标题10"/>
    <w:basedOn w:val="a0"/>
    <w:rsid w:val="00011807"/>
    <w:pPr>
      <w:spacing w:before="80" w:after="80"/>
    </w:pPr>
    <w:rPr>
      <w:rFonts w:eastAsia="楷体_GB2312"/>
      <w:color w:val="000000"/>
      <w:spacing w:val="10"/>
      <w:szCs w:val="21"/>
    </w:rPr>
  </w:style>
  <w:style w:type="paragraph" w:styleId="ad">
    <w:name w:val="Body Text"/>
    <w:basedOn w:val="a0"/>
    <w:rsid w:val="00011807"/>
    <w:rPr>
      <w:b/>
      <w:bCs/>
      <w:sz w:val="17"/>
    </w:rPr>
  </w:style>
  <w:style w:type="paragraph" w:customStyle="1" w:styleId="a">
    <w:name w:val="参考文献"/>
    <w:basedOn w:val="a0"/>
    <w:rsid w:val="00011807"/>
    <w:pPr>
      <w:numPr>
        <w:numId w:val="1"/>
      </w:numPr>
      <w:spacing w:line="295" w:lineRule="auto"/>
    </w:pPr>
    <w:rPr>
      <w:color w:val="000000"/>
      <w:sz w:val="18"/>
      <w:szCs w:val="18"/>
    </w:rPr>
  </w:style>
  <w:style w:type="character" w:customStyle="1" w:styleId="datatitle1">
    <w:name w:val="datatitle1"/>
    <w:rsid w:val="00011807"/>
    <w:rPr>
      <w:b/>
      <w:bCs/>
      <w:color w:val="10619F"/>
      <w:sz w:val="18"/>
      <w:szCs w:val="18"/>
    </w:rPr>
  </w:style>
  <w:style w:type="paragraph" w:styleId="ae">
    <w:name w:val="annotation text"/>
    <w:basedOn w:val="a0"/>
    <w:semiHidden/>
    <w:rsid w:val="00011807"/>
    <w:pPr>
      <w:snapToGrid/>
      <w:spacing w:line="240" w:lineRule="auto"/>
      <w:jc w:val="left"/>
    </w:pPr>
    <w:rPr>
      <w:rFonts w:eastAsia="宋体"/>
      <w:snapToGrid/>
      <w:spacing w:val="0"/>
      <w:sz w:val="21"/>
      <w:szCs w:val="21"/>
    </w:rPr>
  </w:style>
  <w:style w:type="paragraph" w:styleId="af">
    <w:name w:val="annotation subject"/>
    <w:basedOn w:val="ae"/>
    <w:next w:val="ae"/>
    <w:semiHidden/>
    <w:rsid w:val="00011807"/>
    <w:rPr>
      <w:b/>
      <w:bCs/>
    </w:rPr>
  </w:style>
  <w:style w:type="paragraph" w:styleId="31">
    <w:name w:val="Body Text 3"/>
    <w:basedOn w:val="a0"/>
    <w:rsid w:val="00011807"/>
    <w:rPr>
      <w:sz w:val="16"/>
      <w:szCs w:val="18"/>
    </w:rPr>
  </w:style>
  <w:style w:type="paragraph" w:customStyle="1" w:styleId="Default">
    <w:name w:val="Default"/>
    <w:rsid w:val="0001180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wbr1">
    <w:name w:val="wbr1"/>
    <w:rsid w:val="00011807"/>
    <w:rPr>
      <w:rFonts w:ascii="Lucida Sans Unicode" w:hAnsi="Lucida Sans Unicode" w:cs="Lucida Sans Unicode" w:hint="default"/>
      <w:color w:val="FFFFFF"/>
      <w:spacing w:val="0"/>
      <w:sz w:val="2"/>
      <w:szCs w:val="2"/>
    </w:rPr>
  </w:style>
  <w:style w:type="character" w:customStyle="1" w:styleId="journaltitle3">
    <w:name w:val="journal_title3"/>
    <w:rsid w:val="00011807"/>
    <w:rPr>
      <w:i/>
      <w:iCs/>
    </w:rPr>
  </w:style>
  <w:style w:type="character" w:styleId="af0">
    <w:name w:val="Emphasis"/>
    <w:uiPriority w:val="20"/>
    <w:qFormat/>
    <w:rsid w:val="00011807"/>
    <w:rPr>
      <w:i/>
      <w:iCs/>
    </w:rPr>
  </w:style>
  <w:style w:type="character" w:styleId="af1">
    <w:name w:val="FollowedHyperlink"/>
    <w:rsid w:val="00011807"/>
    <w:rPr>
      <w:color w:val="800080"/>
      <w:u w:val="single"/>
    </w:rPr>
  </w:style>
  <w:style w:type="character" w:styleId="af2">
    <w:name w:val="Strong"/>
    <w:qFormat/>
    <w:rsid w:val="00011807"/>
    <w:rPr>
      <w:b/>
      <w:bCs/>
    </w:rPr>
  </w:style>
  <w:style w:type="paragraph" w:styleId="af3">
    <w:name w:val="Body Text Indent"/>
    <w:basedOn w:val="a0"/>
    <w:rsid w:val="00011807"/>
    <w:pPr>
      <w:ind w:firstLine="420"/>
    </w:pPr>
    <w:rPr>
      <w:szCs w:val="21"/>
    </w:rPr>
  </w:style>
  <w:style w:type="paragraph" w:customStyle="1" w:styleId="af4">
    <w:name w:val="毕业论文正文"/>
    <w:basedOn w:val="a0"/>
    <w:rsid w:val="00011807"/>
    <w:pPr>
      <w:snapToGrid/>
      <w:spacing w:line="360" w:lineRule="exact"/>
      <w:ind w:firstLineChars="200" w:firstLine="200"/>
    </w:pPr>
    <w:rPr>
      <w:rFonts w:eastAsia="宋体"/>
      <w:snapToGrid/>
      <w:spacing w:val="0"/>
      <w:sz w:val="21"/>
      <w:szCs w:val="21"/>
    </w:rPr>
  </w:style>
  <w:style w:type="paragraph" w:customStyle="1" w:styleId="af5">
    <w:name w:val="毕业论文图名表头"/>
    <w:basedOn w:val="a0"/>
    <w:rsid w:val="00011807"/>
    <w:pPr>
      <w:snapToGrid/>
      <w:spacing w:beforeLines="50" w:afterLines="50" w:line="240" w:lineRule="exact"/>
      <w:jc w:val="center"/>
    </w:pPr>
    <w:rPr>
      <w:rFonts w:eastAsia="宋体"/>
      <w:b/>
      <w:snapToGrid/>
      <w:spacing w:val="0"/>
      <w:sz w:val="18"/>
      <w:szCs w:val="18"/>
    </w:rPr>
  </w:style>
  <w:style w:type="paragraph" w:customStyle="1" w:styleId="22">
    <w:name w:val="标题2"/>
    <w:basedOn w:val="2"/>
    <w:rsid w:val="00011807"/>
    <w:pPr>
      <w:keepLines w:val="0"/>
      <w:snapToGrid/>
      <w:spacing w:beforeLines="100" w:afterLines="100" w:line="240" w:lineRule="auto"/>
      <w:jc w:val="both"/>
    </w:pPr>
    <w:rPr>
      <w:rFonts w:eastAsia="黑体"/>
      <w:bCs w:val="0"/>
      <w:snapToGrid/>
      <w:spacing w:val="0"/>
      <w:sz w:val="28"/>
      <w:szCs w:val="24"/>
    </w:rPr>
  </w:style>
  <w:style w:type="character" w:customStyle="1" w:styleId="Char">
    <w:name w:val="毕业论文正文 Char"/>
    <w:rsid w:val="00011807"/>
    <w:rPr>
      <w:rFonts w:eastAsia="宋体"/>
      <w:kern w:val="2"/>
      <w:sz w:val="21"/>
      <w:szCs w:val="21"/>
      <w:lang w:val="en-US" w:eastAsia="zh-CN" w:bidi="ar-SA"/>
    </w:rPr>
  </w:style>
  <w:style w:type="paragraph" w:styleId="af6">
    <w:name w:val="endnote text"/>
    <w:basedOn w:val="a0"/>
    <w:semiHidden/>
    <w:rsid w:val="00011807"/>
    <w:pPr>
      <w:widowControl/>
      <w:snapToGrid/>
      <w:spacing w:line="240" w:lineRule="auto"/>
      <w:jc w:val="left"/>
    </w:pPr>
    <w:rPr>
      <w:rFonts w:ascii="Arial" w:eastAsia="宋体" w:hAnsi="Arial"/>
      <w:snapToGrid/>
      <w:spacing w:val="0"/>
      <w:kern w:val="0"/>
      <w:szCs w:val="20"/>
      <w:lang w:val="de-DE" w:eastAsia="de-DE"/>
    </w:rPr>
  </w:style>
  <w:style w:type="paragraph" w:styleId="af7">
    <w:name w:val="Normal (Web)"/>
    <w:basedOn w:val="a0"/>
    <w:rsid w:val="00011807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hint="eastAsia"/>
      <w:snapToGrid/>
      <w:spacing w:val="0"/>
      <w:kern w:val="0"/>
      <w:sz w:val="24"/>
    </w:rPr>
  </w:style>
  <w:style w:type="character" w:customStyle="1" w:styleId="ti">
    <w:name w:val="ti"/>
    <w:basedOn w:val="a1"/>
    <w:rsid w:val="00011807"/>
  </w:style>
  <w:style w:type="character" w:customStyle="1" w:styleId="af8">
    <w:name w:val="a"/>
    <w:basedOn w:val="a1"/>
    <w:rsid w:val="00011807"/>
  </w:style>
  <w:style w:type="character" w:customStyle="1" w:styleId="aff1">
    <w:name w:val="aff1"/>
    <w:rsid w:val="00011807"/>
    <w:rPr>
      <w:rFonts w:ascii="Verdana" w:hAnsi="Verdana" w:hint="default"/>
      <w:color w:val="000000"/>
      <w:sz w:val="15"/>
      <w:szCs w:val="15"/>
    </w:rPr>
  </w:style>
  <w:style w:type="character" w:customStyle="1" w:styleId="itemfirstlastodd">
    <w:name w:val="item first last odd"/>
    <w:basedOn w:val="a1"/>
    <w:rsid w:val="00011807"/>
  </w:style>
  <w:style w:type="character" w:customStyle="1" w:styleId="2Char">
    <w:name w:val="标题 2 Char"/>
    <w:rsid w:val="00011807"/>
    <w:rPr>
      <w:rFonts w:ascii="Arial" w:eastAsia="黑体" w:hAnsi="Arial"/>
      <w:b/>
      <w:bCs/>
      <w:kern w:val="2"/>
      <w:sz w:val="32"/>
      <w:szCs w:val="32"/>
    </w:rPr>
  </w:style>
  <w:style w:type="character" w:customStyle="1" w:styleId="Char0">
    <w:name w:val="页眉 Char"/>
    <w:rsid w:val="00011807"/>
    <w:rPr>
      <w:kern w:val="2"/>
      <w:sz w:val="18"/>
      <w:szCs w:val="18"/>
    </w:rPr>
  </w:style>
  <w:style w:type="character" w:customStyle="1" w:styleId="Char1">
    <w:name w:val="页脚 Char"/>
    <w:rsid w:val="00011807"/>
    <w:rPr>
      <w:kern w:val="2"/>
      <w:sz w:val="18"/>
      <w:szCs w:val="18"/>
    </w:rPr>
  </w:style>
  <w:style w:type="character" w:customStyle="1" w:styleId="3Char">
    <w:name w:val="标题 3 Char"/>
    <w:rsid w:val="00011807"/>
    <w:rPr>
      <w:rFonts w:ascii="宋体" w:eastAsia="仿宋_GB2312" w:hAnsi="宋体"/>
      <w:b/>
      <w:bCs/>
      <w:sz w:val="21"/>
      <w:szCs w:val="27"/>
    </w:rPr>
  </w:style>
  <w:style w:type="character" w:customStyle="1" w:styleId="Char2">
    <w:name w:val="纯文本 Char"/>
    <w:rsid w:val="00011807"/>
    <w:rPr>
      <w:rFonts w:ascii="宋体" w:hAnsi="Courier New" w:cs="Courier New"/>
      <w:kern w:val="2"/>
      <w:sz w:val="21"/>
      <w:szCs w:val="21"/>
    </w:rPr>
  </w:style>
  <w:style w:type="character" w:customStyle="1" w:styleId="Char3">
    <w:name w:val="正文文本 Char"/>
    <w:rsid w:val="00011807"/>
    <w:rPr>
      <w:rFonts w:ascii="宋体" w:hAnsi="宋体"/>
      <w:kern w:val="2"/>
      <w:sz w:val="21"/>
      <w:szCs w:val="24"/>
    </w:rPr>
  </w:style>
  <w:style w:type="character" w:customStyle="1" w:styleId="HTMLChar">
    <w:name w:val="HTML 预设格式 Char"/>
    <w:rsid w:val="00011807"/>
    <w:rPr>
      <w:rFonts w:ascii="宋体" w:hAnsi="宋体"/>
      <w:color w:val="000000"/>
      <w:sz w:val="24"/>
      <w:szCs w:val="24"/>
    </w:rPr>
  </w:style>
  <w:style w:type="character" w:customStyle="1" w:styleId="Char4">
    <w:name w:val="日期 Char"/>
    <w:rsid w:val="00011807"/>
    <w:rPr>
      <w:kern w:val="2"/>
      <w:sz w:val="21"/>
      <w:szCs w:val="24"/>
    </w:rPr>
  </w:style>
  <w:style w:type="character" w:customStyle="1" w:styleId="Char5">
    <w:name w:val="批注框文本 Char"/>
    <w:rsid w:val="00011807"/>
    <w:rPr>
      <w:kern w:val="2"/>
      <w:sz w:val="18"/>
      <w:szCs w:val="18"/>
    </w:rPr>
  </w:style>
  <w:style w:type="character" w:customStyle="1" w:styleId="s1magstyle5magstyle8">
    <w:name w:val="s1 mag_style5  mag_style8"/>
    <w:basedOn w:val="a1"/>
    <w:rsid w:val="00011807"/>
  </w:style>
  <w:style w:type="character" w:customStyle="1" w:styleId="s5magstyle5">
    <w:name w:val="s5 mag_style5"/>
    <w:basedOn w:val="a1"/>
    <w:rsid w:val="00011807"/>
  </w:style>
  <w:style w:type="paragraph" w:styleId="af9">
    <w:name w:val="Normal Indent"/>
    <w:basedOn w:val="a0"/>
    <w:rsid w:val="00011807"/>
    <w:pPr>
      <w:ind w:firstLineChars="200" w:firstLine="420"/>
    </w:pPr>
    <w:rPr>
      <w:snapToGrid/>
      <w:szCs w:val="20"/>
    </w:rPr>
  </w:style>
  <w:style w:type="character" w:customStyle="1" w:styleId="doi13">
    <w:name w:val="doi13"/>
    <w:basedOn w:val="a1"/>
    <w:rsid w:val="00011807"/>
  </w:style>
  <w:style w:type="paragraph" w:styleId="afa">
    <w:name w:val="No Spacing"/>
    <w:qFormat/>
    <w:rsid w:val="0001180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afb">
    <w:name w:val="List Paragraph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1Char">
    <w:name w:val="标题 1 Char"/>
    <w:rsid w:val="0001180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journal8">
    <w:name w:val="journal8"/>
    <w:rsid w:val="00011807"/>
    <w:rPr>
      <w:i/>
      <w:iCs/>
    </w:rPr>
  </w:style>
  <w:style w:type="character" w:customStyle="1" w:styleId="jnumber1">
    <w:name w:val="jnumber1"/>
    <w:rsid w:val="00011807"/>
    <w:rPr>
      <w:b/>
      <w:bCs/>
    </w:rPr>
  </w:style>
  <w:style w:type="character" w:customStyle="1" w:styleId="atl">
    <w:name w:val="atl"/>
    <w:basedOn w:val="a1"/>
    <w:rsid w:val="00011807"/>
  </w:style>
  <w:style w:type="character" w:customStyle="1" w:styleId="jtl">
    <w:name w:val="jtl"/>
    <w:basedOn w:val="a1"/>
    <w:rsid w:val="00011807"/>
  </w:style>
  <w:style w:type="character" w:customStyle="1" w:styleId="vid">
    <w:name w:val="vid"/>
    <w:basedOn w:val="a1"/>
    <w:rsid w:val="00011807"/>
  </w:style>
  <w:style w:type="character" w:customStyle="1" w:styleId="cite-month-year">
    <w:name w:val="cite-month-year"/>
    <w:basedOn w:val="a1"/>
    <w:rsid w:val="00011807"/>
  </w:style>
  <w:style w:type="character" w:customStyle="1" w:styleId="atl3">
    <w:name w:val="atl3"/>
    <w:basedOn w:val="a1"/>
    <w:rsid w:val="00011807"/>
  </w:style>
  <w:style w:type="character" w:customStyle="1" w:styleId="jtl1">
    <w:name w:val="jtl1"/>
    <w:rsid w:val="00011807"/>
    <w:rPr>
      <w:i/>
      <w:iCs/>
    </w:rPr>
  </w:style>
  <w:style w:type="character" w:customStyle="1" w:styleId="vid1">
    <w:name w:val="vid1"/>
    <w:rsid w:val="00011807"/>
    <w:rPr>
      <w:b/>
      <w:bCs/>
    </w:rPr>
  </w:style>
  <w:style w:type="character" w:customStyle="1" w:styleId="articletext">
    <w:name w:val="articletext"/>
    <w:basedOn w:val="a1"/>
    <w:rsid w:val="00011807"/>
  </w:style>
  <w:style w:type="character" w:customStyle="1" w:styleId="hit">
    <w:name w:val="hit"/>
    <w:basedOn w:val="a1"/>
    <w:rsid w:val="00011807"/>
  </w:style>
  <w:style w:type="paragraph" w:customStyle="1" w:styleId="details3">
    <w:name w:val="details3"/>
    <w:basedOn w:val="a0"/>
    <w:rsid w:val="00011807"/>
    <w:pPr>
      <w:widowControl/>
      <w:snapToGrid/>
      <w:spacing w:line="300" w:lineRule="auto"/>
      <w:jc w:val="left"/>
    </w:pPr>
    <w:rPr>
      <w:rFonts w:ascii="宋体" w:eastAsia="宋体" w:hAnsi="宋体"/>
      <w:snapToGrid/>
      <w:spacing w:val="0"/>
      <w:kern w:val="0"/>
      <w:sz w:val="26"/>
      <w:szCs w:val="26"/>
    </w:rPr>
  </w:style>
  <w:style w:type="character" w:customStyle="1" w:styleId="i1">
    <w:name w:val="i1"/>
    <w:rsid w:val="00011807"/>
    <w:rPr>
      <w:i/>
      <w:iCs/>
    </w:rPr>
  </w:style>
  <w:style w:type="character" w:customStyle="1" w:styleId="journalname">
    <w:name w:val="journalname"/>
    <w:rsid w:val="00011807"/>
    <w:rPr>
      <w:i/>
      <w:iCs/>
    </w:rPr>
  </w:style>
  <w:style w:type="character" w:customStyle="1" w:styleId="journalnumber">
    <w:name w:val="journalnumber"/>
    <w:rsid w:val="00011807"/>
    <w:rPr>
      <w:b/>
      <w:bCs/>
    </w:rPr>
  </w:style>
  <w:style w:type="character" w:customStyle="1" w:styleId="atl1">
    <w:name w:val="atl1"/>
    <w:basedOn w:val="a1"/>
    <w:rsid w:val="00011807"/>
  </w:style>
  <w:style w:type="character" w:customStyle="1" w:styleId="style21">
    <w:name w:val="style21"/>
    <w:rsid w:val="00011807"/>
    <w:rPr>
      <w:rFonts w:ascii="Verdana" w:hAnsi="Verdana" w:hint="default"/>
    </w:rPr>
  </w:style>
  <w:style w:type="character" w:customStyle="1" w:styleId="journalname1">
    <w:name w:val="journalname1"/>
    <w:rsid w:val="00011807"/>
    <w:rPr>
      <w:i/>
      <w:iCs/>
    </w:rPr>
  </w:style>
  <w:style w:type="character" w:customStyle="1" w:styleId="cite-pages">
    <w:name w:val="cite-pages"/>
    <w:basedOn w:val="a1"/>
    <w:rsid w:val="00011807"/>
  </w:style>
  <w:style w:type="character" w:customStyle="1" w:styleId="Char6">
    <w:name w:val="脚注文本 Char"/>
    <w:semiHidden/>
    <w:rsid w:val="00011807"/>
    <w:rPr>
      <w:kern w:val="2"/>
      <w:sz w:val="18"/>
      <w:szCs w:val="18"/>
    </w:rPr>
  </w:style>
  <w:style w:type="character" w:customStyle="1" w:styleId="Char7">
    <w:name w:val="尾注文本 Char"/>
    <w:semiHidden/>
    <w:rsid w:val="00011807"/>
    <w:rPr>
      <w:kern w:val="2"/>
      <w:sz w:val="21"/>
      <w:szCs w:val="22"/>
    </w:rPr>
  </w:style>
  <w:style w:type="character" w:customStyle="1" w:styleId="volume">
    <w:name w:val="volume"/>
    <w:basedOn w:val="a1"/>
    <w:rsid w:val="00011807"/>
  </w:style>
  <w:style w:type="character" w:customStyle="1" w:styleId="issue">
    <w:name w:val="issue"/>
    <w:basedOn w:val="a1"/>
    <w:rsid w:val="00011807"/>
  </w:style>
  <w:style w:type="character" w:customStyle="1" w:styleId="pages">
    <w:name w:val="pages"/>
    <w:basedOn w:val="a1"/>
    <w:rsid w:val="00011807"/>
  </w:style>
  <w:style w:type="character" w:customStyle="1" w:styleId="style141">
    <w:name w:val="style141"/>
    <w:rsid w:val="00011807"/>
    <w:rPr>
      <w:color w:val="000000"/>
      <w:sz w:val="14"/>
      <w:szCs w:val="14"/>
    </w:rPr>
  </w:style>
  <w:style w:type="character" w:styleId="HTML">
    <w:name w:val="HTML Typewriter"/>
    <w:rsid w:val="00011807"/>
    <w:rPr>
      <w:rFonts w:ascii="宋体" w:eastAsia="宋体" w:hAnsi="宋体" w:cs="宋体"/>
      <w:sz w:val="24"/>
      <w:szCs w:val="24"/>
    </w:rPr>
  </w:style>
  <w:style w:type="character" w:customStyle="1" w:styleId="magstyle5">
    <w:name w:val="mag_style5"/>
    <w:basedOn w:val="a1"/>
    <w:rsid w:val="00011807"/>
  </w:style>
  <w:style w:type="paragraph" w:customStyle="1" w:styleId="Pa54">
    <w:name w:val="Pa54"/>
    <w:basedOn w:val="Default"/>
    <w:next w:val="Default"/>
    <w:rsid w:val="00011807"/>
    <w:pPr>
      <w:spacing w:after="80" w:line="201" w:lineRule="atLeast"/>
    </w:pPr>
    <w:rPr>
      <w:rFonts w:ascii="Univers LT Std 55" w:eastAsia="Univers LT Std 55"/>
      <w:color w:val="auto"/>
    </w:rPr>
  </w:style>
  <w:style w:type="character" w:customStyle="1" w:styleId="A20">
    <w:name w:val="A2"/>
    <w:rsid w:val="00011807"/>
    <w:rPr>
      <w:rFonts w:cs="Univers LT Std 55"/>
      <w:color w:val="221E1F"/>
      <w:sz w:val="16"/>
      <w:szCs w:val="16"/>
    </w:rPr>
  </w:style>
  <w:style w:type="character" w:customStyle="1" w:styleId="highlight1">
    <w:name w:val="highlight1"/>
    <w:rsid w:val="00011807"/>
    <w:rPr>
      <w:sz w:val="21"/>
      <w:szCs w:val="21"/>
    </w:rPr>
  </w:style>
  <w:style w:type="character" w:customStyle="1" w:styleId="newtitle1">
    <w:name w:val="newtitle1"/>
    <w:rsid w:val="00011807"/>
    <w:rPr>
      <w:b/>
      <w:bCs/>
      <w:color w:val="104264"/>
    </w:rPr>
  </w:style>
  <w:style w:type="paragraph" w:customStyle="1" w:styleId="Web1">
    <w:name w:val="普通(Web)1"/>
    <w:basedOn w:val="a0"/>
    <w:rsid w:val="00011807"/>
    <w:pPr>
      <w:widowControl/>
      <w:snapToGrid/>
      <w:spacing w:before="24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Cs w:val="22"/>
    </w:rPr>
  </w:style>
  <w:style w:type="character" w:customStyle="1" w:styleId="ti2">
    <w:name w:val="ti2"/>
    <w:rsid w:val="00011807"/>
    <w:rPr>
      <w:sz w:val="22"/>
      <w:szCs w:val="22"/>
    </w:rPr>
  </w:style>
  <w:style w:type="paragraph" w:customStyle="1" w:styleId="220">
    <w:name w:val="标题 22"/>
    <w:basedOn w:val="a0"/>
    <w:rsid w:val="00011807"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8FF"/>
      <w:snapToGrid/>
      <w:spacing w:before="240" w:after="240" w:line="240" w:lineRule="auto"/>
      <w:jc w:val="left"/>
      <w:outlineLvl w:val="2"/>
    </w:pPr>
    <w:rPr>
      <w:rFonts w:ascii="Arial" w:eastAsia="宋体" w:hAnsi="Arial" w:cs="Arial"/>
      <w:b/>
      <w:bCs/>
      <w:snapToGrid/>
      <w:color w:val="000000"/>
      <w:spacing w:val="0"/>
      <w:kern w:val="0"/>
      <w:sz w:val="23"/>
      <w:szCs w:val="23"/>
    </w:rPr>
  </w:style>
  <w:style w:type="character" w:customStyle="1" w:styleId="linkbar">
    <w:name w:val="linkbar"/>
    <w:basedOn w:val="a1"/>
    <w:rsid w:val="00011807"/>
  </w:style>
  <w:style w:type="paragraph" w:customStyle="1" w:styleId="affiliation2">
    <w:name w:val="affiliation2"/>
    <w:basedOn w:val="a0"/>
    <w:rsid w:val="00011807"/>
    <w:pPr>
      <w:widowControl/>
      <w:snapToGrid/>
      <w:spacing w:before="240" w:after="12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 w:val="19"/>
      <w:szCs w:val="19"/>
    </w:rPr>
  </w:style>
  <w:style w:type="paragraph" w:customStyle="1" w:styleId="11">
    <w:name w:val="脚注文本1"/>
    <w:basedOn w:val="a7"/>
    <w:rsid w:val="00011807"/>
    <w:pPr>
      <w:tabs>
        <w:tab w:val="left" w:pos="465"/>
      </w:tabs>
      <w:overflowPunct w:val="0"/>
      <w:spacing w:line="312" w:lineRule="auto"/>
      <w:ind w:firstLineChars="297" w:firstLine="297"/>
      <w:jc w:val="both"/>
    </w:pPr>
    <w:rPr>
      <w:rFonts w:eastAsia="宋体"/>
      <w:snapToGrid/>
      <w:spacing w:val="0"/>
      <w:sz w:val="15"/>
      <w:szCs w:val="20"/>
    </w:rPr>
  </w:style>
  <w:style w:type="paragraph" w:customStyle="1" w:styleId="afc">
    <w:name w:val="单位"/>
    <w:rsid w:val="00011807"/>
    <w:pPr>
      <w:ind w:left="70" w:hangingChars="70" w:hanging="70"/>
      <w:jc w:val="both"/>
    </w:pPr>
    <w:rPr>
      <w:sz w:val="17"/>
    </w:rPr>
  </w:style>
  <w:style w:type="paragraph" w:customStyle="1" w:styleId="DepartCorrespond">
    <w:name w:val="Depart.Correspond"/>
    <w:basedOn w:val="afc"/>
    <w:rsid w:val="00011807"/>
    <w:pPr>
      <w:ind w:left="66" w:hangingChars="66" w:hanging="66"/>
    </w:pPr>
    <w:rPr>
      <w:iCs/>
      <w:sz w:val="16"/>
    </w:rPr>
  </w:style>
  <w:style w:type="paragraph" w:customStyle="1" w:styleId="12">
    <w:name w:val="日期1"/>
    <w:basedOn w:val="DepartCorrespond"/>
    <w:next w:val="a0"/>
    <w:rsid w:val="00011807"/>
    <w:pPr>
      <w:spacing w:after="240"/>
    </w:pPr>
    <w:rPr>
      <w:sz w:val="18"/>
    </w:rPr>
  </w:style>
  <w:style w:type="paragraph" w:customStyle="1" w:styleId="afd">
    <w:name w:val="首页页眉"/>
    <w:basedOn w:val="a4"/>
    <w:rsid w:val="00011807"/>
    <w:pPr>
      <w:pBdr>
        <w:bottom w:val="double" w:sz="6" w:space="1" w:color="auto"/>
      </w:pBdr>
      <w:tabs>
        <w:tab w:val="clear" w:pos="4153"/>
        <w:tab w:val="clear" w:pos="8306"/>
      </w:tabs>
      <w:overflowPunct w:val="0"/>
      <w:spacing w:line="240" w:lineRule="auto"/>
      <w:ind w:firstLine="0"/>
      <w:jc w:val="both"/>
    </w:pPr>
    <w:rPr>
      <w:rFonts w:eastAsia="宋体"/>
      <w:snapToGrid/>
      <w:spacing w:val="0"/>
      <w:szCs w:val="20"/>
    </w:rPr>
  </w:style>
  <w:style w:type="paragraph" w:customStyle="1" w:styleId="Keywords">
    <w:name w:val="Key words"/>
    <w:basedOn w:val="a0"/>
    <w:next w:val="a0"/>
    <w:rsid w:val="00011807"/>
    <w:pPr>
      <w:tabs>
        <w:tab w:val="left" w:pos="1176"/>
      </w:tabs>
      <w:overflowPunct w:val="0"/>
      <w:adjustRightInd w:val="0"/>
      <w:snapToGrid/>
      <w:spacing w:after="290" w:line="240" w:lineRule="auto"/>
      <w:ind w:left="632" w:hangingChars="632" w:hanging="632"/>
    </w:pPr>
    <w:rPr>
      <w:rFonts w:eastAsia="楷体_GB2312"/>
      <w:spacing w:val="0"/>
      <w:sz w:val="18"/>
      <w:szCs w:val="20"/>
    </w:rPr>
  </w:style>
  <w:style w:type="paragraph" w:customStyle="1" w:styleId="afe">
    <w:name w:val="关键词"/>
    <w:basedOn w:val="a0"/>
    <w:next w:val="aff"/>
    <w:rsid w:val="00011807"/>
    <w:pPr>
      <w:tabs>
        <w:tab w:val="left" w:pos="798"/>
      </w:tabs>
      <w:overflowPunct w:val="0"/>
      <w:adjustRightInd w:val="0"/>
      <w:snapToGrid/>
      <w:spacing w:line="240" w:lineRule="auto"/>
      <w:ind w:left="429" w:hangingChars="429" w:hanging="429"/>
    </w:pPr>
    <w:rPr>
      <w:rFonts w:eastAsia="楷体_GB2312"/>
      <w:spacing w:val="0"/>
      <w:sz w:val="18"/>
      <w:szCs w:val="20"/>
    </w:rPr>
  </w:style>
  <w:style w:type="paragraph" w:customStyle="1" w:styleId="aff">
    <w:name w:val="分类号"/>
    <w:basedOn w:val="12"/>
    <w:next w:val="ad"/>
    <w:rsid w:val="00011807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13">
    <w:name w:val="标题1"/>
    <w:basedOn w:val="a0"/>
    <w:next w:val="Name"/>
    <w:rsid w:val="00011807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Cs w:val="20"/>
    </w:rPr>
  </w:style>
  <w:style w:type="paragraph" w:customStyle="1" w:styleId="Name">
    <w:name w:val="Name"/>
    <w:basedOn w:val="a0"/>
    <w:next w:val="DepartCorrespond"/>
    <w:rsid w:val="00011807"/>
    <w:pPr>
      <w:keepNext/>
      <w:overflowPunct w:val="0"/>
      <w:snapToGrid/>
      <w:spacing w:before="220" w:after="180" w:line="0" w:lineRule="atLeast"/>
      <w:ind w:firstLine="0"/>
      <w:jc w:val="left"/>
    </w:pPr>
    <w:rPr>
      <w:rFonts w:eastAsia="宋体"/>
      <w:snapToGrid/>
      <w:spacing w:val="0"/>
      <w:sz w:val="18"/>
      <w:szCs w:val="20"/>
    </w:rPr>
  </w:style>
  <w:style w:type="paragraph" w:customStyle="1" w:styleId="Reference">
    <w:name w:val="Reference"/>
    <w:basedOn w:val="a0"/>
    <w:next w:val="TextofReference"/>
    <w:rsid w:val="00011807"/>
    <w:pPr>
      <w:overflowPunct w:val="0"/>
      <w:spacing w:before="280" w:line="240" w:lineRule="auto"/>
      <w:ind w:firstLine="0"/>
      <w:jc w:val="left"/>
      <w:outlineLvl w:val="0"/>
    </w:pPr>
    <w:rPr>
      <w:rFonts w:eastAsia="黑体"/>
      <w:b/>
      <w:snapToGrid/>
      <w:spacing w:val="0"/>
      <w:sz w:val="18"/>
      <w:szCs w:val="20"/>
    </w:rPr>
  </w:style>
  <w:style w:type="paragraph" w:customStyle="1" w:styleId="TextofReference">
    <w:name w:val="Text of Reference"/>
    <w:rsid w:val="00011807"/>
    <w:pPr>
      <w:tabs>
        <w:tab w:val="num" w:pos="419"/>
      </w:tabs>
      <w:spacing w:line="260" w:lineRule="exact"/>
      <w:ind w:left="419" w:hanging="79"/>
      <w:jc w:val="both"/>
    </w:pPr>
    <w:rPr>
      <w:sz w:val="15"/>
    </w:rPr>
  </w:style>
  <w:style w:type="character" w:customStyle="1" w:styleId="style541">
    <w:name w:val="style541"/>
    <w:rsid w:val="00011807"/>
    <w:rPr>
      <w:color w:val="000000"/>
    </w:rPr>
  </w:style>
  <w:style w:type="character" w:customStyle="1" w:styleId="mediumb-text">
    <w:name w:val="mediumb-text"/>
    <w:basedOn w:val="a1"/>
    <w:rsid w:val="00011807"/>
  </w:style>
  <w:style w:type="paragraph" w:styleId="aff0">
    <w:name w:val="Subtitle"/>
    <w:basedOn w:val="a0"/>
    <w:next w:val="a0"/>
    <w:qFormat/>
    <w:rsid w:val="00011807"/>
    <w:pPr>
      <w:overflowPunct w:val="0"/>
      <w:snapToGrid/>
      <w:spacing w:before="320" w:line="240" w:lineRule="auto"/>
      <w:ind w:firstLine="0"/>
      <w:outlineLvl w:val="0"/>
    </w:pPr>
    <w:rPr>
      <w:rFonts w:eastAsia="黑体"/>
      <w:snapToGrid/>
      <w:spacing w:val="0"/>
      <w:sz w:val="36"/>
      <w:szCs w:val="20"/>
    </w:rPr>
  </w:style>
  <w:style w:type="paragraph" w:customStyle="1" w:styleId="14">
    <w:name w:val="列出段落1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CharChar1">
    <w:name w:val="Char Char1"/>
    <w:rsid w:val="00011807"/>
    <w:rPr>
      <w:rFonts w:eastAsia="黑体"/>
      <w:kern w:val="2"/>
      <w:sz w:val="36"/>
    </w:rPr>
  </w:style>
  <w:style w:type="character" w:customStyle="1" w:styleId="CharChar2">
    <w:name w:val="Char Char2"/>
    <w:rsid w:val="00011807"/>
    <w:rPr>
      <w:kern w:val="2"/>
      <w:sz w:val="18"/>
    </w:rPr>
  </w:style>
  <w:style w:type="character" w:customStyle="1" w:styleId="CharChar3">
    <w:name w:val="Char Char3"/>
    <w:rsid w:val="00011807"/>
    <w:rPr>
      <w:rFonts w:eastAsia="·s²Ó©úÅé"/>
      <w:sz w:val="18"/>
    </w:rPr>
  </w:style>
  <w:style w:type="character" w:customStyle="1" w:styleId="CharChar">
    <w:name w:val="Char Char"/>
    <w:rsid w:val="00011807"/>
    <w:rPr>
      <w:rFonts w:ascii="Calibri" w:hAnsi="Calibri"/>
      <w:kern w:val="2"/>
      <w:sz w:val="18"/>
      <w:szCs w:val="18"/>
    </w:rPr>
  </w:style>
  <w:style w:type="character" w:customStyle="1" w:styleId="shorttext1">
    <w:name w:val="short_text1"/>
    <w:rsid w:val="00011807"/>
    <w:rPr>
      <w:sz w:val="20"/>
      <w:szCs w:val="20"/>
    </w:rPr>
  </w:style>
  <w:style w:type="paragraph" w:styleId="aff2">
    <w:name w:val="Document Map"/>
    <w:basedOn w:val="a0"/>
    <w:semiHidden/>
    <w:rsid w:val="00011807"/>
    <w:pPr>
      <w:shd w:val="clear" w:color="auto" w:fill="000080"/>
      <w:snapToGrid/>
      <w:spacing w:line="240" w:lineRule="auto"/>
      <w:ind w:firstLine="0"/>
    </w:pPr>
    <w:rPr>
      <w:rFonts w:eastAsia="宋体"/>
      <w:snapToGrid/>
      <w:spacing w:val="0"/>
      <w:sz w:val="21"/>
    </w:rPr>
  </w:style>
  <w:style w:type="paragraph" w:customStyle="1" w:styleId="tu">
    <w:name w:val="tu"/>
    <w:basedOn w:val="a0"/>
    <w:rsid w:val="00011807"/>
    <w:pPr>
      <w:spacing w:before="200" w:after="120"/>
      <w:ind w:firstLine="0"/>
      <w:jc w:val="center"/>
    </w:pPr>
  </w:style>
  <w:style w:type="paragraph" w:customStyle="1" w:styleId="aff3">
    <w:name w:val="英文作者简介"/>
    <w:basedOn w:val="ab"/>
    <w:rsid w:val="00011807"/>
    <w:pPr>
      <w:spacing w:line="336" w:lineRule="auto"/>
      <w:ind w:firstLine="0"/>
    </w:pPr>
    <w:rPr>
      <w:sz w:val="18"/>
    </w:rPr>
  </w:style>
  <w:style w:type="paragraph" w:customStyle="1" w:styleId="aff4">
    <w:name w:val="中文作者简介"/>
    <w:basedOn w:val="ab"/>
    <w:rsid w:val="00011807"/>
    <w:pPr>
      <w:ind w:firstLine="0"/>
    </w:pPr>
    <w:rPr>
      <w:sz w:val="18"/>
    </w:rPr>
  </w:style>
  <w:style w:type="paragraph" w:customStyle="1" w:styleId="tus">
    <w:name w:val="tus"/>
    <w:basedOn w:val="a0"/>
    <w:rsid w:val="00011807"/>
    <w:pPr>
      <w:spacing w:after="200"/>
      <w:ind w:firstLine="0"/>
      <w:jc w:val="center"/>
    </w:pPr>
    <w:rPr>
      <w:rFonts w:eastAsia="方正小标宋简体"/>
      <w:bCs/>
      <w:sz w:val="20"/>
    </w:rPr>
  </w:style>
  <w:style w:type="paragraph" w:styleId="aff5">
    <w:name w:val="caption"/>
    <w:basedOn w:val="a0"/>
    <w:next w:val="a0"/>
    <w:qFormat/>
    <w:rsid w:val="00011807"/>
    <w:rPr>
      <w:i/>
      <w:iCs/>
    </w:rPr>
  </w:style>
  <w:style w:type="paragraph" w:customStyle="1" w:styleId="90">
    <w:name w:val="标题9"/>
    <w:basedOn w:val="a0"/>
    <w:rsid w:val="00011807"/>
    <w:pPr>
      <w:ind w:firstLine="0"/>
    </w:pPr>
    <w:rPr>
      <w:rFonts w:eastAsia="方正小标宋简体"/>
      <w:bCs/>
    </w:rPr>
  </w:style>
  <w:style w:type="paragraph" w:customStyle="1" w:styleId="32">
    <w:name w:val="标题3"/>
    <w:basedOn w:val="a0"/>
    <w:next w:val="Name"/>
    <w:rsid w:val="00E34F79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 w:val="24"/>
      <w:szCs w:val="20"/>
    </w:rPr>
  </w:style>
  <w:style w:type="character" w:customStyle="1" w:styleId="style31">
    <w:name w:val="style31"/>
    <w:rsid w:val="00E34F79"/>
    <w:rPr>
      <w:b/>
      <w:bCs/>
      <w:color w:val="000099"/>
    </w:rPr>
  </w:style>
  <w:style w:type="character" w:customStyle="1" w:styleId="style11">
    <w:name w:val="style11"/>
    <w:rsid w:val="003338BD"/>
    <w:rPr>
      <w:color w:val="FF0000"/>
    </w:rPr>
  </w:style>
  <w:style w:type="character" w:styleId="aff6">
    <w:name w:val="Unresolved Mention"/>
    <w:basedOn w:val="a1"/>
    <w:uiPriority w:val="99"/>
    <w:semiHidden/>
    <w:unhideWhenUsed/>
    <w:rsid w:val="00C22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a\AppData\Local\Microsoft\Windows\Temporary%20Internet%20Files\Content.IE5\2C16O9KL\20200515143128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ECA93A-522C-4C40-8E5F-ED203DF1B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20200515143128.dotx</Template>
  <TotalTime>0</TotalTime>
  <Pages>7</Pages>
  <Words>159</Words>
  <Characters>909</Characters>
  <Application>Microsoft Office Word</Application>
  <DocSecurity>0</DocSecurity>
  <Lines>7</Lines>
  <Paragraphs>2</Paragraphs>
  <ScaleCrop>false</ScaleCrop>
  <LinksUpToDate>false</LinksUpToDate>
  <CharactersWithSpaces>1066</CharactersWithSpaces>
  <SharedDoc>false</SharedDoc>
  <HLinks>
    <vt:vector size="18" baseType="variant">
      <vt:variant>
        <vt:i4>5898327</vt:i4>
      </vt:variant>
      <vt:variant>
        <vt:i4>6</vt:i4>
      </vt:variant>
      <vt:variant>
        <vt:i4>0</vt:i4>
      </vt:variant>
      <vt:variant>
        <vt:i4>5</vt:i4>
      </vt:variant>
      <vt:variant>
        <vt:lpwstr>http://www.ceaj.org/</vt:lpwstr>
      </vt:variant>
      <vt:variant>
        <vt:lpwstr/>
      </vt:variant>
      <vt:variant>
        <vt:i4>1376281</vt:i4>
      </vt:variant>
      <vt:variant>
        <vt:i4>3</vt:i4>
      </vt:variant>
      <vt:variant>
        <vt:i4>0</vt:i4>
      </vt:variant>
      <vt:variant>
        <vt:i4>5</vt:i4>
      </vt:variant>
      <vt:variant>
        <vt:lpwstr>http://cea.ceaj.org/CN/column/column110.shtml</vt:lpwstr>
      </vt:variant>
      <vt:variant>
        <vt:lpwstr/>
      </vt:variant>
      <vt:variant>
        <vt:i4>1310750</vt:i4>
      </vt:variant>
      <vt:variant>
        <vt:i4>0</vt:i4>
      </vt:variant>
      <vt:variant>
        <vt:i4>0</vt:i4>
      </vt:variant>
      <vt:variant>
        <vt:i4>5</vt:i4>
      </vt:variant>
      <vt:variant>
        <vt:lpwstr>http://cea.ceaj.org/CN/column/column107.shtml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2010-04-29T02:30:00Z</cp:lastPrinted>
  <dcterms:created xsi:type="dcterms:W3CDTF">2020-07-07T08:16:00Z</dcterms:created>
  <dcterms:modified xsi:type="dcterms:W3CDTF">2021-03-10T13:17:00Z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TextFE=宋体_x000d_</vt:lpwstr>
  </property>
  <property fmtid="{D5CDD505-2E9C-101B-9397-08002B2CF9AE}" pid="3" name="MTPreferences 1">
    <vt:lpwstr>
_x000d_
[Sizes]_x000d_
Full=11 pt_x000d_
Script=8 pt_x000d_
ScriptScript=6 pt_x000d_
Symbol=150 %_x000d_
SubSymbol=100 %_x000d_
User1=75 %_x000d_
User2=150 %_x000d_
SmallLargeIncr=1 pt_x000d_
_x000d_
[Spacing]_x000d_
LineSpacing=150 %_x000d_
MatrixRowSpacing=150 %_x000d_
MatrixColSpacing=100 %_x000d_
SuperscriptHeight=45 %_x000d_
SubscriptDepth=25 </vt:lpwstr>
  </property>
  <property fmtid="{D5CDD505-2E9C-101B-9397-08002B2CF9AE}" pid="4" name="MTPreferences 2">
    <vt:lpwstr>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</vt:lpwstr>
  </property>
  <property fmtid="{D5CDD505-2E9C-101B-9397-08002B2CF9AE}" pid="5" name="MTPreferences 3">
    <vt:lpwstr>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MathType</vt:lpwstr>
  </property>
  <property fmtid="{D5CDD505-2E9C-101B-9397-08002B2CF9AE}" pid="7" name="MTWinEqns">
    <vt:bool>true</vt:bool>
  </property>
</Properties>
</file>