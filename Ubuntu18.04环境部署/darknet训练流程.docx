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BD796" w14:textId="4A758C64" w:rsidR="008A42ED" w:rsidRDefault="008A42ED" w:rsidP="00682D1E">
      <w:pPr>
        <w:pStyle w:val="1"/>
        <w:shd w:val="clear" w:color="auto" w:fill="FFFFFF"/>
        <w:wordWrap w:val="0"/>
        <w:rPr>
          <w:rFonts w:ascii="微软雅黑" w:eastAsia="微软雅黑" w:hAnsi="微软雅黑"/>
          <w:snapToGrid/>
          <w:color w:val="222226"/>
          <w:spacing w:val="0"/>
          <w:kern w:val="3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在服务器上用YOLOv4训练和测试数据集</w:t>
      </w:r>
    </w:p>
    <w:p w14:paraId="282265A5" w14:textId="77777777" w:rsidR="00694045" w:rsidRDefault="00694045" w:rsidP="00682D1E">
      <w:pPr>
        <w:wordWrap w:val="0"/>
        <w:ind w:firstLine="0"/>
      </w:pPr>
    </w:p>
    <w:p w14:paraId="0704A5A9" w14:textId="5853F672" w:rsidR="00694045" w:rsidRDefault="007B430C" w:rsidP="00682D1E">
      <w:pPr>
        <w:wordWrap w:val="0"/>
        <w:ind w:firstLine="0"/>
      </w:pPr>
      <w:r>
        <w:rPr>
          <w:rFonts w:hint="eastAsia"/>
        </w:rPr>
        <w:t>参考</w:t>
      </w:r>
      <w:r w:rsidR="003E1BE2">
        <w:rPr>
          <w:rFonts w:hint="eastAsia"/>
        </w:rPr>
        <w:t>链接</w:t>
      </w:r>
      <w:r>
        <w:rPr>
          <w:rFonts w:hint="eastAsia"/>
        </w:rPr>
        <w:t>：</w:t>
      </w:r>
    </w:p>
    <w:p w14:paraId="48773D38" w14:textId="0189300A" w:rsidR="00694045" w:rsidRDefault="00694045" w:rsidP="00682D1E">
      <w:pPr>
        <w:wordWrap w:val="0"/>
      </w:pPr>
      <w:r>
        <w:t>YOLO V</w:t>
      </w:r>
      <w:r>
        <w:rPr>
          <w:rFonts w:hint="eastAsia"/>
        </w:rPr>
        <w:t>4</w:t>
      </w:r>
      <w:r>
        <w:rPr>
          <w:rFonts w:hint="eastAsia"/>
        </w:rPr>
        <w:t>的</w:t>
      </w:r>
      <w:r>
        <w:rPr>
          <w:rFonts w:hint="eastAsia"/>
        </w:rPr>
        <w:t xml:space="preserve">paper: </w:t>
      </w:r>
      <w:hyperlink r:id="rId8" w:history="1">
        <w:r w:rsidRPr="00B81626">
          <w:rPr>
            <w:rStyle w:val="a8"/>
          </w:rPr>
          <w:t>https://arxiv.org/abs/2004.10934</w:t>
        </w:r>
      </w:hyperlink>
    </w:p>
    <w:p w14:paraId="0B8F1689" w14:textId="4AA22E3A" w:rsidR="0053173D" w:rsidRDefault="00694045" w:rsidP="00682D1E">
      <w:pPr>
        <w:wordWrap w:val="0"/>
      </w:pPr>
      <w:r>
        <w:t>YOLO V</w:t>
      </w:r>
      <w:r>
        <w:rPr>
          <w:rFonts w:hint="eastAsia"/>
        </w:rPr>
        <w:t>4</w:t>
      </w:r>
      <w:r>
        <w:rPr>
          <w:rFonts w:hint="eastAsia"/>
        </w:rPr>
        <w:t>的代码地址</w:t>
      </w:r>
      <w:r>
        <w:rPr>
          <w:rFonts w:hint="eastAsia"/>
        </w:rPr>
        <w:t xml:space="preserve">: </w:t>
      </w:r>
      <w:hyperlink r:id="rId9" w:history="1">
        <w:r w:rsidRPr="00B81626">
          <w:rPr>
            <w:rStyle w:val="a8"/>
          </w:rPr>
          <w:t>https://github.com/AlexeyAB/darknet</w:t>
        </w:r>
      </w:hyperlink>
    </w:p>
    <w:p w14:paraId="61D379B6" w14:textId="2866D1E5" w:rsidR="00EA6459" w:rsidRDefault="00BB479D" w:rsidP="00682D1E">
      <w:pPr>
        <w:wordWrap w:val="0"/>
      </w:pPr>
      <w:hyperlink r:id="rId10" w:history="1">
        <w:r w:rsidR="007B430C" w:rsidRPr="00B81626">
          <w:rPr>
            <w:rStyle w:val="a8"/>
          </w:rPr>
          <w:t>https://blog.csdn.net/weixin_42770591/article/details/105863701</w:t>
        </w:r>
      </w:hyperlink>
    </w:p>
    <w:p w14:paraId="2C65458C" w14:textId="076BAA39" w:rsidR="007B430C" w:rsidRDefault="00BB479D" w:rsidP="00682D1E">
      <w:pPr>
        <w:wordWrap w:val="0"/>
      </w:pPr>
      <w:hyperlink r:id="rId11" w:history="1">
        <w:r w:rsidR="00FB7E0C" w:rsidRPr="00B81626">
          <w:rPr>
            <w:rStyle w:val="a8"/>
          </w:rPr>
          <w:t>https://blog.csdn.net/Creama_/article/details/106209388</w:t>
        </w:r>
      </w:hyperlink>
    </w:p>
    <w:p w14:paraId="0DFC8AE8" w14:textId="5E5757C4" w:rsidR="000E1E3E" w:rsidRDefault="0030212F" w:rsidP="00682D1E">
      <w:pPr>
        <w:pStyle w:val="1"/>
        <w:wordWrap w:val="0"/>
      </w:pPr>
      <w:r w:rsidRPr="0030212F">
        <w:rPr>
          <w:rFonts w:hint="eastAsia"/>
          <w:bCs w:val="0"/>
        </w:rPr>
        <w:t>一、</w:t>
      </w:r>
      <w:r w:rsidR="000E1E3E">
        <w:rPr>
          <w:rFonts w:hint="eastAsia"/>
        </w:rPr>
        <w:t>编译</w:t>
      </w:r>
      <w:r w:rsidR="000E1E3E">
        <w:rPr>
          <w:rFonts w:hint="eastAsia"/>
        </w:rPr>
        <w:t>darknet</w:t>
      </w:r>
    </w:p>
    <w:p w14:paraId="17B8EC15" w14:textId="305DC816" w:rsidR="00124F1E" w:rsidRDefault="00833CAE" w:rsidP="00682D1E">
      <w:pPr>
        <w:wordWrap w:val="0"/>
        <w:ind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）下载代码</w:t>
      </w:r>
    </w:p>
    <w:p w14:paraId="7F978750" w14:textId="53D4384D" w:rsidR="00833CAE" w:rsidRDefault="00833CAE" w:rsidP="00682D1E">
      <w:pPr>
        <w:wordWrap w:val="0"/>
      </w:pPr>
      <w:r w:rsidRPr="00833CAE">
        <w:t xml:space="preserve">git clone </w:t>
      </w:r>
      <w:hyperlink r:id="rId12" w:history="1">
        <w:r w:rsidR="001037D4" w:rsidRPr="00B81626">
          <w:rPr>
            <w:rStyle w:val="a8"/>
          </w:rPr>
          <w:t>https://github.com/AlexeyAB/darknet.git</w:t>
        </w:r>
      </w:hyperlink>
    </w:p>
    <w:p w14:paraId="25E7648D" w14:textId="7A9BB7B3" w:rsidR="001037D4" w:rsidRDefault="005A07FE" w:rsidP="00682D1E">
      <w:pPr>
        <w:wordWrap w:val="0"/>
        <w:ind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35AB1" w:rsidRPr="00635AB1">
        <w:rPr>
          <w:rFonts w:hint="eastAsia"/>
        </w:rPr>
        <w:t>在</w:t>
      </w:r>
      <w:r w:rsidR="00635AB1" w:rsidRPr="00635AB1">
        <w:rPr>
          <w:rFonts w:hint="eastAsia"/>
        </w:rPr>
        <w:t>darknet</w:t>
      </w:r>
      <w:r w:rsidR="00635AB1" w:rsidRPr="00635AB1">
        <w:rPr>
          <w:rFonts w:hint="eastAsia"/>
        </w:rPr>
        <w:t>下找到</w:t>
      </w:r>
      <w:proofErr w:type="spellStart"/>
      <w:r w:rsidR="00635AB1" w:rsidRPr="00635AB1">
        <w:rPr>
          <w:rFonts w:hint="eastAsia"/>
        </w:rPr>
        <w:t>Makefile</w:t>
      </w:r>
      <w:proofErr w:type="spellEnd"/>
      <w:r w:rsidR="00635AB1" w:rsidRPr="00635AB1">
        <w:rPr>
          <w:rFonts w:hint="eastAsia"/>
        </w:rPr>
        <w:t>文件修改</w:t>
      </w:r>
      <w:r w:rsidR="00DE197A">
        <w:rPr>
          <w:rFonts w:hint="eastAsia"/>
        </w:rPr>
        <w:t>如下：</w:t>
      </w:r>
    </w:p>
    <w:p w14:paraId="44B9C5EA" w14:textId="13B32596" w:rsidR="00DE197A" w:rsidRDefault="00DE197A" w:rsidP="00682D1E">
      <w:pPr>
        <w:wordWrap w:val="0"/>
      </w:pPr>
      <w:r>
        <w:t>GPU=1</w:t>
      </w:r>
      <w:r w:rsidR="00C7331C">
        <w:t xml:space="preserve">  </w:t>
      </w:r>
      <w:r w:rsidR="00C7331C">
        <w:rPr>
          <w:rFonts w:hint="eastAsia"/>
        </w:rPr>
        <w:t>#</w:t>
      </w:r>
      <w:r w:rsidR="00C7331C">
        <w:rPr>
          <w:rFonts w:hint="eastAsia"/>
        </w:rPr>
        <w:t>打开</w:t>
      </w:r>
      <w:r w:rsidR="00C7331C">
        <w:rPr>
          <w:rFonts w:hint="eastAsia"/>
        </w:rPr>
        <w:t>G</w:t>
      </w:r>
      <w:r w:rsidR="00C7331C">
        <w:t>PU</w:t>
      </w:r>
      <w:r w:rsidR="00C7331C">
        <w:rPr>
          <w:rFonts w:hint="eastAsia"/>
        </w:rPr>
        <w:t>训练和测试</w:t>
      </w:r>
    </w:p>
    <w:p w14:paraId="25EA872A" w14:textId="1F29B5E0" w:rsidR="00DE197A" w:rsidRDefault="00DE197A" w:rsidP="00682D1E">
      <w:pPr>
        <w:wordWrap w:val="0"/>
      </w:pPr>
      <w:r>
        <w:t>CUDNN=1</w:t>
      </w:r>
      <w:r w:rsidR="00C7331C">
        <w:t xml:space="preserve">  </w:t>
      </w:r>
      <w:r w:rsidR="00C7331C">
        <w:rPr>
          <w:rFonts w:hint="eastAsia"/>
        </w:rPr>
        <w:t>#</w:t>
      </w:r>
      <w:r w:rsidR="00C7331C">
        <w:rPr>
          <w:rFonts w:hint="eastAsia"/>
        </w:rPr>
        <w:t>采用</w:t>
      </w:r>
      <w:proofErr w:type="spellStart"/>
      <w:r w:rsidR="00C7331C">
        <w:rPr>
          <w:rFonts w:hint="eastAsia"/>
        </w:rPr>
        <w:t>Cudnn</w:t>
      </w:r>
      <w:proofErr w:type="spellEnd"/>
      <w:r w:rsidR="00C7331C">
        <w:rPr>
          <w:rFonts w:hint="eastAsia"/>
        </w:rPr>
        <w:t>训练和测试</w:t>
      </w:r>
    </w:p>
    <w:p w14:paraId="315011FA" w14:textId="02AA0C71" w:rsidR="00DE197A" w:rsidRDefault="00DE197A" w:rsidP="00682D1E">
      <w:pPr>
        <w:wordWrap w:val="0"/>
      </w:pPr>
      <w:r>
        <w:t>CUDNN_HALF=</w:t>
      </w:r>
      <w:r w:rsidR="000E2F4F">
        <w:t>0</w:t>
      </w:r>
    </w:p>
    <w:p w14:paraId="67CE74BE" w14:textId="2781D476" w:rsidR="00DE197A" w:rsidRDefault="00DE197A" w:rsidP="00682D1E">
      <w:pPr>
        <w:wordWrap w:val="0"/>
      </w:pPr>
      <w:r>
        <w:t>OPENCV=</w:t>
      </w:r>
      <w:r w:rsidR="000E2F4F">
        <w:t xml:space="preserve">1  </w:t>
      </w:r>
      <w:r w:rsidR="000E2F4F">
        <w:rPr>
          <w:rFonts w:hint="eastAsia"/>
        </w:rPr>
        <w:t>#</w:t>
      </w:r>
      <w:r w:rsidR="000E2F4F">
        <w:rPr>
          <w:rFonts w:hint="eastAsia"/>
        </w:rPr>
        <w:t>采用</w:t>
      </w:r>
      <w:r w:rsidR="000E2F4F">
        <w:rPr>
          <w:rFonts w:hint="eastAsia"/>
        </w:rPr>
        <w:t>OpenCV</w:t>
      </w:r>
      <w:r w:rsidR="000E2F4F">
        <w:rPr>
          <w:rFonts w:hint="eastAsia"/>
        </w:rPr>
        <w:t>进行训练</w:t>
      </w:r>
    </w:p>
    <w:p w14:paraId="76617D74" w14:textId="77777777" w:rsidR="00DE197A" w:rsidRDefault="00DE197A" w:rsidP="00682D1E">
      <w:pPr>
        <w:wordWrap w:val="0"/>
      </w:pPr>
      <w:r>
        <w:t>AVX=0</w:t>
      </w:r>
    </w:p>
    <w:p w14:paraId="1516C294" w14:textId="77777777" w:rsidR="00DE197A" w:rsidRDefault="00DE197A" w:rsidP="00682D1E">
      <w:pPr>
        <w:wordWrap w:val="0"/>
      </w:pPr>
      <w:r>
        <w:t>OPENMP=0</w:t>
      </w:r>
    </w:p>
    <w:p w14:paraId="42E35A4B" w14:textId="57457B1D" w:rsidR="00DE197A" w:rsidRDefault="00DE197A" w:rsidP="00682D1E">
      <w:pPr>
        <w:wordWrap w:val="0"/>
      </w:pPr>
      <w:r>
        <w:t>LIBSO=</w:t>
      </w:r>
      <w:r w:rsidR="00FF3C1A">
        <w:t xml:space="preserve">1  </w:t>
      </w:r>
      <w:r w:rsidR="00FF3C1A">
        <w:rPr>
          <w:rFonts w:hint="eastAsia"/>
        </w:rPr>
        <w:t>#</w:t>
      </w:r>
      <w:r w:rsidR="00FF3C1A">
        <w:rPr>
          <w:rFonts w:hint="eastAsia"/>
        </w:rPr>
        <w:t>启用</w:t>
      </w:r>
      <w:r w:rsidR="00FF3C1A">
        <w:rPr>
          <w:rFonts w:hint="eastAsia"/>
        </w:rPr>
        <w:t>python</w:t>
      </w:r>
      <w:r w:rsidR="00FF3C1A">
        <w:rPr>
          <w:rFonts w:hint="eastAsia"/>
        </w:rPr>
        <w:t>接口</w:t>
      </w:r>
    </w:p>
    <w:p w14:paraId="3F049114" w14:textId="3838F570" w:rsidR="003F1173" w:rsidRDefault="003F1173" w:rsidP="00682D1E">
      <w:pPr>
        <w:wordWrap w:val="0"/>
        <w:ind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C24F6" w:rsidRPr="00AC24F6">
        <w:rPr>
          <w:rFonts w:hint="eastAsia"/>
        </w:rPr>
        <w:t>然后命令行输入</w:t>
      </w:r>
      <w:r w:rsidR="00AC24F6">
        <w:rPr>
          <w:rFonts w:hint="eastAsia"/>
        </w:rPr>
        <w:t>make</w:t>
      </w:r>
      <w:r w:rsidR="00AC24F6">
        <w:t xml:space="preserve"> -j32</w:t>
      </w:r>
      <w:r w:rsidR="00AC24F6">
        <w:rPr>
          <w:rFonts w:hint="eastAsia"/>
        </w:rPr>
        <w:t>进行编译</w:t>
      </w:r>
      <w:r w:rsidR="003E29EA">
        <w:rPr>
          <w:rFonts w:hint="eastAsia"/>
        </w:rPr>
        <w:t>，</w:t>
      </w:r>
      <w:r w:rsidR="003E29EA" w:rsidRPr="003E29EA">
        <w:rPr>
          <w:rFonts w:hint="eastAsia"/>
        </w:rPr>
        <w:t>编译完成后输入</w:t>
      </w:r>
      <w:r w:rsidR="003E29EA" w:rsidRPr="003E29EA">
        <w:rPr>
          <w:rFonts w:hint="eastAsia"/>
        </w:rPr>
        <w:t>./darknet</w:t>
      </w:r>
      <w:r w:rsidR="003E29EA" w:rsidRPr="003E29EA">
        <w:rPr>
          <w:rFonts w:hint="eastAsia"/>
        </w:rPr>
        <w:t>，如果出现</w:t>
      </w:r>
      <w:r w:rsidR="003E29EA" w:rsidRPr="003E29EA">
        <w:rPr>
          <w:rFonts w:hint="eastAsia"/>
        </w:rPr>
        <w:t>usage:</w:t>
      </w:r>
      <w:r w:rsidR="00A210EB">
        <w:t xml:space="preserve"> </w:t>
      </w:r>
      <w:proofErr w:type="gramStart"/>
      <w:r w:rsidR="003E29EA" w:rsidRPr="003E29EA">
        <w:rPr>
          <w:rFonts w:hint="eastAsia"/>
        </w:rPr>
        <w:t>./</w:t>
      </w:r>
      <w:proofErr w:type="gramEnd"/>
      <w:r w:rsidR="003E29EA" w:rsidRPr="003E29EA">
        <w:rPr>
          <w:rFonts w:hint="eastAsia"/>
        </w:rPr>
        <w:t>darknet</w:t>
      </w:r>
      <w:r w:rsidR="00A210EB">
        <w:t xml:space="preserve"> </w:t>
      </w:r>
      <w:r w:rsidR="003E29EA" w:rsidRPr="003E29EA">
        <w:rPr>
          <w:rFonts w:hint="eastAsia"/>
        </w:rPr>
        <w:t>&lt;</w:t>
      </w:r>
      <w:proofErr w:type="spellStart"/>
      <w:r w:rsidR="003E29EA" w:rsidRPr="003E29EA">
        <w:rPr>
          <w:rFonts w:hint="eastAsia"/>
        </w:rPr>
        <w:t>fuction</w:t>
      </w:r>
      <w:proofErr w:type="spellEnd"/>
      <w:r w:rsidR="003E29EA" w:rsidRPr="003E29EA">
        <w:rPr>
          <w:rFonts w:hint="eastAsia"/>
        </w:rPr>
        <w:t>&gt;</w:t>
      </w:r>
      <w:r w:rsidR="00A210EB">
        <w:t xml:space="preserve"> </w:t>
      </w:r>
      <w:r w:rsidR="003E29EA" w:rsidRPr="003E29EA">
        <w:rPr>
          <w:rFonts w:hint="eastAsia"/>
        </w:rPr>
        <w:t>说明编译成功。</w:t>
      </w:r>
    </w:p>
    <w:p w14:paraId="7C2CA446" w14:textId="72A55258" w:rsidR="00A33401" w:rsidRDefault="00A33401" w:rsidP="00682D1E">
      <w:pPr>
        <w:wordWrap w:val="0"/>
        <w:ind w:left="2100" w:firstLine="420"/>
      </w:pPr>
      <w:r>
        <w:rPr>
          <w:noProof/>
          <w:snapToGrid/>
        </w:rPr>
        <w:drawing>
          <wp:inline distT="0" distB="0" distL="0" distR="0" wp14:anchorId="4B54FC45" wp14:editId="3F02B9CE">
            <wp:extent cx="2559050" cy="37613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975" cy="3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00A9" w14:textId="28A831FB" w:rsidR="00673E93" w:rsidRDefault="00C63802" w:rsidP="00682D1E">
      <w:pPr>
        <w:wordWrap w:val="0"/>
        <w:ind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33D12">
        <w:rPr>
          <w:rFonts w:hint="eastAsia"/>
        </w:rPr>
        <w:t>采用</w:t>
      </w:r>
      <w:r w:rsidR="00B3621A">
        <w:rPr>
          <w:rFonts w:hint="eastAsia"/>
        </w:rPr>
        <w:t>作者训练</w:t>
      </w:r>
      <w:proofErr w:type="gramStart"/>
      <w:r w:rsidR="00B3621A">
        <w:rPr>
          <w:rFonts w:hint="eastAsia"/>
        </w:rPr>
        <w:t>好的权值文件</w:t>
      </w:r>
      <w:proofErr w:type="gramEnd"/>
      <w:r w:rsidR="00B3621A">
        <w:rPr>
          <w:rFonts w:hint="eastAsia"/>
        </w:rPr>
        <w:t>yolov4.weights</w:t>
      </w:r>
      <w:r w:rsidR="00B3621A">
        <w:rPr>
          <w:rFonts w:hint="eastAsia"/>
        </w:rPr>
        <w:t>测试一下，下载后放在</w:t>
      </w:r>
      <w:r w:rsidR="00B3621A">
        <w:rPr>
          <w:rFonts w:hint="eastAsia"/>
        </w:rPr>
        <w:t>darknet</w:t>
      </w:r>
      <w:r w:rsidR="00B3621A">
        <w:rPr>
          <w:rFonts w:hint="eastAsia"/>
        </w:rPr>
        <w:t>目录下，在命令行输入：</w:t>
      </w:r>
      <w:proofErr w:type="gramStart"/>
      <w:r w:rsidR="00B3621A">
        <w:t>./</w:t>
      </w:r>
      <w:proofErr w:type="gramEnd"/>
      <w:r w:rsidR="00B3621A">
        <w:t xml:space="preserve">darknet detect </w:t>
      </w:r>
      <w:proofErr w:type="spellStart"/>
      <w:r w:rsidR="00B3621A">
        <w:t>cfg</w:t>
      </w:r>
      <w:proofErr w:type="spellEnd"/>
      <w:r w:rsidR="00B3621A">
        <w:t>/yolov4.cfg yolov4.weights data/horses.jpg</w:t>
      </w:r>
      <w:r w:rsidR="00E06C2A">
        <w:rPr>
          <w:rFonts w:hint="eastAsia"/>
        </w:rPr>
        <w:t>，正常会检测出目标位置</w:t>
      </w:r>
      <w:r w:rsidR="001F0BDB">
        <w:rPr>
          <w:rFonts w:hint="eastAsia"/>
        </w:rPr>
        <w:t>和</w:t>
      </w:r>
      <w:r w:rsidR="00E06C2A">
        <w:rPr>
          <w:rFonts w:hint="eastAsia"/>
        </w:rPr>
        <w:t>类别</w:t>
      </w:r>
    </w:p>
    <w:p w14:paraId="7CD2BC75" w14:textId="49AB4AAA" w:rsidR="006E5AF1" w:rsidRDefault="00DF7E91" w:rsidP="00682D1E">
      <w:pPr>
        <w:pStyle w:val="1"/>
        <w:wordWrap w:val="0"/>
      </w:pPr>
      <w:r>
        <w:rPr>
          <w:rFonts w:hint="eastAsia"/>
        </w:rPr>
        <w:t>二、</w:t>
      </w:r>
      <w:r w:rsidRPr="00DF7E91">
        <w:rPr>
          <w:rFonts w:hint="eastAsia"/>
        </w:rPr>
        <w:t>训练</w:t>
      </w:r>
      <w:r w:rsidRPr="00DF7E91">
        <w:rPr>
          <w:rFonts w:hint="eastAsia"/>
        </w:rPr>
        <w:t>PASCAL VOC2007</w:t>
      </w:r>
      <w:r w:rsidRPr="00DF7E91">
        <w:rPr>
          <w:rFonts w:hint="eastAsia"/>
        </w:rPr>
        <w:t>数据集</w:t>
      </w:r>
    </w:p>
    <w:p w14:paraId="4B5C2BDB" w14:textId="0905EB8D" w:rsidR="00CF49E6" w:rsidRDefault="00E90E06" w:rsidP="00682D1E">
      <w:pPr>
        <w:wordWrap w:val="0"/>
      </w:pPr>
      <w:r w:rsidRPr="00E90E06">
        <w:rPr>
          <w:rFonts w:hint="eastAsia"/>
        </w:rPr>
        <w:t>作者在</w:t>
      </w:r>
      <w:proofErr w:type="spellStart"/>
      <w:r w:rsidRPr="00E90E06">
        <w:rPr>
          <w:rFonts w:hint="eastAsia"/>
        </w:rPr>
        <w:t>github</w:t>
      </w:r>
      <w:proofErr w:type="spellEnd"/>
      <w:r w:rsidRPr="00E90E06">
        <w:rPr>
          <w:rFonts w:hint="eastAsia"/>
        </w:rPr>
        <w:t>上给的是训练</w:t>
      </w:r>
      <w:r w:rsidRPr="00E90E06">
        <w:rPr>
          <w:rFonts w:hint="eastAsia"/>
        </w:rPr>
        <w:t>PASCAL VOC2007+2012</w:t>
      </w:r>
      <w:r w:rsidRPr="00E90E06">
        <w:rPr>
          <w:rFonts w:hint="eastAsia"/>
        </w:rPr>
        <w:t>案例</w:t>
      </w:r>
      <w:r w:rsidR="0055221D">
        <w:rPr>
          <w:rFonts w:hint="eastAsia"/>
        </w:rPr>
        <w:t>。</w:t>
      </w:r>
    </w:p>
    <w:p w14:paraId="38498BD0" w14:textId="77777777" w:rsidR="00365063" w:rsidRDefault="00365063" w:rsidP="00682D1E">
      <w:pPr>
        <w:wordWrap w:val="0"/>
        <w:ind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）准备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模型和数据集</w:t>
      </w:r>
    </w:p>
    <w:p w14:paraId="379673BD" w14:textId="0048209C" w:rsidR="00E90E06" w:rsidRDefault="00365063" w:rsidP="00682D1E">
      <w:pPr>
        <w:wordWrap w:val="0"/>
      </w:pPr>
      <w:r>
        <w:rPr>
          <w:rFonts w:hint="eastAsia"/>
        </w:rPr>
        <w:t>首先要下载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  <w:r>
        <w:rPr>
          <w:rFonts w:hint="eastAsia"/>
        </w:rPr>
        <w:t>yolov4.conv.137</w:t>
      </w:r>
      <w:r w:rsidR="00E4249B">
        <w:t xml:space="preserve"> </w:t>
      </w:r>
      <w:r>
        <w:rPr>
          <w:rFonts w:hint="eastAsia"/>
        </w:rPr>
        <w:t>(</w:t>
      </w:r>
      <w:r w:rsidR="00AC357B" w:rsidRPr="00AC357B">
        <w:t>https://drive.google.com/file/d/1JKF-bdIklxOOVy-2Cr5qdvjgGpmGfcbp/view</w:t>
      </w:r>
      <w:r>
        <w:rPr>
          <w:rFonts w:hint="eastAsia"/>
        </w:rPr>
        <w:t>)</w:t>
      </w:r>
      <w:r>
        <w:rPr>
          <w:rFonts w:hint="eastAsia"/>
        </w:rPr>
        <w:t>，并放在</w:t>
      </w:r>
      <w:r>
        <w:rPr>
          <w:rFonts w:hint="eastAsia"/>
        </w:rPr>
        <w:t>darknet</w:t>
      </w:r>
      <w:r>
        <w:rPr>
          <w:rFonts w:hint="eastAsia"/>
        </w:rPr>
        <w:t>目录下，将</w:t>
      </w:r>
      <w:r>
        <w:rPr>
          <w:rFonts w:hint="eastAsia"/>
        </w:rPr>
        <w:t>VOC2007</w:t>
      </w:r>
      <w:r>
        <w:rPr>
          <w:rFonts w:hint="eastAsia"/>
        </w:rPr>
        <w:t>数据集放在</w:t>
      </w:r>
      <w:r w:rsidR="003A078F">
        <w:rPr>
          <w:rFonts w:hint="eastAsia"/>
        </w:rPr>
        <w:t>任意目录下，这里我选择</w:t>
      </w:r>
      <w:r>
        <w:rPr>
          <w:rFonts w:hint="eastAsia"/>
        </w:rPr>
        <w:t>darknet/data/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VOCdevkit</w:t>
      </w:r>
      <w:proofErr w:type="spellEnd"/>
      <w:r>
        <w:rPr>
          <w:rFonts w:hint="eastAsia"/>
        </w:rPr>
        <w:t>目录。</w:t>
      </w:r>
    </w:p>
    <w:p w14:paraId="2F14C534" w14:textId="035B3F13" w:rsidR="007F0497" w:rsidRDefault="007F0497" w:rsidP="00682D1E">
      <w:pPr>
        <w:wordWrap w:val="0"/>
        <w:ind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61E79" w:rsidRPr="00461E79">
        <w:rPr>
          <w:rFonts w:hint="eastAsia"/>
        </w:rPr>
        <w:t>生成</w:t>
      </w:r>
      <w:r w:rsidR="00461E79" w:rsidRPr="00461E79">
        <w:rPr>
          <w:rFonts w:hint="eastAsia"/>
        </w:rPr>
        <w:t>darknet</w:t>
      </w:r>
      <w:r w:rsidR="00461E79" w:rsidRPr="00461E79">
        <w:rPr>
          <w:rFonts w:hint="eastAsia"/>
        </w:rPr>
        <w:t>需要的</w:t>
      </w:r>
      <w:r w:rsidR="00461E79" w:rsidRPr="00461E79">
        <w:rPr>
          <w:rFonts w:hint="eastAsia"/>
        </w:rPr>
        <w:t>label</w:t>
      </w:r>
      <w:r w:rsidR="00461E79" w:rsidRPr="00461E79">
        <w:rPr>
          <w:rFonts w:hint="eastAsia"/>
        </w:rPr>
        <w:t>文件</w:t>
      </w:r>
    </w:p>
    <w:p w14:paraId="5D0536CA" w14:textId="77777777" w:rsidR="00AD61AD" w:rsidRDefault="00AD61AD" w:rsidP="00682D1E">
      <w:pPr>
        <w:wordWrap w:val="0"/>
      </w:pPr>
      <w:r>
        <w:rPr>
          <w:rFonts w:hint="eastAsia"/>
        </w:rPr>
        <w:t>将</w:t>
      </w:r>
      <w:r>
        <w:rPr>
          <w:rFonts w:hint="eastAsia"/>
        </w:rPr>
        <w:t>darknet/scripts</w:t>
      </w:r>
      <w:r>
        <w:rPr>
          <w:rFonts w:hint="eastAsia"/>
        </w:rPr>
        <w:t>目录下的</w:t>
      </w:r>
      <w:r>
        <w:rPr>
          <w:rFonts w:hint="eastAsia"/>
        </w:rPr>
        <w:t>voc_label.py</w:t>
      </w:r>
      <w:r>
        <w:rPr>
          <w:rFonts w:hint="eastAsia"/>
        </w:rPr>
        <w:t>文件复制到</w:t>
      </w:r>
      <w:r>
        <w:rPr>
          <w:rFonts w:hint="eastAsia"/>
        </w:rPr>
        <w:t>darknet/data/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目录下：</w:t>
      </w:r>
      <w:r>
        <w:rPr>
          <w:rFonts w:hint="eastAsia"/>
        </w:rPr>
        <w:t>cp scripts/voc_label.py 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/</w:t>
      </w:r>
      <w:r>
        <w:rPr>
          <w:rFonts w:hint="eastAsia"/>
        </w:rPr>
        <w:t>，并修改</w:t>
      </w:r>
      <w:r>
        <w:rPr>
          <w:rFonts w:hint="eastAsia"/>
        </w:rPr>
        <w:t>voc_label.py</w:t>
      </w:r>
      <w:r>
        <w:rPr>
          <w:rFonts w:hint="eastAsia"/>
        </w:rPr>
        <w:t>文件。</w:t>
      </w:r>
    </w:p>
    <w:p w14:paraId="5B31C5C1" w14:textId="376BEA69" w:rsidR="0055221D" w:rsidRDefault="00522390" w:rsidP="00682D1E">
      <w:pPr>
        <w:wordWrap w:val="0"/>
      </w:pPr>
      <w:r>
        <w:rPr>
          <w:rFonts w:hint="eastAsia"/>
        </w:rPr>
        <w:lastRenderedPageBreak/>
        <w:t>执行</w:t>
      </w:r>
      <w:r w:rsidR="0055221D" w:rsidRPr="0055221D">
        <w:t>python voc_label.py</w:t>
      </w:r>
    </w:p>
    <w:p w14:paraId="3A070487" w14:textId="3A95BC0E" w:rsidR="004B069F" w:rsidRDefault="00F96E4E" w:rsidP="00682D1E">
      <w:pPr>
        <w:wordWrap w:val="0"/>
      </w:pPr>
      <w:r w:rsidRPr="00F96E4E">
        <w:rPr>
          <w:rFonts w:hint="eastAsia"/>
        </w:rPr>
        <w:t>运行结果产生五个文件</w:t>
      </w:r>
      <w:r w:rsidR="00DA3D2A" w:rsidRPr="00F96E4E">
        <w:rPr>
          <w:rFonts w:hint="eastAsia"/>
        </w:rPr>
        <w:t>2007_train.txt, 2007_test.txt, 2007_val.txt,</w:t>
      </w:r>
      <w:r w:rsidR="00DA3D2A">
        <w:t xml:space="preserve"> </w:t>
      </w:r>
      <w:r w:rsidR="00DA3D2A" w:rsidRPr="00F96E4E">
        <w:rPr>
          <w:rFonts w:hint="eastAsia"/>
        </w:rPr>
        <w:t>20</w:t>
      </w:r>
      <w:r w:rsidR="00DA3D2A">
        <w:t>12</w:t>
      </w:r>
      <w:r w:rsidR="00DA3D2A" w:rsidRPr="00F96E4E">
        <w:rPr>
          <w:rFonts w:hint="eastAsia"/>
        </w:rPr>
        <w:t>_train.txt, 20</w:t>
      </w:r>
      <w:r w:rsidR="00DA3D2A">
        <w:t>12</w:t>
      </w:r>
      <w:r w:rsidR="00DA3D2A" w:rsidRPr="00F96E4E">
        <w:rPr>
          <w:rFonts w:hint="eastAsia"/>
        </w:rPr>
        <w:t>_test.txt, 20</w:t>
      </w:r>
      <w:r w:rsidR="00DA3D2A">
        <w:t>12</w:t>
      </w:r>
      <w:r w:rsidR="00DA3D2A" w:rsidRPr="00F96E4E">
        <w:rPr>
          <w:rFonts w:hint="eastAsia"/>
        </w:rPr>
        <w:t>_val.txt,</w:t>
      </w:r>
      <w:r w:rsidRPr="00F96E4E">
        <w:rPr>
          <w:rFonts w:hint="eastAsia"/>
        </w:rPr>
        <w:t xml:space="preserve"> train.all.txt, train.txt</w:t>
      </w:r>
    </w:p>
    <w:p w14:paraId="1D5C3543" w14:textId="2FC2657F" w:rsidR="00E5218A" w:rsidRDefault="00E5218A" w:rsidP="00682D1E">
      <w:pPr>
        <w:wordWrap w:val="0"/>
        <w:ind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E5218A">
        <w:rPr>
          <w:rFonts w:hint="eastAsia"/>
        </w:rPr>
        <w:t>修改几个配置文件</w:t>
      </w:r>
    </w:p>
    <w:p w14:paraId="6574663E" w14:textId="77777777" w:rsidR="00986F3C" w:rsidRDefault="00986F3C" w:rsidP="00682D1E">
      <w:pPr>
        <w:wordWrap w:val="0"/>
      </w:pPr>
      <w:r>
        <w:t>1.cfg/</w:t>
      </w:r>
      <w:proofErr w:type="spellStart"/>
      <w:r>
        <w:t>voc.data</w:t>
      </w:r>
      <w:proofErr w:type="spellEnd"/>
    </w:p>
    <w:p w14:paraId="6F6911D9" w14:textId="77777777" w:rsidR="00986F3C" w:rsidRDefault="00986F3C" w:rsidP="00682D1E">
      <w:pPr>
        <w:wordWrap w:val="0"/>
      </w:pPr>
      <w:r>
        <w:t>classes= 20</w:t>
      </w:r>
    </w:p>
    <w:p w14:paraId="2CDEA73F" w14:textId="77777777" w:rsidR="00986F3C" w:rsidRDefault="00986F3C" w:rsidP="00682D1E">
      <w:pPr>
        <w:wordWrap w:val="0"/>
      </w:pPr>
      <w:r>
        <w:rPr>
          <w:rFonts w:hint="eastAsia"/>
        </w:rPr>
        <w:t>train  = /home/</w:t>
      </w:r>
      <w:proofErr w:type="spellStart"/>
      <w:r>
        <w:rPr>
          <w:rFonts w:hint="eastAsia"/>
        </w:rPr>
        <w:t>zmh</w:t>
      </w:r>
      <w:proofErr w:type="spellEnd"/>
      <w:r>
        <w:rPr>
          <w:rFonts w:hint="eastAsia"/>
        </w:rPr>
        <w:t>/darknet/data/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/train.txt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修改为训练集路径</w:t>
      </w:r>
    </w:p>
    <w:p w14:paraId="74C2E7A3" w14:textId="77777777" w:rsidR="00986F3C" w:rsidRDefault="00986F3C" w:rsidP="00682D1E">
      <w:pPr>
        <w:wordWrap w:val="0"/>
      </w:pPr>
      <w:r>
        <w:rPr>
          <w:rFonts w:hint="eastAsia"/>
        </w:rPr>
        <w:t>valid  = /home/</w:t>
      </w:r>
      <w:proofErr w:type="spellStart"/>
      <w:r>
        <w:rPr>
          <w:rFonts w:hint="eastAsia"/>
        </w:rPr>
        <w:t>zmh</w:t>
      </w:r>
      <w:proofErr w:type="spellEnd"/>
      <w:r>
        <w:rPr>
          <w:rFonts w:hint="eastAsia"/>
        </w:rPr>
        <w:t>/darknet/data/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/2007_test.txt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修改为测试集路径</w:t>
      </w:r>
    </w:p>
    <w:p w14:paraId="743D4A8D" w14:textId="77777777" w:rsidR="00986F3C" w:rsidRDefault="00986F3C" w:rsidP="00682D1E">
      <w:pPr>
        <w:wordWrap w:val="0"/>
      </w:pPr>
      <w:r>
        <w:rPr>
          <w:rFonts w:hint="eastAsia"/>
        </w:rPr>
        <w:t>names = data/</w:t>
      </w:r>
      <w:proofErr w:type="spellStart"/>
      <w:r>
        <w:rPr>
          <w:rFonts w:hint="eastAsia"/>
        </w:rPr>
        <w:t>voc.names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类别名称文件</w:t>
      </w:r>
    </w:p>
    <w:p w14:paraId="6E620A9E" w14:textId="3A4DBA52" w:rsidR="00986F3C" w:rsidRDefault="00986F3C" w:rsidP="00682D1E">
      <w:pPr>
        <w:wordWrap w:val="0"/>
      </w:pPr>
      <w:r>
        <w:rPr>
          <w:rFonts w:hint="eastAsia"/>
        </w:rPr>
        <w:t>backup = backup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模型保存文件夹</w:t>
      </w:r>
    </w:p>
    <w:p w14:paraId="52F1B687" w14:textId="0E31BD1F" w:rsidR="00EB725F" w:rsidRDefault="00EB725F" w:rsidP="00682D1E">
      <w:pPr>
        <w:wordWrap w:val="0"/>
      </w:pPr>
      <w:r>
        <w:rPr>
          <w:noProof/>
          <w:snapToGrid/>
        </w:rPr>
        <w:drawing>
          <wp:inline distT="0" distB="0" distL="0" distR="0" wp14:anchorId="25310E8D" wp14:editId="4D7A06A1">
            <wp:extent cx="6242685" cy="17284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16FF" w14:textId="584752E1" w:rsidR="00986F3C" w:rsidRDefault="00986F3C" w:rsidP="00682D1E">
      <w:pPr>
        <w:wordWrap w:val="0"/>
      </w:pPr>
      <w:r>
        <w:t>2.cfg/</w:t>
      </w:r>
      <w:r w:rsidR="000759BA">
        <w:rPr>
          <w:rFonts w:hint="eastAsia"/>
        </w:rPr>
        <w:t>yolo</w:t>
      </w:r>
      <w:r w:rsidR="000759BA">
        <w:t>v4-</w:t>
      </w:r>
      <w:r w:rsidR="000759BA">
        <w:rPr>
          <w:rFonts w:hint="eastAsia"/>
        </w:rPr>
        <w:t>obj</w:t>
      </w:r>
      <w:r>
        <w:t>.cfg</w:t>
      </w:r>
    </w:p>
    <w:p w14:paraId="3BE4F407" w14:textId="79D3EA63" w:rsidR="00986F3C" w:rsidRDefault="00986F3C" w:rsidP="00682D1E">
      <w:pPr>
        <w:wordWrap w:val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/yolov4-custom.cfg</w:t>
      </w:r>
      <w:r>
        <w:rPr>
          <w:rFonts w:hint="eastAsia"/>
        </w:rPr>
        <w:t>复制，并将复制后的文件命名为</w:t>
      </w:r>
      <w:r w:rsidR="00B022ED">
        <w:rPr>
          <w:rFonts w:hint="eastAsia"/>
        </w:rPr>
        <w:t>yolo</w:t>
      </w:r>
      <w:r w:rsidR="00B022ED">
        <w:t>v4-</w:t>
      </w:r>
      <w:r w:rsidR="00B022ED">
        <w:rPr>
          <w:rFonts w:hint="eastAsia"/>
        </w:rPr>
        <w:t>obj</w:t>
      </w:r>
      <w:r>
        <w:rPr>
          <w:rFonts w:hint="eastAsia"/>
        </w:rPr>
        <w:t>.cfg</w:t>
      </w:r>
      <w:r>
        <w:rPr>
          <w:rFonts w:hint="eastAsia"/>
        </w:rPr>
        <w:t>：</w:t>
      </w:r>
    </w:p>
    <w:p w14:paraId="184AF943" w14:textId="77777777" w:rsidR="00986F3C" w:rsidRDefault="00986F3C" w:rsidP="00682D1E">
      <w:pPr>
        <w:wordWrap w:val="0"/>
      </w:pPr>
      <w:r>
        <w:t xml:space="preserve">cd </w:t>
      </w:r>
      <w:proofErr w:type="spellStart"/>
      <w:r>
        <w:t>cfg</w:t>
      </w:r>
      <w:proofErr w:type="spellEnd"/>
    </w:p>
    <w:p w14:paraId="0F493C69" w14:textId="5071E731" w:rsidR="00986F3C" w:rsidRDefault="00986F3C" w:rsidP="00682D1E">
      <w:pPr>
        <w:wordWrap w:val="0"/>
      </w:pPr>
      <w:r>
        <w:t xml:space="preserve">cp yolov4-custom.cfg </w:t>
      </w:r>
      <w:r w:rsidR="00804DB0">
        <w:rPr>
          <w:rFonts w:hint="eastAsia"/>
        </w:rPr>
        <w:t>yolo</w:t>
      </w:r>
      <w:r w:rsidR="00804DB0">
        <w:t>v4-</w:t>
      </w:r>
      <w:r w:rsidR="00804DB0">
        <w:rPr>
          <w:rFonts w:hint="eastAsia"/>
        </w:rPr>
        <w:t>obj</w:t>
      </w:r>
      <w:r>
        <w:t>.cfg</w:t>
      </w:r>
    </w:p>
    <w:p w14:paraId="26B99BA3" w14:textId="0CE5EE5E" w:rsidR="00986F3C" w:rsidRDefault="00986F3C" w:rsidP="00682D1E">
      <w:pPr>
        <w:wordWrap w:val="0"/>
      </w:pPr>
      <w:r>
        <w:rPr>
          <w:rFonts w:hint="eastAsia"/>
        </w:rPr>
        <w:t>修改</w:t>
      </w:r>
      <w:r w:rsidR="000759BA">
        <w:rPr>
          <w:rFonts w:hint="eastAsia"/>
        </w:rPr>
        <w:t>yolo</w:t>
      </w:r>
      <w:r w:rsidR="000759BA">
        <w:t>v4-</w:t>
      </w:r>
      <w:r w:rsidR="000759BA">
        <w:rPr>
          <w:rFonts w:hint="eastAsia"/>
        </w:rPr>
        <w:t>obj</w:t>
      </w:r>
      <w:r>
        <w:rPr>
          <w:rFonts w:hint="eastAsia"/>
        </w:rPr>
        <w:t>.cfg:</w:t>
      </w:r>
    </w:p>
    <w:p w14:paraId="39949190" w14:textId="77777777" w:rsidR="00986F3C" w:rsidRPr="00EF531A" w:rsidRDefault="00986F3C" w:rsidP="00682D1E">
      <w:pPr>
        <w:wordWrap w:val="0"/>
        <w:rPr>
          <w:b/>
          <w:bCs/>
        </w:rPr>
      </w:pPr>
      <w:r w:rsidRPr="00EF531A">
        <w:rPr>
          <w:rFonts w:hint="eastAsia"/>
          <w:b/>
          <w:bCs/>
        </w:rPr>
        <w:t>第</w:t>
      </w:r>
      <w:r w:rsidRPr="00EF531A">
        <w:rPr>
          <w:rFonts w:hint="eastAsia"/>
          <w:b/>
          <w:bCs/>
        </w:rPr>
        <w:t>1</w:t>
      </w:r>
      <w:r w:rsidRPr="00EF531A">
        <w:rPr>
          <w:rFonts w:hint="eastAsia"/>
          <w:b/>
          <w:bCs/>
        </w:rPr>
        <w:t>处</w:t>
      </w:r>
    </w:p>
    <w:p w14:paraId="23AA5ABA" w14:textId="77777777" w:rsidR="00986F3C" w:rsidRDefault="00986F3C" w:rsidP="00682D1E">
      <w:pPr>
        <w:wordWrap w:val="0"/>
      </w:pPr>
      <w:r>
        <w:t>[net]</w:t>
      </w:r>
    </w:p>
    <w:p w14:paraId="59674A24" w14:textId="77777777" w:rsidR="00986F3C" w:rsidRDefault="00986F3C" w:rsidP="00682D1E">
      <w:pPr>
        <w:wordWrap w:val="0"/>
      </w:pPr>
      <w:r>
        <w:t>#Testing</w:t>
      </w:r>
    </w:p>
    <w:p w14:paraId="6A94263C" w14:textId="77777777" w:rsidR="00986F3C" w:rsidRDefault="00986F3C" w:rsidP="00682D1E">
      <w:pPr>
        <w:wordWrap w:val="0"/>
      </w:pPr>
      <w:r>
        <w:t>#batch=1</w:t>
      </w:r>
    </w:p>
    <w:p w14:paraId="508BBFDC" w14:textId="77777777" w:rsidR="00986F3C" w:rsidRDefault="00986F3C" w:rsidP="00682D1E">
      <w:pPr>
        <w:wordWrap w:val="0"/>
      </w:pPr>
      <w:r>
        <w:t>#subdivisions=1</w:t>
      </w:r>
    </w:p>
    <w:p w14:paraId="1C4C42A0" w14:textId="77777777" w:rsidR="00986F3C" w:rsidRDefault="00986F3C" w:rsidP="00682D1E">
      <w:pPr>
        <w:wordWrap w:val="0"/>
      </w:pPr>
      <w:r>
        <w:t>#Training</w:t>
      </w:r>
    </w:p>
    <w:p w14:paraId="34A4B696" w14:textId="77777777" w:rsidR="00986F3C" w:rsidRDefault="00986F3C" w:rsidP="00682D1E">
      <w:pPr>
        <w:wordWrap w:val="0"/>
      </w:pPr>
      <w:r>
        <w:t>batch=64</w:t>
      </w:r>
    </w:p>
    <w:p w14:paraId="2DFD76C1" w14:textId="77777777" w:rsidR="00986F3C" w:rsidRDefault="00986F3C" w:rsidP="00682D1E">
      <w:pPr>
        <w:wordWrap w:val="0"/>
      </w:pPr>
      <w:r>
        <w:rPr>
          <w:rFonts w:hint="eastAsia"/>
        </w:rPr>
        <w:t>subdivisions=16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如果训练时出现</w:t>
      </w:r>
      <w:r>
        <w:rPr>
          <w:rFonts w:hint="eastAsia"/>
        </w:rPr>
        <w:t>out of memory</w:t>
      </w:r>
      <w:r>
        <w:rPr>
          <w:rFonts w:hint="eastAsia"/>
        </w:rPr>
        <w:t>，可以修改为</w:t>
      </w:r>
      <w:r>
        <w:rPr>
          <w:rFonts w:hint="eastAsia"/>
        </w:rPr>
        <w:t>32</w:t>
      </w:r>
      <w:r>
        <w:rPr>
          <w:rFonts w:hint="eastAsia"/>
        </w:rPr>
        <w:t>或者</w:t>
      </w:r>
      <w:r>
        <w:rPr>
          <w:rFonts w:hint="eastAsia"/>
        </w:rPr>
        <w:t>64</w:t>
      </w:r>
    </w:p>
    <w:p w14:paraId="6FC190EB" w14:textId="77777777" w:rsidR="00986F3C" w:rsidRDefault="00986F3C" w:rsidP="00682D1E">
      <w:pPr>
        <w:wordWrap w:val="0"/>
      </w:pPr>
      <w:r>
        <w:rPr>
          <w:rFonts w:hint="eastAsia"/>
        </w:rPr>
        <w:t>width=608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416</w:t>
      </w:r>
    </w:p>
    <w:p w14:paraId="6FE17A29" w14:textId="77777777" w:rsidR="00986F3C" w:rsidRDefault="00986F3C" w:rsidP="00682D1E">
      <w:pPr>
        <w:wordWrap w:val="0"/>
      </w:pPr>
      <w:r>
        <w:rPr>
          <w:rFonts w:hint="eastAsia"/>
        </w:rPr>
        <w:t>height=608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416</w:t>
      </w:r>
    </w:p>
    <w:p w14:paraId="38185B39" w14:textId="77777777" w:rsidR="00986F3C" w:rsidRDefault="00986F3C" w:rsidP="00682D1E">
      <w:pPr>
        <w:wordWrap w:val="0"/>
      </w:pPr>
      <w:r>
        <w:t>channels=3</w:t>
      </w:r>
    </w:p>
    <w:p w14:paraId="15B430BF" w14:textId="77777777" w:rsidR="00986F3C" w:rsidRPr="00EF531A" w:rsidRDefault="00986F3C" w:rsidP="00682D1E">
      <w:pPr>
        <w:wordWrap w:val="0"/>
        <w:rPr>
          <w:b/>
          <w:bCs/>
        </w:rPr>
      </w:pPr>
      <w:r w:rsidRPr="00EF531A">
        <w:rPr>
          <w:rFonts w:hint="eastAsia"/>
          <w:b/>
          <w:bCs/>
        </w:rPr>
        <w:t>第</w:t>
      </w:r>
      <w:r w:rsidRPr="00EF531A">
        <w:rPr>
          <w:rFonts w:hint="eastAsia"/>
          <w:b/>
          <w:bCs/>
        </w:rPr>
        <w:t>2</w:t>
      </w:r>
      <w:r w:rsidRPr="00EF531A">
        <w:rPr>
          <w:rFonts w:hint="eastAsia"/>
          <w:b/>
          <w:bCs/>
        </w:rPr>
        <w:t>处</w:t>
      </w:r>
    </w:p>
    <w:p w14:paraId="3CBECE7A" w14:textId="77777777" w:rsidR="00986F3C" w:rsidRDefault="00986F3C" w:rsidP="00682D1E">
      <w:pPr>
        <w:wordWrap w:val="0"/>
      </w:pPr>
    </w:p>
    <w:p w14:paraId="7F03F5E8" w14:textId="77777777" w:rsidR="00986F3C" w:rsidRDefault="00986F3C" w:rsidP="00682D1E">
      <w:pPr>
        <w:wordWrap w:val="0"/>
      </w:pPr>
      <w:proofErr w:type="spellStart"/>
      <w:r>
        <w:t>learning_rate</w:t>
      </w:r>
      <w:proofErr w:type="spellEnd"/>
      <w:r>
        <w:t>=0.001</w:t>
      </w:r>
    </w:p>
    <w:p w14:paraId="55FDD272" w14:textId="77777777" w:rsidR="00986F3C" w:rsidRDefault="00986F3C" w:rsidP="00682D1E">
      <w:pPr>
        <w:wordWrap w:val="0"/>
      </w:pPr>
      <w:proofErr w:type="spellStart"/>
      <w:r>
        <w:t>burn_in</w:t>
      </w:r>
      <w:proofErr w:type="spellEnd"/>
      <w:r>
        <w:t>=1000</w:t>
      </w:r>
    </w:p>
    <w:p w14:paraId="057F4159" w14:textId="35372000" w:rsidR="00986F3C" w:rsidRDefault="00986F3C" w:rsidP="00682D1E">
      <w:pPr>
        <w:wordWrap w:val="0"/>
      </w:pPr>
      <w:proofErr w:type="spellStart"/>
      <w:r>
        <w:rPr>
          <w:rFonts w:hint="eastAsia"/>
        </w:rPr>
        <w:lastRenderedPageBreak/>
        <w:t>max_batches</w:t>
      </w:r>
      <w:proofErr w:type="spellEnd"/>
      <w:r>
        <w:rPr>
          <w:rFonts w:hint="eastAsia"/>
        </w:rPr>
        <w:t xml:space="preserve"> = 500500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(</w:t>
      </w:r>
      <w:r w:rsidR="00EF531A">
        <w:rPr>
          <w:rFonts w:hint="eastAsia"/>
        </w:rPr>
        <w:t>不小于</w:t>
      </w:r>
      <w:r>
        <w:rPr>
          <w:rFonts w:hint="eastAsia"/>
        </w:rPr>
        <w:t>类别数</w:t>
      </w:r>
      <w:r>
        <w:rPr>
          <w:rFonts w:hint="eastAsia"/>
        </w:rPr>
        <w:t>*2000)</w:t>
      </w:r>
    </w:p>
    <w:p w14:paraId="7DFAB651" w14:textId="77777777" w:rsidR="00986F3C" w:rsidRDefault="00986F3C" w:rsidP="00682D1E">
      <w:pPr>
        <w:wordWrap w:val="0"/>
      </w:pPr>
      <w:r>
        <w:t>policy=steps</w:t>
      </w:r>
    </w:p>
    <w:p w14:paraId="16312A1A" w14:textId="77777777" w:rsidR="00986F3C" w:rsidRDefault="00986F3C" w:rsidP="00682D1E">
      <w:pPr>
        <w:wordWrap w:val="0"/>
      </w:pPr>
      <w:r>
        <w:rPr>
          <w:rFonts w:hint="eastAsia"/>
        </w:rPr>
        <w:t>steps=400000,450000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0.8*</w:t>
      </w:r>
      <w:proofErr w:type="spellStart"/>
      <w:r>
        <w:rPr>
          <w:rFonts w:hint="eastAsia"/>
        </w:rPr>
        <w:t>max_batches</w:t>
      </w:r>
      <w:proofErr w:type="spellEnd"/>
      <w:r>
        <w:rPr>
          <w:rFonts w:hint="eastAsia"/>
        </w:rPr>
        <w:t>，</w:t>
      </w:r>
      <w:r>
        <w:rPr>
          <w:rFonts w:hint="eastAsia"/>
        </w:rPr>
        <w:t>0.9*</w:t>
      </w:r>
      <w:proofErr w:type="spellStart"/>
      <w:r>
        <w:rPr>
          <w:rFonts w:hint="eastAsia"/>
        </w:rPr>
        <w:t>max_batches</w:t>
      </w:r>
      <w:proofErr w:type="spellEnd"/>
    </w:p>
    <w:p w14:paraId="7728F7D7" w14:textId="77777777" w:rsidR="00986F3C" w:rsidRDefault="00986F3C" w:rsidP="00682D1E">
      <w:pPr>
        <w:wordWrap w:val="0"/>
      </w:pPr>
      <w:r>
        <w:t>scales=.1,.1</w:t>
      </w:r>
    </w:p>
    <w:p w14:paraId="321C8A74" w14:textId="77777777" w:rsidR="00986F3C" w:rsidRPr="00EF531A" w:rsidRDefault="00986F3C" w:rsidP="00682D1E">
      <w:pPr>
        <w:wordWrap w:val="0"/>
        <w:rPr>
          <w:b/>
          <w:bCs/>
        </w:rPr>
      </w:pPr>
      <w:r w:rsidRPr="00EF531A">
        <w:rPr>
          <w:rFonts w:hint="eastAsia"/>
          <w:b/>
          <w:bCs/>
        </w:rPr>
        <w:t>第</w:t>
      </w:r>
      <w:r w:rsidRPr="00EF531A">
        <w:rPr>
          <w:rFonts w:hint="eastAsia"/>
          <w:b/>
          <w:bCs/>
        </w:rPr>
        <w:t>3</w:t>
      </w:r>
      <w:r w:rsidRPr="00EF531A">
        <w:rPr>
          <w:rFonts w:hint="eastAsia"/>
          <w:b/>
          <w:bCs/>
        </w:rPr>
        <w:t>、</w:t>
      </w:r>
      <w:r w:rsidRPr="00EF531A">
        <w:rPr>
          <w:rFonts w:hint="eastAsia"/>
          <w:b/>
          <w:bCs/>
        </w:rPr>
        <w:t>4</w:t>
      </w:r>
      <w:r w:rsidRPr="00EF531A">
        <w:rPr>
          <w:rFonts w:hint="eastAsia"/>
          <w:b/>
          <w:bCs/>
        </w:rPr>
        <w:t>、</w:t>
      </w:r>
      <w:r w:rsidRPr="00EF531A">
        <w:rPr>
          <w:rFonts w:hint="eastAsia"/>
          <w:b/>
          <w:bCs/>
        </w:rPr>
        <w:t>5</w:t>
      </w:r>
      <w:r w:rsidRPr="00EF531A">
        <w:rPr>
          <w:rFonts w:hint="eastAsia"/>
          <w:b/>
          <w:bCs/>
        </w:rPr>
        <w:t>处</w:t>
      </w:r>
    </w:p>
    <w:p w14:paraId="0BF853B8" w14:textId="77777777" w:rsidR="00986F3C" w:rsidRDefault="00986F3C" w:rsidP="00682D1E">
      <w:pPr>
        <w:wordWrap w:val="0"/>
      </w:pPr>
      <w:proofErr w:type="spellStart"/>
      <w:r>
        <w:rPr>
          <w:rFonts w:hint="eastAsia"/>
        </w:rPr>
        <w:t>ctrl+f</w:t>
      </w:r>
      <w:proofErr w:type="spellEnd"/>
      <w:r>
        <w:rPr>
          <w:rFonts w:hint="eastAsia"/>
        </w:rPr>
        <w:t>查找</w:t>
      </w:r>
      <w:r>
        <w:rPr>
          <w:rFonts w:hint="eastAsia"/>
        </w:rPr>
        <w:t>yolo</w:t>
      </w:r>
      <w:r>
        <w:rPr>
          <w:rFonts w:hint="eastAsia"/>
        </w:rPr>
        <w:t>，一共有三处，修改三处</w:t>
      </w:r>
      <w:r>
        <w:rPr>
          <w:rFonts w:hint="eastAsia"/>
        </w:rPr>
        <w:t>yolo</w:t>
      </w:r>
      <w:r>
        <w:rPr>
          <w:rFonts w:hint="eastAsia"/>
        </w:rPr>
        <w:t>上面的</w:t>
      </w:r>
      <w:r>
        <w:rPr>
          <w:rFonts w:hint="eastAsia"/>
        </w:rPr>
        <w:t>filters</w:t>
      </w:r>
      <w:r>
        <w:rPr>
          <w:rFonts w:hint="eastAsia"/>
        </w:rPr>
        <w:t>，以及</w:t>
      </w:r>
      <w:r>
        <w:rPr>
          <w:rFonts w:hint="eastAsia"/>
        </w:rPr>
        <w:t>yolo</w:t>
      </w:r>
      <w:r>
        <w:rPr>
          <w:rFonts w:hint="eastAsia"/>
        </w:rPr>
        <w:t>下面的</w:t>
      </w:r>
      <w:r>
        <w:rPr>
          <w:rFonts w:hint="eastAsia"/>
        </w:rPr>
        <w:t>classes</w:t>
      </w:r>
      <w:r>
        <w:rPr>
          <w:rFonts w:hint="eastAsia"/>
        </w:rPr>
        <w:t>：</w:t>
      </w:r>
    </w:p>
    <w:p w14:paraId="1ACEFAEE" w14:textId="77777777" w:rsidR="00986F3C" w:rsidRDefault="00986F3C" w:rsidP="00682D1E">
      <w:pPr>
        <w:wordWrap w:val="0"/>
      </w:pPr>
      <w:r>
        <w:t>[convolutional]</w:t>
      </w:r>
    </w:p>
    <w:p w14:paraId="117D3DBA" w14:textId="77777777" w:rsidR="00986F3C" w:rsidRDefault="00986F3C" w:rsidP="00682D1E">
      <w:pPr>
        <w:wordWrap w:val="0"/>
      </w:pPr>
      <w:r>
        <w:t>size=1</w:t>
      </w:r>
    </w:p>
    <w:p w14:paraId="0CB5C411" w14:textId="77777777" w:rsidR="00986F3C" w:rsidRDefault="00986F3C" w:rsidP="00682D1E">
      <w:pPr>
        <w:wordWrap w:val="0"/>
      </w:pPr>
      <w:r>
        <w:t>stride=1</w:t>
      </w:r>
    </w:p>
    <w:p w14:paraId="342F7C32" w14:textId="77777777" w:rsidR="00986F3C" w:rsidRDefault="00986F3C" w:rsidP="00682D1E">
      <w:pPr>
        <w:wordWrap w:val="0"/>
      </w:pPr>
      <w:r>
        <w:t>pad=1</w:t>
      </w:r>
    </w:p>
    <w:p w14:paraId="1CBC5099" w14:textId="77777777" w:rsidR="00986F3C" w:rsidRDefault="00986F3C" w:rsidP="00682D1E">
      <w:pPr>
        <w:wordWrap w:val="0"/>
      </w:pPr>
      <w:r>
        <w:rPr>
          <w:rFonts w:hint="eastAsia"/>
        </w:rPr>
        <w:t>filters=255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(</w:t>
      </w:r>
      <w:r>
        <w:rPr>
          <w:rFonts w:hint="eastAsia"/>
        </w:rPr>
        <w:t>类别数</w:t>
      </w:r>
      <w:r>
        <w:rPr>
          <w:rFonts w:hint="eastAsia"/>
        </w:rPr>
        <w:t>+5)*3</w:t>
      </w:r>
    </w:p>
    <w:p w14:paraId="7F6CCD87" w14:textId="77777777" w:rsidR="00986F3C" w:rsidRDefault="00986F3C" w:rsidP="00682D1E">
      <w:pPr>
        <w:wordWrap w:val="0"/>
      </w:pPr>
      <w:r>
        <w:t>activation=linear</w:t>
      </w:r>
    </w:p>
    <w:p w14:paraId="3699D341" w14:textId="77777777" w:rsidR="00986F3C" w:rsidRDefault="00986F3C" w:rsidP="00682D1E">
      <w:pPr>
        <w:wordWrap w:val="0"/>
      </w:pPr>
    </w:p>
    <w:p w14:paraId="464A35B0" w14:textId="77777777" w:rsidR="00986F3C" w:rsidRDefault="00986F3C" w:rsidP="00682D1E">
      <w:pPr>
        <w:wordWrap w:val="0"/>
      </w:pPr>
      <w:r>
        <w:t>[yolo]</w:t>
      </w:r>
    </w:p>
    <w:p w14:paraId="27FA68F2" w14:textId="77777777" w:rsidR="00986F3C" w:rsidRDefault="00986F3C" w:rsidP="00682D1E">
      <w:pPr>
        <w:wordWrap w:val="0"/>
      </w:pPr>
      <w:r>
        <w:t>mask = 0,1,2</w:t>
      </w:r>
    </w:p>
    <w:p w14:paraId="4C98D4BE" w14:textId="4620F47D" w:rsidR="00986F3C" w:rsidRDefault="00986F3C" w:rsidP="00682D1E">
      <w:pPr>
        <w:wordWrap w:val="0"/>
      </w:pPr>
      <w:r>
        <w:t>anchors = 12, 16, 19, 36, 40, 28, 36, 75, 76, 55, 72, 146, 142, 110, 192, 243, 459, 401</w:t>
      </w:r>
    </w:p>
    <w:p w14:paraId="795036C6" w14:textId="0E7A08B4" w:rsidR="006F53C2" w:rsidRDefault="006F53C2" w:rsidP="00682D1E">
      <w:pPr>
        <w:wordWrap w:val="0"/>
      </w:pPr>
      <w:r>
        <w:rPr>
          <w:rFonts w:hint="eastAsia"/>
        </w:rPr>
        <w:t>#</w:t>
      </w:r>
      <w:r>
        <w:rPr>
          <w:rFonts w:hint="eastAsia"/>
        </w:rPr>
        <w:t>修改为自己数据集的</w:t>
      </w:r>
      <w:r>
        <w:rPr>
          <w:rFonts w:hint="eastAsia"/>
        </w:rPr>
        <w:t>anchor</w:t>
      </w:r>
      <w:r>
        <w:rPr>
          <w:rFonts w:hint="eastAsia"/>
        </w:rPr>
        <w:t>大小</w:t>
      </w:r>
    </w:p>
    <w:p w14:paraId="1E266C25" w14:textId="77777777" w:rsidR="00986F3C" w:rsidRDefault="00986F3C" w:rsidP="00682D1E">
      <w:pPr>
        <w:wordWrap w:val="0"/>
      </w:pPr>
      <w:r>
        <w:rPr>
          <w:rFonts w:hint="eastAsia"/>
        </w:rPr>
        <w:t>classes=80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修改为类别数，</w:t>
      </w:r>
      <w:r>
        <w:rPr>
          <w:rFonts w:hint="eastAsia"/>
        </w:rPr>
        <w:t>20</w:t>
      </w:r>
    </w:p>
    <w:p w14:paraId="4FBC87D0" w14:textId="6DB13DAF" w:rsidR="00984368" w:rsidRDefault="00986F3C" w:rsidP="00682D1E">
      <w:pPr>
        <w:wordWrap w:val="0"/>
      </w:pPr>
      <w:r>
        <w:t>num=9</w:t>
      </w:r>
    </w:p>
    <w:p w14:paraId="71148B14" w14:textId="7D3F23F7" w:rsidR="00DF26EA" w:rsidRDefault="00DF26EA" w:rsidP="00682D1E">
      <w:pPr>
        <w:pStyle w:val="1"/>
        <w:wordWrap w:val="0"/>
      </w:pPr>
      <w:r>
        <w:rPr>
          <w:rFonts w:hint="eastAsia"/>
        </w:rPr>
        <w:t>三、训练</w:t>
      </w:r>
    </w:p>
    <w:p w14:paraId="3BA4A643" w14:textId="77777777" w:rsidR="008D5034" w:rsidRDefault="00CB43C3" w:rsidP="00682D1E">
      <w:pPr>
        <w:wordWrap w:val="0"/>
      </w:pPr>
      <w:r>
        <w:rPr>
          <w:rFonts w:hint="eastAsia"/>
        </w:rPr>
        <w:t>开始训练：</w:t>
      </w:r>
    </w:p>
    <w:p w14:paraId="3679E23A" w14:textId="618B64BE" w:rsidR="00635AC6" w:rsidRDefault="00635AC6" w:rsidP="00682D1E">
      <w:pPr>
        <w:wordWrap w:val="0"/>
      </w:pPr>
      <w:proofErr w:type="gramStart"/>
      <w:r>
        <w:t>./</w:t>
      </w:r>
      <w:proofErr w:type="gramEnd"/>
      <w:r>
        <w:t xml:space="preserve">darknet detector train </w:t>
      </w:r>
      <w:proofErr w:type="spellStart"/>
      <w:r>
        <w:t>cfg</w:t>
      </w:r>
      <w:proofErr w:type="spellEnd"/>
      <w:r>
        <w:t>/</w:t>
      </w:r>
      <w:proofErr w:type="spellStart"/>
      <w:r>
        <w:t>voc.data</w:t>
      </w:r>
      <w:proofErr w:type="spellEnd"/>
      <w:r>
        <w:t xml:space="preserve"> </w:t>
      </w:r>
      <w:proofErr w:type="spellStart"/>
      <w:r>
        <w:t>cfg</w:t>
      </w:r>
      <w:proofErr w:type="spellEnd"/>
      <w:r>
        <w:t>/yolo</w:t>
      </w:r>
      <w:r>
        <w:rPr>
          <w:rFonts w:hint="eastAsia"/>
        </w:rPr>
        <w:t>v4</w:t>
      </w:r>
      <w:r>
        <w:t>-obj.cfg yolov4.conv.137</w:t>
      </w:r>
      <w:r w:rsidR="00D119C9">
        <w:t xml:space="preserve"> </w:t>
      </w:r>
      <w:r w:rsidR="00D119C9">
        <w:rPr>
          <w:rFonts w:hint="eastAsia"/>
        </w:rPr>
        <w:t>-map</w:t>
      </w:r>
      <w:r w:rsidR="00D119C9">
        <w:t xml:space="preserve"> -</w:t>
      </w:r>
      <w:proofErr w:type="spellStart"/>
      <w:r w:rsidR="00D119C9">
        <w:t>dont_show</w:t>
      </w:r>
      <w:proofErr w:type="spellEnd"/>
      <w:r w:rsidR="00D119C9">
        <w:t xml:space="preserve"> -</w:t>
      </w:r>
      <w:proofErr w:type="spellStart"/>
      <w:r w:rsidR="00D119C9">
        <w:t>gpus</w:t>
      </w:r>
      <w:proofErr w:type="spellEnd"/>
      <w:r w:rsidR="00D119C9">
        <w:t xml:space="preserve"> 0,1</w:t>
      </w:r>
      <w:r w:rsidR="0060741C">
        <w:t xml:space="preserve"> | tee yolo_train.log</w:t>
      </w:r>
    </w:p>
    <w:p w14:paraId="04D1A766" w14:textId="648FA089" w:rsidR="00635AC6" w:rsidRDefault="00635AC6" w:rsidP="00682D1E">
      <w:pPr>
        <w:wordWrap w:val="0"/>
      </w:pPr>
      <w:r>
        <w:rPr>
          <w:rFonts w:hint="eastAsia"/>
        </w:rPr>
        <w:t>训练得到的权</w:t>
      </w:r>
      <w:proofErr w:type="gramStart"/>
      <w:r>
        <w:rPr>
          <w:rFonts w:hint="eastAsia"/>
        </w:rPr>
        <w:t>值文件</w:t>
      </w:r>
      <w:proofErr w:type="gramEnd"/>
      <w:r>
        <w:rPr>
          <w:rFonts w:hint="eastAsia"/>
        </w:rPr>
        <w:t>保存在</w:t>
      </w:r>
      <w:r>
        <w:rPr>
          <w:rFonts w:hint="eastAsia"/>
        </w:rPr>
        <w:t>darknet/backup</w:t>
      </w:r>
      <w:r>
        <w:rPr>
          <w:rFonts w:hint="eastAsia"/>
        </w:rPr>
        <w:t>中。</w:t>
      </w:r>
    </w:p>
    <w:p w14:paraId="750E9490" w14:textId="2F041BA8" w:rsidR="005F516F" w:rsidRDefault="005F516F" w:rsidP="00682D1E">
      <w:pPr>
        <w:wordWrap w:val="0"/>
      </w:pPr>
      <w:r>
        <w:rPr>
          <w:rFonts w:hint="eastAsia"/>
        </w:rPr>
        <w:t>参数解析如下：</w:t>
      </w:r>
    </w:p>
    <w:p w14:paraId="023116B4" w14:textId="6347D84A" w:rsidR="00FD5A95" w:rsidRDefault="00FD5A95" w:rsidP="00682D1E">
      <w:pPr>
        <w:wordWrap w:val="0"/>
      </w:pPr>
      <w:proofErr w:type="gramStart"/>
      <w:r>
        <w:rPr>
          <w:rFonts w:hint="eastAsia"/>
        </w:rPr>
        <w:t>不</w:t>
      </w:r>
      <w:proofErr w:type="gramEnd"/>
      <w:r w:rsidR="00A13593">
        <w:rPr>
          <w:rFonts w:hint="eastAsia"/>
        </w:rPr>
        <w:t>实时</w:t>
      </w:r>
      <w:r>
        <w:rPr>
          <w:rFonts w:hint="eastAsia"/>
        </w:rPr>
        <w:t>显示</w:t>
      </w:r>
      <w:r>
        <w:rPr>
          <w:rFonts w:hint="eastAsia"/>
        </w:rPr>
        <w:t>loss</w:t>
      </w:r>
      <w:r>
        <w:rPr>
          <w:rFonts w:hint="eastAsia"/>
        </w:rPr>
        <w:t>和</w:t>
      </w:r>
      <w:r>
        <w:rPr>
          <w:rFonts w:hint="eastAsia"/>
        </w:rPr>
        <w:t>map</w:t>
      </w:r>
      <w:r>
        <w:rPr>
          <w:rFonts w:hint="eastAsia"/>
        </w:rPr>
        <w:t>图</w:t>
      </w:r>
      <w:r w:rsidR="00B32F02">
        <w:rPr>
          <w:rFonts w:hint="eastAsia"/>
        </w:rPr>
        <w:t>（可以在文件夹下看到）</w:t>
      </w:r>
      <w:r>
        <w:rPr>
          <w:rFonts w:hint="eastAsia"/>
        </w:rPr>
        <w:t>：</w:t>
      </w:r>
      <w:r>
        <w:rPr>
          <w:rFonts w:hint="eastAsia"/>
        </w:rPr>
        <w:t>-</w:t>
      </w:r>
      <w:proofErr w:type="spellStart"/>
      <w:r>
        <w:t>dont</w:t>
      </w:r>
      <w:r>
        <w:rPr>
          <w:rFonts w:hint="eastAsia"/>
        </w:rPr>
        <w:t>_show</w:t>
      </w:r>
      <w:proofErr w:type="spellEnd"/>
    </w:p>
    <w:p w14:paraId="4D440A63" w14:textId="77E9BBC3" w:rsidR="00267B24" w:rsidRDefault="009E5A4E" w:rsidP="00682D1E">
      <w:pPr>
        <w:wordWrap w:val="0"/>
      </w:pPr>
      <w:r>
        <w:rPr>
          <w:rFonts w:hint="eastAsia"/>
        </w:rPr>
        <w:t>添加</w:t>
      </w:r>
      <w:r w:rsidR="00B832AC">
        <w:t>map</w:t>
      </w:r>
      <w:r w:rsidR="00B832AC">
        <w:rPr>
          <w:rFonts w:hint="eastAsia"/>
        </w:rPr>
        <w:t>计算：</w:t>
      </w:r>
      <w:r w:rsidR="00B832AC">
        <w:rPr>
          <w:rFonts w:hint="eastAsia"/>
        </w:rPr>
        <w:t>-map</w:t>
      </w:r>
    </w:p>
    <w:p w14:paraId="080071E8" w14:textId="2CE07114" w:rsidR="007466F3" w:rsidRDefault="00E36A99" w:rsidP="00682D1E">
      <w:pPr>
        <w:wordWrap w:val="0"/>
      </w:pPr>
      <w:r>
        <w:rPr>
          <w:rFonts w:hint="eastAsia"/>
        </w:rPr>
        <w:t>使用</w:t>
      </w:r>
      <w:r w:rsidR="007466F3">
        <w:rPr>
          <w:rFonts w:hint="eastAsia"/>
        </w:rPr>
        <w:t>多</w:t>
      </w:r>
      <w:r w:rsidR="007466F3">
        <w:rPr>
          <w:rFonts w:hint="eastAsia"/>
        </w:rPr>
        <w:t>G</w:t>
      </w:r>
      <w:r w:rsidR="007466F3">
        <w:t>PU</w:t>
      </w:r>
      <w:r w:rsidR="007466F3">
        <w:rPr>
          <w:rFonts w:hint="eastAsia"/>
        </w:rPr>
        <w:t>训练：</w:t>
      </w:r>
      <w:r w:rsidR="004C3257">
        <w:t>-</w:t>
      </w:r>
      <w:proofErr w:type="spellStart"/>
      <w:r w:rsidR="004C3257">
        <w:t>gpus</w:t>
      </w:r>
      <w:proofErr w:type="spellEnd"/>
      <w:r w:rsidR="004C3257">
        <w:t xml:space="preserve"> 0,1</w:t>
      </w:r>
      <w:r w:rsidR="004C3257">
        <w:rPr>
          <w:rFonts w:hint="eastAsia"/>
        </w:rPr>
        <w:t>,2,</w:t>
      </w:r>
      <w:r w:rsidR="004C3257">
        <w:t>3</w:t>
      </w:r>
    </w:p>
    <w:p w14:paraId="60E8A8B9" w14:textId="02FEB098" w:rsidR="00635AC6" w:rsidRDefault="00FE4E5F" w:rsidP="00682D1E">
      <w:pPr>
        <w:wordWrap w:val="0"/>
      </w:pPr>
      <w:r>
        <w:t>| tee yolo_train.log</w:t>
      </w:r>
      <w:r>
        <w:rPr>
          <w:rFonts w:hint="eastAsia"/>
        </w:rPr>
        <w:t>：</w:t>
      </w:r>
      <w:r w:rsidR="00635AC6">
        <w:rPr>
          <w:rFonts w:hint="eastAsia"/>
        </w:rPr>
        <w:t>如果要保存</w:t>
      </w:r>
      <w:r w:rsidR="00635AC6">
        <w:rPr>
          <w:rFonts w:hint="eastAsia"/>
        </w:rPr>
        <w:t>log</w:t>
      </w:r>
      <w:r w:rsidR="00635AC6">
        <w:rPr>
          <w:rFonts w:hint="eastAsia"/>
        </w:rPr>
        <w:t>文件：</w:t>
      </w:r>
      <w:r w:rsidR="00635AC6">
        <w:rPr>
          <w:rFonts w:hint="eastAsia"/>
        </w:rPr>
        <w:t># tee</w:t>
      </w:r>
      <w:r w:rsidR="00635AC6">
        <w:rPr>
          <w:rFonts w:hint="eastAsia"/>
        </w:rPr>
        <w:t>后面是</w:t>
      </w:r>
      <w:r w:rsidR="00635AC6">
        <w:rPr>
          <w:rFonts w:hint="eastAsia"/>
        </w:rPr>
        <w:t>log</w:t>
      </w:r>
      <w:r w:rsidR="00635AC6">
        <w:rPr>
          <w:rFonts w:hint="eastAsia"/>
        </w:rPr>
        <w:t>文件名字，自己设置</w:t>
      </w:r>
    </w:p>
    <w:p w14:paraId="30F1F3C8" w14:textId="1898AB31" w:rsidR="00D848B1" w:rsidRDefault="00D848B1" w:rsidP="00682D1E">
      <w:pPr>
        <w:pStyle w:val="1"/>
        <w:wordWrap w:val="0"/>
        <w:rPr>
          <w:snapToGrid/>
          <w:spacing w:val="0"/>
          <w:kern w:val="0"/>
          <w:sz w:val="36"/>
          <w:szCs w:val="36"/>
        </w:rPr>
      </w:pPr>
      <w:r>
        <w:rPr>
          <w:rFonts w:hint="eastAsia"/>
        </w:rPr>
        <w:t>四、测试</w:t>
      </w:r>
    </w:p>
    <w:p w14:paraId="2904B2B6" w14:textId="77777777" w:rsidR="00A55279" w:rsidRDefault="00A55279" w:rsidP="00682D1E">
      <w:pPr>
        <w:wordWrap w:val="0"/>
        <w:ind w:leftChars="187" w:left="419" w:firstLine="0"/>
      </w:pPr>
      <w:r>
        <w:rPr>
          <w:rFonts w:hint="eastAsia"/>
        </w:rPr>
        <w:t>测试图片：</w:t>
      </w:r>
    </w:p>
    <w:p w14:paraId="66A996FC" w14:textId="3E9C7EDC" w:rsidR="00A55279" w:rsidRDefault="00A55279" w:rsidP="00682D1E">
      <w:pPr>
        <w:wordWrap w:val="0"/>
        <w:ind w:leftChars="187" w:left="419" w:firstLine="0"/>
      </w:pPr>
      <w:proofErr w:type="gramStart"/>
      <w:r>
        <w:t>./</w:t>
      </w:r>
      <w:proofErr w:type="gramEnd"/>
      <w:r>
        <w:t xml:space="preserve">darknet detector test </w:t>
      </w:r>
      <w:proofErr w:type="spellStart"/>
      <w:r>
        <w:t>cfg</w:t>
      </w:r>
      <w:proofErr w:type="spellEnd"/>
      <w:r>
        <w:t>/</w:t>
      </w:r>
      <w:proofErr w:type="spellStart"/>
      <w:r>
        <w:t>voc.data</w:t>
      </w:r>
      <w:proofErr w:type="spellEnd"/>
      <w:r>
        <w:t xml:space="preserve"> </w:t>
      </w:r>
      <w:proofErr w:type="spellStart"/>
      <w:r>
        <w:t>cfg</w:t>
      </w:r>
      <w:proofErr w:type="spellEnd"/>
      <w:r>
        <w:t>/yolo</w:t>
      </w:r>
      <w:r w:rsidR="00D77A44">
        <w:rPr>
          <w:rFonts w:hint="eastAsia"/>
        </w:rPr>
        <w:t>v4</w:t>
      </w:r>
      <w:r>
        <w:t>-obj.cfg backup/yolo</w:t>
      </w:r>
      <w:r w:rsidR="00D77A44">
        <w:t>v4</w:t>
      </w:r>
      <w:r>
        <w:t>-obj_</w:t>
      </w:r>
      <w:r w:rsidR="00D77A44">
        <w:t>best</w:t>
      </w:r>
      <w:r>
        <w:t>.weights data/person.jpg</w:t>
      </w:r>
    </w:p>
    <w:p w14:paraId="3CD906C9" w14:textId="51D071BE" w:rsidR="00A55279" w:rsidRDefault="00A55279" w:rsidP="00682D1E">
      <w:pPr>
        <w:wordWrap w:val="0"/>
        <w:ind w:leftChars="187" w:left="419" w:firstLine="0"/>
      </w:pPr>
      <w:r>
        <w:rPr>
          <w:rFonts w:hint="eastAsia"/>
        </w:rPr>
        <w:t>测试视频（需要</w:t>
      </w:r>
      <w:r w:rsidR="00953DB0">
        <w:rPr>
          <w:rFonts w:hint="eastAsia"/>
        </w:rPr>
        <w:t>安装</w:t>
      </w:r>
      <w:r>
        <w:rPr>
          <w:rFonts w:hint="eastAsia"/>
        </w:rPr>
        <w:t>OpenCV</w:t>
      </w:r>
      <w:r>
        <w:rPr>
          <w:rFonts w:hint="eastAsia"/>
        </w:rPr>
        <w:t>）：</w:t>
      </w:r>
    </w:p>
    <w:p w14:paraId="55D2078E" w14:textId="66C174D2" w:rsidR="00A55279" w:rsidRDefault="00A55279" w:rsidP="00682D1E">
      <w:pPr>
        <w:wordWrap w:val="0"/>
        <w:ind w:leftChars="187" w:left="419" w:firstLine="0"/>
      </w:pPr>
      <w:proofErr w:type="gramStart"/>
      <w:r>
        <w:t>./</w:t>
      </w:r>
      <w:proofErr w:type="gramEnd"/>
      <w:r>
        <w:t xml:space="preserve">darknet detector demo </w:t>
      </w:r>
      <w:proofErr w:type="spellStart"/>
      <w:r>
        <w:t>cfg</w:t>
      </w:r>
      <w:proofErr w:type="spellEnd"/>
      <w:r>
        <w:t>/</w:t>
      </w:r>
      <w:proofErr w:type="spellStart"/>
      <w:r>
        <w:t>voc.data</w:t>
      </w:r>
      <w:proofErr w:type="spellEnd"/>
      <w:r>
        <w:t xml:space="preserve"> </w:t>
      </w:r>
      <w:proofErr w:type="spellStart"/>
      <w:r>
        <w:t>cfg</w:t>
      </w:r>
      <w:proofErr w:type="spellEnd"/>
      <w:r>
        <w:t>/yolo</w:t>
      </w:r>
      <w:r w:rsidR="00A0545E">
        <w:t>v4</w:t>
      </w:r>
      <w:r>
        <w:t>-obj.cfg backup/yolo</w:t>
      </w:r>
      <w:r w:rsidR="00A0545E">
        <w:t>v4</w:t>
      </w:r>
      <w:r>
        <w:t>-obj_</w:t>
      </w:r>
      <w:r w:rsidR="00A0545E">
        <w:t>best</w:t>
      </w:r>
      <w:r>
        <w:t>.weights test.mp4 -</w:t>
      </w:r>
      <w:proofErr w:type="spellStart"/>
      <w:r>
        <w:t>out_filename</w:t>
      </w:r>
      <w:proofErr w:type="spellEnd"/>
      <w:r>
        <w:t xml:space="preserve"> output.mp4</w:t>
      </w:r>
    </w:p>
    <w:p w14:paraId="355876C8" w14:textId="77777777" w:rsidR="00A55279" w:rsidRDefault="00A55279" w:rsidP="00682D1E">
      <w:pPr>
        <w:wordWrap w:val="0"/>
        <w:ind w:leftChars="187" w:left="419" w:firstLine="0"/>
      </w:pPr>
      <w:r>
        <w:rPr>
          <w:rFonts w:hint="eastAsia"/>
        </w:rPr>
        <w:t>FPS</w:t>
      </w:r>
      <w:r>
        <w:rPr>
          <w:rFonts w:hint="eastAsia"/>
        </w:rPr>
        <w:t>很小的话，加一个</w:t>
      </w:r>
      <w:r>
        <w:rPr>
          <w:rFonts w:hint="eastAsia"/>
        </w:rPr>
        <w:t>-</w:t>
      </w:r>
      <w:proofErr w:type="spellStart"/>
      <w:r>
        <w:rPr>
          <w:rFonts w:hint="eastAsia"/>
        </w:rPr>
        <w:t>dont_show</w:t>
      </w:r>
      <w:proofErr w:type="spellEnd"/>
      <w:r>
        <w:rPr>
          <w:rFonts w:hint="eastAsia"/>
        </w:rPr>
        <w:t>或者最小化</w:t>
      </w:r>
      <w:proofErr w:type="spellStart"/>
      <w:r>
        <w:rPr>
          <w:rFonts w:hint="eastAsia"/>
        </w:rPr>
        <w:t>xmanger</w:t>
      </w:r>
      <w:proofErr w:type="spellEnd"/>
      <w:r>
        <w:rPr>
          <w:rFonts w:hint="eastAsia"/>
        </w:rPr>
        <w:t>就行了。</w:t>
      </w:r>
    </w:p>
    <w:p w14:paraId="4048F7D1" w14:textId="593813FA" w:rsidR="008743E6" w:rsidRDefault="008743E6" w:rsidP="00682D1E">
      <w:pPr>
        <w:pStyle w:val="1"/>
        <w:wordWrap w:val="0"/>
        <w:rPr>
          <w:snapToGrid/>
          <w:spacing w:val="0"/>
          <w:kern w:val="36"/>
        </w:rPr>
      </w:pPr>
      <w:r>
        <w:rPr>
          <w:rFonts w:hint="eastAsia"/>
        </w:rPr>
        <w:lastRenderedPageBreak/>
        <w:t>五、训练自己的数据集</w:t>
      </w:r>
      <w:r w:rsidR="002468D6">
        <w:rPr>
          <w:rFonts w:hint="eastAsia"/>
        </w:rPr>
        <w:t>（制作</w:t>
      </w:r>
      <w:r w:rsidR="00D65DD9">
        <w:rPr>
          <w:rFonts w:hint="eastAsia"/>
        </w:rPr>
        <w:t>特定场景</w:t>
      </w:r>
      <w:r w:rsidR="002468D6">
        <w:rPr>
          <w:rFonts w:hint="eastAsia"/>
        </w:rPr>
        <w:t>数据集）</w:t>
      </w:r>
    </w:p>
    <w:p w14:paraId="3136679A" w14:textId="031E06DB" w:rsidR="00B57C1D" w:rsidRDefault="00B57C1D" w:rsidP="00682D1E">
      <w:pPr>
        <w:wordWrap w:val="0"/>
        <w:ind w:leftChars="187" w:left="419" w:firstLine="0"/>
      </w:pPr>
      <w:r>
        <w:rPr>
          <w:rFonts w:hint="eastAsia"/>
        </w:rPr>
        <w:t>完成了</w:t>
      </w:r>
      <w:r>
        <w:rPr>
          <w:rFonts w:hint="eastAsia"/>
        </w:rPr>
        <w:t>VOC2007</w:t>
      </w:r>
      <w:r>
        <w:rPr>
          <w:rFonts w:hint="eastAsia"/>
        </w:rPr>
        <w:t>的训练和测试过程，</w:t>
      </w:r>
      <w:proofErr w:type="gramStart"/>
      <w:r>
        <w:rPr>
          <w:rFonts w:hint="eastAsia"/>
        </w:rPr>
        <w:t>离训练</w:t>
      </w:r>
      <w:proofErr w:type="gramEnd"/>
      <w:r>
        <w:rPr>
          <w:rFonts w:hint="eastAsia"/>
        </w:rPr>
        <w:t>自己的数据</w:t>
      </w:r>
      <w:proofErr w:type="gramStart"/>
      <w:r>
        <w:rPr>
          <w:rFonts w:hint="eastAsia"/>
        </w:rPr>
        <w:t>集只有</w:t>
      </w:r>
      <w:proofErr w:type="gramEnd"/>
      <w:r>
        <w:rPr>
          <w:rFonts w:hint="eastAsia"/>
        </w:rPr>
        <w:t>一步之遥了，为了方便处理，我把自己的数据集整理成</w:t>
      </w:r>
      <w:r>
        <w:rPr>
          <w:rFonts w:hint="eastAsia"/>
        </w:rPr>
        <w:t>PASCAL VOC</w:t>
      </w:r>
      <w:r>
        <w:rPr>
          <w:rFonts w:hint="eastAsia"/>
        </w:rPr>
        <w:t>的格式，具体过程见轻松自制</w:t>
      </w:r>
      <w:r>
        <w:rPr>
          <w:rFonts w:hint="eastAsia"/>
        </w:rPr>
        <w:t>PASCAL VOC</w:t>
      </w:r>
      <w:r>
        <w:rPr>
          <w:rFonts w:hint="eastAsia"/>
        </w:rPr>
        <w:t>数据集</w:t>
      </w:r>
      <w:r w:rsidR="00B03797">
        <w:rPr>
          <w:rFonts w:hint="eastAsia"/>
        </w:rPr>
        <w:t>（</w:t>
      </w:r>
      <w:r w:rsidR="00B03797" w:rsidRPr="00B03797">
        <w:t>https://blog.csdn.net/Creama_/article/details/105974455</w:t>
      </w:r>
      <w:r w:rsidR="00B03797">
        <w:rPr>
          <w:rFonts w:hint="eastAsia"/>
        </w:rPr>
        <w:t>）</w:t>
      </w:r>
      <w:r>
        <w:rPr>
          <w:rFonts w:hint="eastAsia"/>
        </w:rPr>
        <w:t>。</w:t>
      </w:r>
    </w:p>
    <w:p w14:paraId="22DB1E46" w14:textId="64A445CE" w:rsidR="00635AC6" w:rsidRDefault="00B57C1D" w:rsidP="00682D1E">
      <w:pPr>
        <w:wordWrap w:val="0"/>
        <w:ind w:leftChars="187" w:left="419" w:firstLine="0"/>
      </w:pPr>
      <w:r>
        <w:rPr>
          <w:rFonts w:hint="eastAsia"/>
        </w:rPr>
        <w:t>假设自己的数据集已经被制作成了</w:t>
      </w:r>
      <w:r>
        <w:rPr>
          <w:rFonts w:hint="eastAsia"/>
        </w:rPr>
        <w:t>PASCAL VOC</w:t>
      </w:r>
      <w:r>
        <w:rPr>
          <w:rFonts w:hint="eastAsia"/>
        </w:rPr>
        <w:t>格式了，并且命名为</w:t>
      </w:r>
      <w:r>
        <w:rPr>
          <w:rFonts w:hint="eastAsia"/>
        </w:rPr>
        <w:t>VOC 2007</w:t>
      </w:r>
      <w:r>
        <w:rPr>
          <w:rFonts w:hint="eastAsia"/>
        </w:rPr>
        <w:t>。如果还没有下载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  <w:r>
        <w:rPr>
          <w:rFonts w:hint="eastAsia"/>
        </w:rPr>
        <w:t>yolov4.conv.137</w:t>
      </w:r>
      <w:r>
        <w:rPr>
          <w:rFonts w:hint="eastAsia"/>
        </w:rPr>
        <w:t>，需要先下载，下载完成放在</w:t>
      </w:r>
      <w:r>
        <w:rPr>
          <w:rFonts w:hint="eastAsia"/>
        </w:rPr>
        <w:t>darknet</w:t>
      </w:r>
      <w:r>
        <w:rPr>
          <w:rFonts w:hint="eastAsia"/>
        </w:rPr>
        <w:t>目录下，并将自己的数据集</w:t>
      </w:r>
      <w:r>
        <w:rPr>
          <w:rFonts w:hint="eastAsia"/>
        </w:rPr>
        <w:t>(VOC 2007)</w:t>
      </w:r>
      <w:r>
        <w:rPr>
          <w:rFonts w:hint="eastAsia"/>
        </w:rPr>
        <w:t>放在</w:t>
      </w:r>
      <w:r>
        <w:rPr>
          <w:rFonts w:hint="eastAsia"/>
        </w:rPr>
        <w:t>darknet/data/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VOCdevkit</w:t>
      </w:r>
      <w:proofErr w:type="spellEnd"/>
      <w:r>
        <w:rPr>
          <w:rFonts w:hint="eastAsia"/>
        </w:rPr>
        <w:t>目录下。接下来进行以下几个跟训练</w:t>
      </w:r>
      <w:r>
        <w:rPr>
          <w:rFonts w:hint="eastAsia"/>
        </w:rPr>
        <w:t>PASCAL VOC</w:t>
      </w:r>
      <w:r>
        <w:rPr>
          <w:rFonts w:hint="eastAsia"/>
        </w:rPr>
        <w:t>数据</w:t>
      </w:r>
      <w:proofErr w:type="gramStart"/>
      <w:r>
        <w:rPr>
          <w:rFonts w:hint="eastAsia"/>
        </w:rPr>
        <w:t>集类似</w:t>
      </w:r>
      <w:proofErr w:type="gramEnd"/>
      <w:r>
        <w:rPr>
          <w:rFonts w:hint="eastAsia"/>
        </w:rPr>
        <w:t>的</w:t>
      </w:r>
      <w:r w:rsidR="00BE630C">
        <w:rPr>
          <w:rFonts w:hint="eastAsia"/>
        </w:rPr>
        <w:t>操作</w:t>
      </w:r>
      <w:r>
        <w:rPr>
          <w:rFonts w:hint="eastAsia"/>
        </w:rPr>
        <w:t>：</w:t>
      </w:r>
    </w:p>
    <w:p w14:paraId="1DEDDEAC" w14:textId="77777777" w:rsidR="00164DB1" w:rsidRDefault="00164DB1" w:rsidP="00682D1E">
      <w:pPr>
        <w:wordWrap w:val="0"/>
        <w:ind w:firstLine="0"/>
      </w:pPr>
      <w:r>
        <w:rPr>
          <w:rFonts w:hint="eastAsia"/>
        </w:rPr>
        <w:t>1.</w:t>
      </w:r>
      <w:r>
        <w:rPr>
          <w:rFonts w:hint="eastAsia"/>
        </w:rPr>
        <w:t>生成</w:t>
      </w:r>
      <w:r>
        <w:rPr>
          <w:rFonts w:hint="eastAsia"/>
        </w:rPr>
        <w:t>darknet</w:t>
      </w:r>
      <w:r>
        <w:rPr>
          <w:rFonts w:hint="eastAsia"/>
        </w:rPr>
        <w:t>需要的</w:t>
      </w:r>
      <w:r>
        <w:rPr>
          <w:rFonts w:hint="eastAsia"/>
        </w:rPr>
        <w:t>label</w:t>
      </w:r>
      <w:r>
        <w:rPr>
          <w:rFonts w:hint="eastAsia"/>
        </w:rPr>
        <w:t>文件</w:t>
      </w:r>
    </w:p>
    <w:p w14:paraId="49843623" w14:textId="77777777" w:rsidR="00164DB1" w:rsidRDefault="00164DB1" w:rsidP="00682D1E">
      <w:pPr>
        <w:wordWrap w:val="0"/>
        <w:ind w:leftChars="187" w:left="419" w:firstLine="1"/>
      </w:pPr>
      <w:r>
        <w:rPr>
          <w:rFonts w:hint="eastAsia"/>
        </w:rPr>
        <w:t>如果之前已经修改过</w:t>
      </w:r>
      <w:r>
        <w:rPr>
          <w:rFonts w:hint="eastAsia"/>
        </w:rPr>
        <w:t>voc_label.py</w:t>
      </w:r>
      <w:r>
        <w:rPr>
          <w:rFonts w:hint="eastAsia"/>
        </w:rPr>
        <w:t>文件了，重新</w:t>
      </w:r>
      <w:r>
        <w:rPr>
          <w:rFonts w:hint="eastAsia"/>
        </w:rPr>
        <w:t>python voc_label.py</w:t>
      </w:r>
      <w:r>
        <w:rPr>
          <w:rFonts w:hint="eastAsia"/>
        </w:rPr>
        <w:t>就行了，然后会生成五个新的文件：</w:t>
      </w:r>
      <w:r>
        <w:rPr>
          <w:rFonts w:hint="eastAsia"/>
        </w:rPr>
        <w:t>2007_train.txt, 2007_test.txt, 2007_val.txt, train.all.txt, train.txt</w:t>
      </w:r>
      <w:r>
        <w:rPr>
          <w:rFonts w:hint="eastAsia"/>
        </w:rPr>
        <w:t>。</w:t>
      </w:r>
    </w:p>
    <w:p w14:paraId="701DCBC2" w14:textId="77777777" w:rsidR="00164DB1" w:rsidRDefault="00164DB1" w:rsidP="00682D1E">
      <w:pPr>
        <w:wordWrap w:val="0"/>
        <w:ind w:leftChars="187" w:left="419" w:firstLine="0"/>
      </w:pPr>
      <w:r>
        <w:rPr>
          <w:rFonts w:hint="eastAsia"/>
        </w:rPr>
        <w:t>如果之前没有训练过</w:t>
      </w:r>
      <w:r>
        <w:rPr>
          <w:rFonts w:hint="eastAsia"/>
        </w:rPr>
        <w:t>PASCAL VOC</w:t>
      </w:r>
      <w:r>
        <w:rPr>
          <w:rFonts w:hint="eastAsia"/>
        </w:rPr>
        <w:t>数据集，将</w:t>
      </w:r>
      <w:r>
        <w:rPr>
          <w:rFonts w:hint="eastAsia"/>
        </w:rPr>
        <w:t>darknet/scripts</w:t>
      </w:r>
      <w:r>
        <w:rPr>
          <w:rFonts w:hint="eastAsia"/>
        </w:rPr>
        <w:t>目录下的</w:t>
      </w:r>
      <w:r>
        <w:rPr>
          <w:rFonts w:hint="eastAsia"/>
        </w:rPr>
        <w:t>voc_label.py</w:t>
      </w:r>
      <w:r>
        <w:rPr>
          <w:rFonts w:hint="eastAsia"/>
        </w:rPr>
        <w:t>文件复制到</w:t>
      </w:r>
      <w:r>
        <w:rPr>
          <w:rFonts w:hint="eastAsia"/>
        </w:rPr>
        <w:t>darknet/data/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目录下：</w:t>
      </w:r>
      <w:r>
        <w:rPr>
          <w:rFonts w:hint="eastAsia"/>
        </w:rPr>
        <w:t>cp scripts/voc_label.py 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/</w:t>
      </w:r>
      <w:r>
        <w:rPr>
          <w:rFonts w:hint="eastAsia"/>
        </w:rPr>
        <w:t>，并修改</w:t>
      </w:r>
      <w:r>
        <w:rPr>
          <w:rFonts w:hint="eastAsia"/>
        </w:rPr>
        <w:t>voc_label.py</w:t>
      </w:r>
      <w:r>
        <w:rPr>
          <w:rFonts w:hint="eastAsia"/>
        </w:rPr>
        <w:t>文件。</w:t>
      </w:r>
    </w:p>
    <w:p w14:paraId="26F38F72" w14:textId="77777777" w:rsidR="00372724" w:rsidRDefault="00372724" w:rsidP="00682D1E">
      <w:pPr>
        <w:wordWrap w:val="0"/>
        <w:ind w:firstLine="0"/>
      </w:pPr>
      <w:r>
        <w:rPr>
          <w:rFonts w:hint="eastAsia"/>
        </w:rPr>
        <w:t>2.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voc.data</w:t>
      </w:r>
      <w:proofErr w:type="spellEnd"/>
      <w:r>
        <w:rPr>
          <w:rFonts w:hint="eastAsia"/>
        </w:rPr>
        <w:t>文件</w:t>
      </w:r>
    </w:p>
    <w:p w14:paraId="68D2DA9C" w14:textId="77777777" w:rsidR="00372724" w:rsidRDefault="00372724" w:rsidP="00682D1E">
      <w:pPr>
        <w:wordWrap w:val="0"/>
        <w:ind w:leftChars="187" w:left="419" w:firstLine="0"/>
      </w:pPr>
      <w:r>
        <w:rPr>
          <w:rFonts w:hint="eastAsia"/>
        </w:rPr>
        <w:t>如果训练过</w:t>
      </w:r>
      <w:r>
        <w:rPr>
          <w:rFonts w:hint="eastAsia"/>
        </w:rPr>
        <w:t>PASCAL VOC</w:t>
      </w:r>
      <w:r>
        <w:rPr>
          <w:rFonts w:hint="eastAsia"/>
        </w:rPr>
        <w:t>，只要修改其中的</w:t>
      </w:r>
      <w:r>
        <w:rPr>
          <w:rFonts w:hint="eastAsia"/>
        </w:rPr>
        <w:t>classes</w:t>
      </w:r>
      <w:r>
        <w:rPr>
          <w:rFonts w:hint="eastAsia"/>
        </w:rPr>
        <w:t>。否则根据注释修改：</w:t>
      </w:r>
    </w:p>
    <w:p w14:paraId="77E2FE0F" w14:textId="77777777" w:rsidR="00372724" w:rsidRDefault="00372724" w:rsidP="00682D1E">
      <w:pPr>
        <w:wordWrap w:val="0"/>
        <w:ind w:leftChars="187" w:left="419" w:firstLine="0"/>
      </w:pPr>
      <w:r>
        <w:rPr>
          <w:rFonts w:hint="eastAsia"/>
        </w:rPr>
        <w:t>classes= 2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改为自己数据集的类别数</w:t>
      </w:r>
    </w:p>
    <w:p w14:paraId="5A397A43" w14:textId="2C6D6FC7" w:rsidR="00372724" w:rsidRDefault="00372724" w:rsidP="00682D1E">
      <w:pPr>
        <w:wordWrap w:val="0"/>
        <w:ind w:leftChars="187" w:left="419" w:firstLine="0"/>
      </w:pPr>
      <w:r>
        <w:rPr>
          <w:rFonts w:hint="eastAsia"/>
        </w:rPr>
        <w:t>train  = /home/</w:t>
      </w:r>
      <w:r>
        <w:t>rencong</w:t>
      </w:r>
      <w:r>
        <w:rPr>
          <w:rFonts w:hint="eastAsia"/>
        </w:rPr>
        <w:t>/darknet/data/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/train.txt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修改为训练集路径</w:t>
      </w:r>
    </w:p>
    <w:p w14:paraId="6A143D12" w14:textId="0C4F86AA" w:rsidR="00372724" w:rsidRDefault="00372724" w:rsidP="00682D1E">
      <w:pPr>
        <w:wordWrap w:val="0"/>
        <w:ind w:leftChars="187" w:left="419" w:firstLine="0"/>
      </w:pPr>
      <w:r>
        <w:rPr>
          <w:rFonts w:hint="eastAsia"/>
        </w:rPr>
        <w:t>valid  = /home/</w:t>
      </w:r>
      <w:r>
        <w:t>rencong</w:t>
      </w:r>
      <w:r>
        <w:rPr>
          <w:rFonts w:hint="eastAsia"/>
        </w:rPr>
        <w:t>/darknet/data/</w:t>
      </w:r>
      <w:proofErr w:type="spellStart"/>
      <w:r>
        <w:rPr>
          <w:rFonts w:hint="eastAsia"/>
        </w:rPr>
        <w:t>voc</w:t>
      </w:r>
      <w:proofErr w:type="spellEnd"/>
      <w:r>
        <w:rPr>
          <w:rFonts w:hint="eastAsia"/>
        </w:rPr>
        <w:t>/2007_test.txt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修改为测试集路径</w:t>
      </w:r>
    </w:p>
    <w:p w14:paraId="2577C87D" w14:textId="77777777" w:rsidR="00372724" w:rsidRDefault="00372724" w:rsidP="00682D1E">
      <w:pPr>
        <w:wordWrap w:val="0"/>
        <w:ind w:leftChars="187" w:left="419" w:firstLine="0"/>
      </w:pPr>
      <w:r>
        <w:rPr>
          <w:rFonts w:hint="eastAsia"/>
        </w:rPr>
        <w:t>names = data/</w:t>
      </w:r>
      <w:proofErr w:type="spellStart"/>
      <w:r>
        <w:rPr>
          <w:rFonts w:hint="eastAsia"/>
        </w:rPr>
        <w:t>voc.names</w:t>
      </w:r>
      <w:proofErr w:type="spellEnd"/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类别名称文件，下面会讲怎么修改里面的内容</w:t>
      </w:r>
    </w:p>
    <w:p w14:paraId="0D16E2EE" w14:textId="56F295B8" w:rsidR="00164DB1" w:rsidRDefault="00372724" w:rsidP="00682D1E">
      <w:pPr>
        <w:wordWrap w:val="0"/>
        <w:ind w:leftChars="187" w:left="419" w:firstLine="0"/>
      </w:pPr>
      <w:r>
        <w:rPr>
          <w:rFonts w:hint="eastAsia"/>
        </w:rPr>
        <w:t>backup = backup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模型保存文件夹</w:t>
      </w:r>
    </w:p>
    <w:p w14:paraId="6593BA93" w14:textId="3355C207" w:rsidR="00F22A64" w:rsidRDefault="00F22A64" w:rsidP="00682D1E">
      <w:pPr>
        <w:wordWrap w:val="0"/>
        <w:ind w:firstLine="0"/>
      </w:pPr>
      <w:r>
        <w:rPr>
          <w:rFonts w:hint="eastAsia"/>
        </w:rPr>
        <w:t>3.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/yolo</w:t>
      </w:r>
      <w:r w:rsidR="00B63A68">
        <w:t>v4</w:t>
      </w:r>
      <w:r>
        <w:rPr>
          <w:rFonts w:hint="eastAsia"/>
        </w:rPr>
        <w:t>-obj.cfg</w:t>
      </w:r>
      <w:r>
        <w:rPr>
          <w:rFonts w:hint="eastAsia"/>
        </w:rPr>
        <w:t>文件</w:t>
      </w:r>
    </w:p>
    <w:p w14:paraId="3D039159" w14:textId="392C9E03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t>如果没有训练过</w:t>
      </w:r>
      <w:r>
        <w:rPr>
          <w:rFonts w:hint="eastAsia"/>
        </w:rPr>
        <w:t>PASCAL VOC</w:t>
      </w:r>
      <w:r>
        <w:rPr>
          <w:rFonts w:hint="eastAsia"/>
        </w:rPr>
        <w:t>，需要将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>/yolov4-custom.cfg</w:t>
      </w:r>
      <w:r>
        <w:rPr>
          <w:rFonts w:hint="eastAsia"/>
        </w:rPr>
        <w:t>复制，并将复制后的文件命名为</w:t>
      </w:r>
      <w:r>
        <w:rPr>
          <w:rFonts w:hint="eastAsia"/>
        </w:rPr>
        <w:t>yolo</w:t>
      </w:r>
      <w:r w:rsidR="00B63A68">
        <w:t>v4</w:t>
      </w:r>
      <w:r>
        <w:rPr>
          <w:rFonts w:hint="eastAsia"/>
        </w:rPr>
        <w:t>-obj.cfg</w:t>
      </w:r>
      <w:r>
        <w:rPr>
          <w:rFonts w:hint="eastAsia"/>
        </w:rPr>
        <w:t>：</w:t>
      </w:r>
    </w:p>
    <w:p w14:paraId="4CEBE377" w14:textId="77777777" w:rsidR="00F22A64" w:rsidRDefault="00F22A64" w:rsidP="00682D1E">
      <w:pPr>
        <w:wordWrap w:val="0"/>
        <w:ind w:leftChars="187" w:left="419" w:firstLine="0"/>
      </w:pPr>
      <w:r>
        <w:t xml:space="preserve">cd </w:t>
      </w:r>
      <w:proofErr w:type="spellStart"/>
      <w:r>
        <w:t>cfg</w:t>
      </w:r>
      <w:proofErr w:type="spellEnd"/>
    </w:p>
    <w:p w14:paraId="108227CC" w14:textId="0DC41A58" w:rsidR="00F22A64" w:rsidRDefault="00F22A64" w:rsidP="00682D1E">
      <w:pPr>
        <w:wordWrap w:val="0"/>
        <w:ind w:leftChars="187" w:left="419" w:firstLine="0"/>
      </w:pPr>
      <w:r>
        <w:t>cp yolov4-custom.cfg yolo</w:t>
      </w:r>
      <w:r w:rsidR="00B63A68">
        <w:t>v4</w:t>
      </w:r>
      <w:r>
        <w:t>-obj.cfg</w:t>
      </w:r>
    </w:p>
    <w:p w14:paraId="336694BA" w14:textId="600D998A" w:rsidR="00372724" w:rsidRDefault="00F22A64" w:rsidP="00682D1E">
      <w:pPr>
        <w:wordWrap w:val="0"/>
        <w:ind w:leftChars="187" w:left="419" w:firstLine="0"/>
      </w:pPr>
      <w:r>
        <w:rPr>
          <w:rFonts w:hint="eastAsia"/>
        </w:rPr>
        <w:t>然后修改</w:t>
      </w:r>
      <w:r>
        <w:rPr>
          <w:rFonts w:hint="eastAsia"/>
        </w:rPr>
        <w:t>yolo</w:t>
      </w:r>
      <w:r w:rsidR="00B63A68">
        <w:t>v4</w:t>
      </w:r>
      <w:r>
        <w:rPr>
          <w:rFonts w:hint="eastAsia"/>
        </w:rPr>
        <w:t>-obj.cfg:</w:t>
      </w:r>
    </w:p>
    <w:p w14:paraId="56D15772" w14:textId="0B83AEE1" w:rsidR="00F22A64" w:rsidRPr="00F22A64" w:rsidRDefault="00F22A64" w:rsidP="00682D1E">
      <w:pPr>
        <w:wordWrap w:val="0"/>
        <w:ind w:leftChars="187" w:left="419" w:firstLine="0"/>
        <w:rPr>
          <w:b/>
          <w:bCs/>
        </w:rPr>
      </w:pPr>
      <w:r w:rsidRPr="00F22A64">
        <w:rPr>
          <w:rFonts w:hint="eastAsia"/>
          <w:b/>
          <w:bCs/>
        </w:rPr>
        <w:t>第</w:t>
      </w:r>
      <w:r w:rsidRPr="00F22A64">
        <w:rPr>
          <w:rFonts w:hint="eastAsia"/>
          <w:b/>
          <w:bCs/>
        </w:rPr>
        <w:t>1</w:t>
      </w:r>
      <w:r w:rsidRPr="00F22A64">
        <w:rPr>
          <w:rFonts w:hint="eastAsia"/>
          <w:b/>
          <w:bCs/>
        </w:rPr>
        <w:t>处：</w:t>
      </w:r>
    </w:p>
    <w:p w14:paraId="0916B99F" w14:textId="77777777" w:rsidR="00F22A64" w:rsidRDefault="00F22A64" w:rsidP="00682D1E">
      <w:pPr>
        <w:wordWrap w:val="0"/>
        <w:ind w:leftChars="187" w:left="419" w:firstLine="0"/>
      </w:pPr>
      <w:r>
        <w:t>[net]</w:t>
      </w:r>
    </w:p>
    <w:p w14:paraId="47DBC8E6" w14:textId="77777777" w:rsidR="00F22A64" w:rsidRDefault="00F22A64" w:rsidP="00682D1E">
      <w:pPr>
        <w:wordWrap w:val="0"/>
        <w:ind w:leftChars="187" w:left="419" w:firstLine="0"/>
      </w:pPr>
      <w:r>
        <w:t>#Testing</w:t>
      </w:r>
    </w:p>
    <w:p w14:paraId="55B70BFA" w14:textId="77777777" w:rsidR="00F22A64" w:rsidRDefault="00F22A64" w:rsidP="00682D1E">
      <w:pPr>
        <w:wordWrap w:val="0"/>
        <w:ind w:leftChars="187" w:left="419" w:firstLine="0"/>
      </w:pPr>
      <w:r>
        <w:t>#batch=1</w:t>
      </w:r>
    </w:p>
    <w:p w14:paraId="6A53494A" w14:textId="77777777" w:rsidR="00F22A64" w:rsidRDefault="00F22A64" w:rsidP="00682D1E">
      <w:pPr>
        <w:wordWrap w:val="0"/>
        <w:ind w:leftChars="187" w:left="419" w:firstLine="0"/>
      </w:pPr>
      <w:r>
        <w:t>#subdivisions=1</w:t>
      </w:r>
    </w:p>
    <w:p w14:paraId="182F8310" w14:textId="77777777" w:rsidR="00F22A64" w:rsidRDefault="00F22A64" w:rsidP="00682D1E">
      <w:pPr>
        <w:wordWrap w:val="0"/>
        <w:ind w:leftChars="187" w:left="419" w:firstLine="0"/>
      </w:pPr>
      <w:r>
        <w:t>#Training</w:t>
      </w:r>
    </w:p>
    <w:p w14:paraId="71C3B4DB" w14:textId="77777777" w:rsidR="00F22A64" w:rsidRDefault="00F22A64" w:rsidP="00682D1E">
      <w:pPr>
        <w:wordWrap w:val="0"/>
        <w:ind w:leftChars="187" w:left="419" w:firstLine="0"/>
      </w:pPr>
      <w:r>
        <w:t>batch=64</w:t>
      </w:r>
    </w:p>
    <w:p w14:paraId="7BFE30AA" w14:textId="77777777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t>subdivisions=16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如果训练时出现</w:t>
      </w:r>
      <w:r>
        <w:rPr>
          <w:rFonts w:hint="eastAsia"/>
        </w:rPr>
        <w:t>out of memory</w:t>
      </w:r>
      <w:r>
        <w:rPr>
          <w:rFonts w:hint="eastAsia"/>
        </w:rPr>
        <w:t>，可以修改为</w:t>
      </w:r>
      <w:r>
        <w:rPr>
          <w:rFonts w:hint="eastAsia"/>
        </w:rPr>
        <w:t>32</w:t>
      </w:r>
      <w:r>
        <w:rPr>
          <w:rFonts w:hint="eastAsia"/>
        </w:rPr>
        <w:t>或者</w:t>
      </w:r>
      <w:r>
        <w:rPr>
          <w:rFonts w:hint="eastAsia"/>
        </w:rPr>
        <w:t>64</w:t>
      </w:r>
    </w:p>
    <w:p w14:paraId="619DD461" w14:textId="77777777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lastRenderedPageBreak/>
        <w:t>width=608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416</w:t>
      </w:r>
    </w:p>
    <w:p w14:paraId="7EE9795B" w14:textId="77777777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t>height=608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416</w:t>
      </w:r>
    </w:p>
    <w:p w14:paraId="5DE19C61" w14:textId="77777777" w:rsidR="00F22A64" w:rsidRDefault="00F22A64" w:rsidP="00682D1E">
      <w:pPr>
        <w:wordWrap w:val="0"/>
        <w:ind w:leftChars="187" w:left="419" w:firstLine="0"/>
      </w:pPr>
      <w:r>
        <w:t>channels=3</w:t>
      </w:r>
    </w:p>
    <w:p w14:paraId="50DBCB67" w14:textId="77777777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t>下面几处即使训练过</w:t>
      </w:r>
      <w:r>
        <w:rPr>
          <w:rFonts w:hint="eastAsia"/>
        </w:rPr>
        <w:t>PASCAL VOC</w:t>
      </w:r>
      <w:r>
        <w:rPr>
          <w:rFonts w:hint="eastAsia"/>
        </w:rPr>
        <w:t>，同样要对应修改</w:t>
      </w:r>
      <w:r w:rsidRPr="00F22A64">
        <w:rPr>
          <w:rFonts w:hint="eastAsia"/>
          <w:b/>
          <w:bCs/>
        </w:rPr>
        <w:t>，第</w:t>
      </w:r>
      <w:r w:rsidRPr="00F22A64">
        <w:rPr>
          <w:rFonts w:hint="eastAsia"/>
          <w:b/>
          <w:bCs/>
        </w:rPr>
        <w:t>2</w:t>
      </w:r>
      <w:r w:rsidRPr="00F22A64">
        <w:rPr>
          <w:rFonts w:hint="eastAsia"/>
          <w:b/>
          <w:bCs/>
        </w:rPr>
        <w:t>处</w:t>
      </w:r>
      <w:r>
        <w:rPr>
          <w:rFonts w:hint="eastAsia"/>
        </w:rPr>
        <w:t>：</w:t>
      </w:r>
    </w:p>
    <w:p w14:paraId="5E3FD6AA" w14:textId="77777777" w:rsidR="00F22A64" w:rsidRDefault="00F22A64" w:rsidP="00682D1E">
      <w:pPr>
        <w:wordWrap w:val="0"/>
        <w:ind w:leftChars="187" w:left="419" w:firstLine="0"/>
      </w:pPr>
      <w:proofErr w:type="spellStart"/>
      <w:r>
        <w:t>learning_rate</w:t>
      </w:r>
      <w:proofErr w:type="spellEnd"/>
      <w:r>
        <w:t>=0.001</w:t>
      </w:r>
    </w:p>
    <w:p w14:paraId="521B18CA" w14:textId="77777777" w:rsidR="00F22A64" w:rsidRDefault="00F22A64" w:rsidP="00682D1E">
      <w:pPr>
        <w:wordWrap w:val="0"/>
        <w:ind w:leftChars="187" w:left="419" w:firstLine="0"/>
      </w:pPr>
      <w:proofErr w:type="spellStart"/>
      <w:r>
        <w:t>burn_in</w:t>
      </w:r>
      <w:proofErr w:type="spellEnd"/>
      <w:r>
        <w:t>=1000</w:t>
      </w:r>
    </w:p>
    <w:p w14:paraId="7492DFD6" w14:textId="77777777" w:rsidR="00F22A64" w:rsidRDefault="00F22A64" w:rsidP="00682D1E">
      <w:pPr>
        <w:wordWrap w:val="0"/>
        <w:ind w:leftChars="187" w:left="419" w:firstLine="0"/>
      </w:pPr>
      <w:proofErr w:type="spellStart"/>
      <w:r>
        <w:rPr>
          <w:rFonts w:hint="eastAsia"/>
        </w:rPr>
        <w:t>max_batches</w:t>
      </w:r>
      <w:proofErr w:type="spellEnd"/>
      <w:r>
        <w:rPr>
          <w:rFonts w:hint="eastAsia"/>
        </w:rPr>
        <w:t xml:space="preserve"> = 4000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(</w:t>
      </w:r>
      <w:r>
        <w:rPr>
          <w:rFonts w:hint="eastAsia"/>
        </w:rPr>
        <w:t>类别数</w:t>
      </w:r>
      <w:r>
        <w:rPr>
          <w:rFonts w:hint="eastAsia"/>
        </w:rPr>
        <w:t>*2000)</w:t>
      </w:r>
    </w:p>
    <w:p w14:paraId="41A20882" w14:textId="77777777" w:rsidR="00F22A64" w:rsidRDefault="00F22A64" w:rsidP="00682D1E">
      <w:pPr>
        <w:wordWrap w:val="0"/>
        <w:ind w:leftChars="187" w:left="419" w:firstLine="0"/>
      </w:pPr>
      <w:r>
        <w:t>policy=steps</w:t>
      </w:r>
    </w:p>
    <w:p w14:paraId="002D2F22" w14:textId="77777777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t>steps=3200,3600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0.8*</w:t>
      </w:r>
      <w:proofErr w:type="spellStart"/>
      <w:r>
        <w:rPr>
          <w:rFonts w:hint="eastAsia"/>
        </w:rPr>
        <w:t>max_batches</w:t>
      </w:r>
      <w:proofErr w:type="spellEnd"/>
      <w:r>
        <w:rPr>
          <w:rFonts w:hint="eastAsia"/>
        </w:rPr>
        <w:t>，</w:t>
      </w:r>
      <w:r>
        <w:rPr>
          <w:rFonts w:hint="eastAsia"/>
        </w:rPr>
        <w:t>0.9*</w:t>
      </w:r>
      <w:proofErr w:type="spellStart"/>
      <w:r>
        <w:rPr>
          <w:rFonts w:hint="eastAsia"/>
        </w:rPr>
        <w:t>max_batches</w:t>
      </w:r>
      <w:proofErr w:type="spellEnd"/>
    </w:p>
    <w:p w14:paraId="6075DEE7" w14:textId="77777777" w:rsidR="00F22A64" w:rsidRDefault="00F22A64" w:rsidP="00682D1E">
      <w:pPr>
        <w:wordWrap w:val="0"/>
        <w:ind w:leftChars="187" w:left="419" w:firstLine="0"/>
      </w:pPr>
      <w:r>
        <w:t>scales=.1,.1</w:t>
      </w:r>
    </w:p>
    <w:p w14:paraId="1920BBC2" w14:textId="77777777" w:rsidR="00F22A64" w:rsidRDefault="00F22A64" w:rsidP="00682D1E">
      <w:pPr>
        <w:wordWrap w:val="0"/>
        <w:ind w:leftChars="187" w:left="419" w:firstLine="0"/>
      </w:pPr>
      <w:r w:rsidRPr="00F22A64">
        <w:rPr>
          <w:rFonts w:hint="eastAsia"/>
          <w:b/>
          <w:bCs/>
        </w:rPr>
        <w:t>以及第</w:t>
      </w:r>
      <w:r w:rsidRPr="00F22A64">
        <w:rPr>
          <w:rFonts w:hint="eastAsia"/>
          <w:b/>
          <w:bCs/>
        </w:rPr>
        <w:t>3-5</w:t>
      </w:r>
      <w:r w:rsidRPr="00F22A64">
        <w:rPr>
          <w:rFonts w:hint="eastAsia"/>
          <w:b/>
          <w:bCs/>
        </w:rPr>
        <w:t>处</w:t>
      </w:r>
      <w:r>
        <w:rPr>
          <w:rFonts w:hint="eastAsia"/>
        </w:rPr>
        <w:t>：</w:t>
      </w:r>
    </w:p>
    <w:p w14:paraId="17CFCB35" w14:textId="77777777" w:rsidR="00F22A64" w:rsidRDefault="00F22A64" w:rsidP="00682D1E">
      <w:pPr>
        <w:wordWrap w:val="0"/>
        <w:ind w:leftChars="187" w:left="419" w:firstLine="0"/>
      </w:pPr>
      <w:proofErr w:type="spellStart"/>
      <w:r>
        <w:rPr>
          <w:rFonts w:hint="eastAsia"/>
        </w:rPr>
        <w:t>ctrl+f</w:t>
      </w:r>
      <w:proofErr w:type="spellEnd"/>
      <w:r>
        <w:rPr>
          <w:rFonts w:hint="eastAsia"/>
        </w:rPr>
        <w:t>查找</w:t>
      </w:r>
      <w:r>
        <w:rPr>
          <w:rFonts w:hint="eastAsia"/>
        </w:rPr>
        <w:t>yolo</w:t>
      </w:r>
      <w:r>
        <w:rPr>
          <w:rFonts w:hint="eastAsia"/>
        </w:rPr>
        <w:t>，修改三处</w:t>
      </w:r>
      <w:r>
        <w:rPr>
          <w:rFonts w:hint="eastAsia"/>
        </w:rPr>
        <w:t>yolo</w:t>
      </w:r>
      <w:r>
        <w:rPr>
          <w:rFonts w:hint="eastAsia"/>
        </w:rPr>
        <w:t>上面的</w:t>
      </w:r>
      <w:r>
        <w:rPr>
          <w:rFonts w:hint="eastAsia"/>
        </w:rPr>
        <w:t>filters</w:t>
      </w:r>
      <w:r>
        <w:rPr>
          <w:rFonts w:hint="eastAsia"/>
        </w:rPr>
        <w:t>，以及</w:t>
      </w:r>
      <w:r>
        <w:rPr>
          <w:rFonts w:hint="eastAsia"/>
        </w:rPr>
        <w:t>yolo</w:t>
      </w:r>
      <w:r>
        <w:rPr>
          <w:rFonts w:hint="eastAsia"/>
        </w:rPr>
        <w:t>下面的</w:t>
      </w:r>
      <w:r>
        <w:rPr>
          <w:rFonts w:hint="eastAsia"/>
        </w:rPr>
        <w:t>classes</w:t>
      </w:r>
      <w:r>
        <w:rPr>
          <w:rFonts w:hint="eastAsia"/>
        </w:rPr>
        <w:t>：</w:t>
      </w:r>
    </w:p>
    <w:p w14:paraId="163E9DFB" w14:textId="77777777" w:rsidR="00F22A64" w:rsidRDefault="00F22A64" w:rsidP="00682D1E">
      <w:pPr>
        <w:wordWrap w:val="0"/>
        <w:ind w:leftChars="187" w:left="419" w:firstLine="0"/>
      </w:pPr>
      <w:r>
        <w:t>[convolutional]</w:t>
      </w:r>
    </w:p>
    <w:p w14:paraId="7B3F7096" w14:textId="77777777" w:rsidR="00F22A64" w:rsidRDefault="00F22A64" w:rsidP="00682D1E">
      <w:pPr>
        <w:wordWrap w:val="0"/>
        <w:ind w:leftChars="187" w:left="419" w:firstLine="0"/>
      </w:pPr>
      <w:r>
        <w:t>size=1</w:t>
      </w:r>
    </w:p>
    <w:p w14:paraId="4BCF127E" w14:textId="77777777" w:rsidR="00F22A64" w:rsidRDefault="00F22A64" w:rsidP="00682D1E">
      <w:pPr>
        <w:wordWrap w:val="0"/>
        <w:ind w:leftChars="187" w:left="419" w:firstLine="0"/>
      </w:pPr>
      <w:r>
        <w:t>stride=1</w:t>
      </w:r>
    </w:p>
    <w:p w14:paraId="62054A1B" w14:textId="77777777" w:rsidR="00F22A64" w:rsidRDefault="00F22A64" w:rsidP="00682D1E">
      <w:pPr>
        <w:wordWrap w:val="0"/>
        <w:ind w:leftChars="187" w:left="419" w:firstLine="0"/>
      </w:pPr>
      <w:r>
        <w:t>pad=1</w:t>
      </w:r>
    </w:p>
    <w:p w14:paraId="7FF8E1F2" w14:textId="77777777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t>filters=21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</w:t>
      </w:r>
      <w:r>
        <w:rPr>
          <w:rFonts w:hint="eastAsia"/>
        </w:rPr>
        <w:t>(</w:t>
      </w:r>
      <w:r>
        <w:rPr>
          <w:rFonts w:hint="eastAsia"/>
        </w:rPr>
        <w:t>类别数</w:t>
      </w:r>
      <w:r>
        <w:rPr>
          <w:rFonts w:hint="eastAsia"/>
        </w:rPr>
        <w:t>+5)*3</w:t>
      </w:r>
    </w:p>
    <w:p w14:paraId="0A00EF96" w14:textId="77777777" w:rsidR="00F22A64" w:rsidRDefault="00F22A64" w:rsidP="00682D1E">
      <w:pPr>
        <w:wordWrap w:val="0"/>
        <w:ind w:leftChars="187" w:left="419" w:firstLine="0"/>
      </w:pPr>
      <w:r>
        <w:t>activation=linear</w:t>
      </w:r>
    </w:p>
    <w:p w14:paraId="0D79A8E3" w14:textId="77777777" w:rsidR="00F22A64" w:rsidRDefault="00F22A64" w:rsidP="00682D1E">
      <w:pPr>
        <w:wordWrap w:val="0"/>
        <w:ind w:leftChars="187" w:left="419" w:firstLine="0"/>
      </w:pPr>
    </w:p>
    <w:p w14:paraId="0F50CBA2" w14:textId="77777777" w:rsidR="00F22A64" w:rsidRDefault="00F22A64" w:rsidP="00682D1E">
      <w:pPr>
        <w:wordWrap w:val="0"/>
        <w:ind w:leftChars="187" w:left="419" w:firstLine="0"/>
      </w:pPr>
      <w:r>
        <w:t>[yolo]</w:t>
      </w:r>
    </w:p>
    <w:p w14:paraId="29A0BE0D" w14:textId="77777777" w:rsidR="00F22A64" w:rsidRDefault="00F22A64" w:rsidP="00682D1E">
      <w:pPr>
        <w:wordWrap w:val="0"/>
        <w:ind w:leftChars="187" w:left="419" w:firstLine="0"/>
      </w:pPr>
      <w:r>
        <w:t>mask = 0,1,2</w:t>
      </w:r>
    </w:p>
    <w:p w14:paraId="16A7B50B" w14:textId="77777777" w:rsidR="00F22A64" w:rsidRDefault="00F22A64" w:rsidP="00682D1E">
      <w:pPr>
        <w:wordWrap w:val="0"/>
        <w:ind w:leftChars="187" w:left="419" w:firstLine="0"/>
      </w:pPr>
      <w:r>
        <w:t>anchors = 12, 16, 19, 36, 40, 28, 36, 75, 76, 55, 72, 146, 142, 110, 192, 243, 459, 401</w:t>
      </w:r>
    </w:p>
    <w:p w14:paraId="3AD922F0" w14:textId="77777777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t>classes=2</w:t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修改为类别数，</w:t>
      </w:r>
      <w:r>
        <w:rPr>
          <w:rFonts w:hint="eastAsia"/>
        </w:rPr>
        <w:t>20</w:t>
      </w:r>
    </w:p>
    <w:p w14:paraId="35AEA38F" w14:textId="7E4F2E55" w:rsidR="00F22A64" w:rsidRDefault="00F22A64" w:rsidP="00682D1E">
      <w:pPr>
        <w:wordWrap w:val="0"/>
        <w:ind w:leftChars="187" w:left="419" w:firstLine="0"/>
      </w:pPr>
      <w:r>
        <w:t>num=9</w:t>
      </w:r>
    </w:p>
    <w:p w14:paraId="0049610F" w14:textId="77777777" w:rsidR="00F22A64" w:rsidRDefault="00F22A64" w:rsidP="00682D1E">
      <w:pPr>
        <w:wordWrap w:val="0"/>
        <w:ind w:firstLine="0"/>
      </w:pPr>
      <w:r>
        <w:rPr>
          <w:rFonts w:hint="eastAsia"/>
        </w:rPr>
        <w:t>4.</w:t>
      </w:r>
      <w:r>
        <w:rPr>
          <w:rFonts w:hint="eastAsia"/>
        </w:rPr>
        <w:t>修改</w:t>
      </w:r>
      <w:r>
        <w:rPr>
          <w:rFonts w:hint="eastAsia"/>
        </w:rPr>
        <w:t>data/</w:t>
      </w:r>
      <w:proofErr w:type="spellStart"/>
      <w:r>
        <w:rPr>
          <w:rFonts w:hint="eastAsia"/>
        </w:rPr>
        <w:t>voc.names</w:t>
      </w:r>
      <w:proofErr w:type="spellEnd"/>
      <w:r>
        <w:rPr>
          <w:rFonts w:hint="eastAsia"/>
        </w:rPr>
        <w:t>文件（注意，之前训练</w:t>
      </w:r>
      <w:r>
        <w:rPr>
          <w:rFonts w:hint="eastAsia"/>
        </w:rPr>
        <w:t>PASCAL</w:t>
      </w:r>
      <w:r>
        <w:rPr>
          <w:rFonts w:hint="eastAsia"/>
        </w:rPr>
        <w:t>数据集是没有这个步骤的）</w:t>
      </w:r>
    </w:p>
    <w:p w14:paraId="1A1D2344" w14:textId="77777777" w:rsidR="00F22A64" w:rsidRDefault="00F22A64" w:rsidP="00682D1E">
      <w:pPr>
        <w:wordWrap w:val="0"/>
        <w:ind w:leftChars="187" w:left="419" w:firstLine="0"/>
      </w:pPr>
      <w:proofErr w:type="spellStart"/>
      <w:r>
        <w:rPr>
          <w:rFonts w:hint="eastAsia"/>
        </w:rPr>
        <w:t>voc.names</w:t>
      </w:r>
      <w:proofErr w:type="spellEnd"/>
      <w:r>
        <w:rPr>
          <w:rFonts w:hint="eastAsia"/>
        </w:rPr>
        <w:t>文件中保存的是</w:t>
      </w:r>
      <w:r>
        <w:rPr>
          <w:rFonts w:hint="eastAsia"/>
        </w:rPr>
        <w:t>VOC</w:t>
      </w:r>
      <w:r>
        <w:rPr>
          <w:rFonts w:hint="eastAsia"/>
        </w:rPr>
        <w:t>数据集的类别（</w:t>
      </w:r>
      <w:r>
        <w:rPr>
          <w:rFonts w:hint="eastAsia"/>
        </w:rPr>
        <w:t>20</w:t>
      </w:r>
      <w:r>
        <w:rPr>
          <w:rFonts w:hint="eastAsia"/>
        </w:rPr>
        <w:t>个），我们要修改为自己数据集的类别。</w:t>
      </w:r>
    </w:p>
    <w:p w14:paraId="79784DCC" w14:textId="77777777" w:rsidR="00F22A64" w:rsidRDefault="00F22A64" w:rsidP="00682D1E">
      <w:pPr>
        <w:wordWrap w:val="0"/>
        <w:ind w:leftChars="187" w:left="419" w:firstLine="0"/>
      </w:pPr>
      <w:proofErr w:type="spellStart"/>
      <w:r>
        <w:t>aeroplane</w:t>
      </w:r>
      <w:proofErr w:type="spellEnd"/>
    </w:p>
    <w:p w14:paraId="174D9042" w14:textId="77777777" w:rsidR="00F22A64" w:rsidRDefault="00F22A64" w:rsidP="00682D1E">
      <w:pPr>
        <w:wordWrap w:val="0"/>
        <w:ind w:leftChars="187" w:left="419" w:firstLine="0"/>
      </w:pPr>
      <w:r>
        <w:t>bicycle</w:t>
      </w:r>
    </w:p>
    <w:p w14:paraId="15A40547" w14:textId="77777777" w:rsidR="00F22A64" w:rsidRDefault="00F22A64" w:rsidP="00682D1E">
      <w:pPr>
        <w:wordWrap w:val="0"/>
        <w:ind w:leftChars="187" w:left="419" w:firstLine="0"/>
      </w:pPr>
      <w:r>
        <w:t>bird</w:t>
      </w:r>
    </w:p>
    <w:p w14:paraId="506B2B57" w14:textId="77777777" w:rsidR="00F22A64" w:rsidRDefault="00F22A64" w:rsidP="00682D1E">
      <w:pPr>
        <w:wordWrap w:val="0"/>
        <w:ind w:leftChars="187" w:left="419" w:firstLine="0"/>
      </w:pPr>
      <w:r>
        <w:t>boat</w:t>
      </w:r>
    </w:p>
    <w:p w14:paraId="3A6A8B70" w14:textId="77777777" w:rsidR="00F22A64" w:rsidRDefault="00F22A64" w:rsidP="00682D1E">
      <w:pPr>
        <w:wordWrap w:val="0"/>
        <w:ind w:leftChars="187" w:left="419" w:firstLine="0"/>
      </w:pPr>
      <w:r>
        <w:t>bottle</w:t>
      </w:r>
    </w:p>
    <w:p w14:paraId="24741192" w14:textId="77777777" w:rsidR="00F22A64" w:rsidRDefault="00F22A64" w:rsidP="00682D1E">
      <w:pPr>
        <w:wordWrap w:val="0"/>
        <w:ind w:leftChars="187" w:left="419" w:firstLine="0"/>
      </w:pPr>
      <w:r>
        <w:t>bus</w:t>
      </w:r>
    </w:p>
    <w:p w14:paraId="13D2C544" w14:textId="77777777" w:rsidR="00F22A64" w:rsidRDefault="00F22A64" w:rsidP="00682D1E">
      <w:pPr>
        <w:wordWrap w:val="0"/>
        <w:ind w:leftChars="187" w:left="419" w:firstLine="0"/>
      </w:pPr>
      <w:r>
        <w:t>car</w:t>
      </w:r>
    </w:p>
    <w:p w14:paraId="17E67029" w14:textId="77777777" w:rsidR="00F22A64" w:rsidRDefault="00F22A64" w:rsidP="00682D1E">
      <w:pPr>
        <w:wordWrap w:val="0"/>
        <w:ind w:leftChars="187" w:left="419" w:firstLine="0"/>
      </w:pPr>
      <w:r>
        <w:t>cat</w:t>
      </w:r>
    </w:p>
    <w:p w14:paraId="7E69A00B" w14:textId="77777777" w:rsidR="00F22A64" w:rsidRDefault="00F22A64" w:rsidP="00682D1E">
      <w:pPr>
        <w:wordWrap w:val="0"/>
        <w:ind w:leftChars="187" w:left="419" w:firstLine="0"/>
      </w:pPr>
      <w:r>
        <w:t>chair</w:t>
      </w:r>
    </w:p>
    <w:p w14:paraId="352DCD51" w14:textId="77777777" w:rsidR="00F22A64" w:rsidRDefault="00F22A64" w:rsidP="00682D1E">
      <w:pPr>
        <w:wordWrap w:val="0"/>
        <w:ind w:leftChars="187" w:left="419" w:firstLine="0"/>
      </w:pPr>
      <w:r>
        <w:t>cow</w:t>
      </w:r>
    </w:p>
    <w:p w14:paraId="392A7810" w14:textId="77777777" w:rsidR="00F22A64" w:rsidRDefault="00F22A64" w:rsidP="00682D1E">
      <w:pPr>
        <w:wordWrap w:val="0"/>
        <w:ind w:leftChars="187" w:left="419" w:firstLine="0"/>
      </w:pPr>
      <w:proofErr w:type="spellStart"/>
      <w:r>
        <w:t>diningtable</w:t>
      </w:r>
      <w:proofErr w:type="spellEnd"/>
    </w:p>
    <w:p w14:paraId="2D4CDD46" w14:textId="77777777" w:rsidR="00F22A64" w:rsidRDefault="00F22A64" w:rsidP="00682D1E">
      <w:pPr>
        <w:wordWrap w:val="0"/>
        <w:ind w:leftChars="187" w:left="419" w:firstLine="0"/>
      </w:pPr>
      <w:r>
        <w:t>dog</w:t>
      </w:r>
    </w:p>
    <w:p w14:paraId="78D189A3" w14:textId="77777777" w:rsidR="00F22A64" w:rsidRDefault="00F22A64" w:rsidP="00682D1E">
      <w:pPr>
        <w:wordWrap w:val="0"/>
        <w:ind w:leftChars="187" w:left="419" w:firstLine="0"/>
      </w:pPr>
      <w:r>
        <w:t>horse</w:t>
      </w:r>
    </w:p>
    <w:p w14:paraId="199A2FCC" w14:textId="77777777" w:rsidR="00F22A64" w:rsidRDefault="00F22A64" w:rsidP="00682D1E">
      <w:pPr>
        <w:wordWrap w:val="0"/>
        <w:ind w:leftChars="187" w:left="419" w:firstLine="0"/>
      </w:pPr>
      <w:r>
        <w:t>motorbike</w:t>
      </w:r>
    </w:p>
    <w:p w14:paraId="4B286912" w14:textId="77777777" w:rsidR="00F22A64" w:rsidRDefault="00F22A64" w:rsidP="00682D1E">
      <w:pPr>
        <w:wordWrap w:val="0"/>
        <w:ind w:leftChars="187" w:left="419" w:firstLine="0"/>
      </w:pPr>
      <w:r>
        <w:t>person</w:t>
      </w:r>
    </w:p>
    <w:p w14:paraId="6853A7B6" w14:textId="77777777" w:rsidR="00F22A64" w:rsidRDefault="00F22A64" w:rsidP="00682D1E">
      <w:pPr>
        <w:wordWrap w:val="0"/>
        <w:ind w:leftChars="187" w:left="419" w:firstLine="0"/>
      </w:pPr>
      <w:proofErr w:type="spellStart"/>
      <w:r>
        <w:t>pottedplant</w:t>
      </w:r>
      <w:proofErr w:type="spellEnd"/>
    </w:p>
    <w:p w14:paraId="6C55D897" w14:textId="77777777" w:rsidR="00F22A64" w:rsidRDefault="00F22A64" w:rsidP="00682D1E">
      <w:pPr>
        <w:wordWrap w:val="0"/>
        <w:ind w:leftChars="187" w:left="419" w:firstLine="0"/>
      </w:pPr>
      <w:r>
        <w:lastRenderedPageBreak/>
        <w:t>sheep</w:t>
      </w:r>
    </w:p>
    <w:p w14:paraId="34631324" w14:textId="77777777" w:rsidR="00F22A64" w:rsidRDefault="00F22A64" w:rsidP="00682D1E">
      <w:pPr>
        <w:wordWrap w:val="0"/>
        <w:ind w:leftChars="187" w:left="419" w:firstLine="0"/>
      </w:pPr>
      <w:r>
        <w:t>sofa</w:t>
      </w:r>
    </w:p>
    <w:p w14:paraId="57E21056" w14:textId="77777777" w:rsidR="00F22A64" w:rsidRDefault="00F22A64" w:rsidP="00682D1E">
      <w:pPr>
        <w:wordWrap w:val="0"/>
        <w:ind w:leftChars="187" w:left="419" w:firstLine="0"/>
      </w:pPr>
      <w:r>
        <w:t>train</w:t>
      </w:r>
    </w:p>
    <w:p w14:paraId="16999F4B" w14:textId="77777777" w:rsidR="00F22A64" w:rsidRDefault="00F22A64" w:rsidP="00682D1E">
      <w:pPr>
        <w:wordWrap w:val="0"/>
        <w:ind w:leftChars="187" w:left="419" w:firstLine="0"/>
      </w:pPr>
      <w:proofErr w:type="spellStart"/>
      <w:r>
        <w:t>tvmonitor</w:t>
      </w:r>
      <w:proofErr w:type="spellEnd"/>
    </w:p>
    <w:p w14:paraId="1E3D6FC6" w14:textId="5116003B" w:rsidR="00F22A64" w:rsidRDefault="00F22A64" w:rsidP="00682D1E">
      <w:pPr>
        <w:wordWrap w:val="0"/>
        <w:ind w:leftChars="187" w:left="419" w:firstLine="0"/>
      </w:pPr>
      <w:r>
        <w:rPr>
          <w:rFonts w:hint="eastAsia"/>
        </w:rPr>
        <w:t>改为自己的数据集类别：</w:t>
      </w:r>
    </w:p>
    <w:p w14:paraId="35F5B6D4" w14:textId="77777777" w:rsidR="00F22A64" w:rsidRDefault="00F22A64" w:rsidP="00682D1E">
      <w:pPr>
        <w:wordWrap w:val="0"/>
        <w:ind w:leftChars="187" w:left="419" w:firstLine="0"/>
      </w:pPr>
      <w:r>
        <w:t>green light</w:t>
      </w:r>
    </w:p>
    <w:p w14:paraId="3EB17E9F" w14:textId="5413ACC7" w:rsidR="00F22A64" w:rsidRDefault="00F22A64" w:rsidP="00682D1E">
      <w:pPr>
        <w:wordWrap w:val="0"/>
        <w:ind w:leftChars="187" w:left="419" w:firstLine="0"/>
      </w:pPr>
      <w:r>
        <w:t>red light</w:t>
      </w:r>
    </w:p>
    <w:p w14:paraId="02A504B5" w14:textId="77777777" w:rsidR="002E01B1" w:rsidRDefault="002E01B1" w:rsidP="00682D1E">
      <w:pPr>
        <w:wordWrap w:val="0"/>
        <w:ind w:firstLine="0"/>
      </w:pPr>
      <w:r>
        <w:rPr>
          <w:rFonts w:hint="eastAsia"/>
        </w:rPr>
        <w:t>5.</w:t>
      </w:r>
      <w:r>
        <w:rPr>
          <w:rFonts w:hint="eastAsia"/>
        </w:rPr>
        <w:t>训练</w:t>
      </w:r>
    </w:p>
    <w:p w14:paraId="0FB23EB1" w14:textId="77777777" w:rsidR="002E01B1" w:rsidRDefault="002E01B1" w:rsidP="00682D1E">
      <w:pPr>
        <w:wordWrap w:val="0"/>
        <w:ind w:leftChars="187" w:left="419" w:firstLine="0"/>
      </w:pPr>
      <w:r>
        <w:rPr>
          <w:rFonts w:hint="eastAsia"/>
        </w:rPr>
        <w:t>训练之前，转移或删除</w:t>
      </w:r>
      <w:r>
        <w:rPr>
          <w:rFonts w:hint="eastAsia"/>
        </w:rPr>
        <w:t>darknet/backup</w:t>
      </w:r>
      <w:r>
        <w:rPr>
          <w:rFonts w:hint="eastAsia"/>
        </w:rPr>
        <w:t>中之前得到的权值文件。</w:t>
      </w:r>
    </w:p>
    <w:p w14:paraId="0F454677" w14:textId="77777777" w:rsidR="002E01B1" w:rsidRDefault="002E01B1" w:rsidP="00682D1E">
      <w:pPr>
        <w:wordWrap w:val="0"/>
      </w:pPr>
      <w:proofErr w:type="gramStart"/>
      <w:r>
        <w:t>./</w:t>
      </w:r>
      <w:proofErr w:type="gramEnd"/>
      <w:r>
        <w:t xml:space="preserve">darknet detector train </w:t>
      </w:r>
      <w:proofErr w:type="spellStart"/>
      <w:r>
        <w:t>cfg</w:t>
      </w:r>
      <w:proofErr w:type="spellEnd"/>
      <w:r>
        <w:t>/</w:t>
      </w:r>
      <w:proofErr w:type="spellStart"/>
      <w:r>
        <w:t>voc.data</w:t>
      </w:r>
      <w:proofErr w:type="spellEnd"/>
      <w:r>
        <w:t xml:space="preserve"> </w:t>
      </w:r>
      <w:proofErr w:type="spellStart"/>
      <w:r>
        <w:t>cfg</w:t>
      </w:r>
      <w:proofErr w:type="spellEnd"/>
      <w:r>
        <w:t>/yolo</w:t>
      </w:r>
      <w:r>
        <w:rPr>
          <w:rFonts w:hint="eastAsia"/>
        </w:rPr>
        <w:t>v4</w:t>
      </w:r>
      <w:r>
        <w:t xml:space="preserve">-obj.cfg yolov4.conv.137 </w:t>
      </w:r>
      <w:r>
        <w:rPr>
          <w:rFonts w:hint="eastAsia"/>
        </w:rPr>
        <w:t>-map</w:t>
      </w:r>
      <w:r>
        <w:t xml:space="preserve"> -</w:t>
      </w:r>
      <w:proofErr w:type="spellStart"/>
      <w:r>
        <w:t>dont_show</w:t>
      </w:r>
      <w:proofErr w:type="spellEnd"/>
      <w:r>
        <w:t xml:space="preserve"> -</w:t>
      </w:r>
      <w:proofErr w:type="spellStart"/>
      <w:r>
        <w:t>gpus</w:t>
      </w:r>
      <w:proofErr w:type="spellEnd"/>
      <w:r>
        <w:t xml:space="preserve"> 0,1 | tee yolo_train.log</w:t>
      </w:r>
    </w:p>
    <w:p w14:paraId="3E0178CB" w14:textId="77777777" w:rsidR="00FB133C" w:rsidRDefault="00FB133C" w:rsidP="00682D1E">
      <w:pPr>
        <w:wordWrap w:val="0"/>
        <w:ind w:leftChars="187" w:left="419" w:firstLine="0"/>
      </w:pPr>
      <w:r>
        <w:rPr>
          <w:rFonts w:hint="eastAsia"/>
        </w:rPr>
        <w:t>如果要计算</w:t>
      </w:r>
      <w:proofErr w:type="gramStart"/>
      <w:r>
        <w:rPr>
          <w:rFonts w:hint="eastAsia"/>
        </w:rPr>
        <w:t>每个权值文件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值，可以：</w:t>
      </w:r>
    </w:p>
    <w:p w14:paraId="30C4D88E" w14:textId="7A468516" w:rsidR="00FB133C" w:rsidRDefault="00FB133C" w:rsidP="00682D1E">
      <w:pPr>
        <w:wordWrap w:val="0"/>
        <w:ind w:leftChars="187" w:left="419" w:firstLine="0"/>
      </w:pPr>
      <w:proofErr w:type="gramStart"/>
      <w:r>
        <w:t>./</w:t>
      </w:r>
      <w:proofErr w:type="gramEnd"/>
      <w:r>
        <w:t xml:space="preserve">darknet detector map </w:t>
      </w:r>
      <w:proofErr w:type="spellStart"/>
      <w:r w:rsidR="00602325">
        <w:t>cfg</w:t>
      </w:r>
      <w:proofErr w:type="spellEnd"/>
      <w:r w:rsidR="00602325">
        <w:t>/</w:t>
      </w:r>
      <w:proofErr w:type="spellStart"/>
      <w:r w:rsidR="00602325">
        <w:t>voc.data</w:t>
      </w:r>
      <w:proofErr w:type="spellEnd"/>
      <w:r w:rsidR="00602325">
        <w:t xml:space="preserve"> </w:t>
      </w:r>
      <w:proofErr w:type="spellStart"/>
      <w:r w:rsidR="00602325">
        <w:t>cfg</w:t>
      </w:r>
      <w:proofErr w:type="spellEnd"/>
      <w:r w:rsidR="00602325">
        <w:t>/yolo</w:t>
      </w:r>
      <w:r w:rsidR="00602325">
        <w:rPr>
          <w:rFonts w:hint="eastAsia"/>
        </w:rPr>
        <w:t>v4</w:t>
      </w:r>
      <w:r w:rsidR="00602325">
        <w:t xml:space="preserve">-obj.cfg </w:t>
      </w:r>
      <w:r w:rsidR="00602325">
        <w:rPr>
          <w:rFonts w:hint="eastAsia"/>
        </w:rPr>
        <w:t>backup</w:t>
      </w:r>
      <w:r w:rsidR="00602325">
        <w:t>/yolov4</w:t>
      </w:r>
      <w:r w:rsidR="00B63A68">
        <w:t>-obj_best</w:t>
      </w:r>
      <w:r w:rsidR="00602325">
        <w:t>.weights</w:t>
      </w:r>
    </w:p>
    <w:p w14:paraId="11D83ADE" w14:textId="02F08C3F" w:rsidR="002E01B1" w:rsidRDefault="00FB133C" w:rsidP="00682D1E">
      <w:pPr>
        <w:wordWrap w:val="0"/>
        <w:ind w:leftChars="187" w:left="419" w:firstLine="0"/>
      </w:pPr>
      <w:r>
        <w:rPr>
          <w:rFonts w:hint="eastAsia"/>
        </w:rPr>
        <w:t>然后可以选一个</w:t>
      </w:r>
      <w:proofErr w:type="spellStart"/>
      <w:r>
        <w:rPr>
          <w:rFonts w:hint="eastAsia"/>
        </w:rPr>
        <w:t>mAP</w:t>
      </w:r>
      <w:proofErr w:type="spellEnd"/>
      <w:r>
        <w:rPr>
          <w:rFonts w:hint="eastAsia"/>
        </w:rPr>
        <w:t>值最高的权</w:t>
      </w:r>
      <w:proofErr w:type="gramStart"/>
      <w:r>
        <w:rPr>
          <w:rFonts w:hint="eastAsia"/>
        </w:rPr>
        <w:t>值文件</w:t>
      </w:r>
      <w:proofErr w:type="gramEnd"/>
      <w:r>
        <w:rPr>
          <w:rFonts w:hint="eastAsia"/>
        </w:rPr>
        <w:t>测试。</w:t>
      </w:r>
    </w:p>
    <w:p w14:paraId="6140EDA1" w14:textId="0E54A310" w:rsidR="00405159" w:rsidRDefault="00405159" w:rsidP="00682D1E">
      <w:pPr>
        <w:wordWrap w:val="0"/>
        <w:ind w:leftChars="187" w:left="419" w:firstLine="0"/>
        <w:jc w:val="center"/>
      </w:pPr>
      <w:r>
        <w:rPr>
          <w:noProof/>
          <w:snapToGrid/>
        </w:rPr>
        <w:drawing>
          <wp:inline distT="0" distB="0" distL="0" distR="0" wp14:anchorId="14DC9085" wp14:editId="45C41489">
            <wp:extent cx="4337050" cy="135392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946" cy="13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BC40" w14:textId="77777777" w:rsidR="00BF79E8" w:rsidRDefault="00BF79E8" w:rsidP="00682D1E">
      <w:pPr>
        <w:wordWrap w:val="0"/>
        <w:ind w:firstLine="0"/>
      </w:pPr>
      <w:r>
        <w:rPr>
          <w:rFonts w:hint="eastAsia"/>
        </w:rPr>
        <w:t>6.</w:t>
      </w:r>
      <w:r>
        <w:rPr>
          <w:rFonts w:hint="eastAsia"/>
        </w:rPr>
        <w:t>测试</w:t>
      </w:r>
    </w:p>
    <w:p w14:paraId="5919CFF8" w14:textId="77777777" w:rsidR="00BF79E8" w:rsidRDefault="00BF79E8" w:rsidP="00682D1E">
      <w:pPr>
        <w:wordWrap w:val="0"/>
        <w:ind w:leftChars="187" w:left="419" w:firstLine="0"/>
      </w:pPr>
      <w:r>
        <w:rPr>
          <w:rFonts w:hint="eastAsia"/>
        </w:rPr>
        <w:t>测试单张图片：</w:t>
      </w:r>
    </w:p>
    <w:p w14:paraId="60201B40" w14:textId="2E9AD612" w:rsidR="00BF79E8" w:rsidRDefault="00BF79E8" w:rsidP="00682D1E">
      <w:pPr>
        <w:wordWrap w:val="0"/>
        <w:ind w:leftChars="187" w:left="419" w:firstLine="0"/>
      </w:pPr>
      <w:proofErr w:type="gramStart"/>
      <w:r>
        <w:t>./</w:t>
      </w:r>
      <w:proofErr w:type="gramEnd"/>
      <w:r>
        <w:t xml:space="preserve">darknet detector test </w:t>
      </w:r>
      <w:proofErr w:type="spellStart"/>
      <w:r>
        <w:t>cfg</w:t>
      </w:r>
      <w:proofErr w:type="spellEnd"/>
      <w:r>
        <w:t>/</w:t>
      </w:r>
      <w:proofErr w:type="spellStart"/>
      <w:r>
        <w:t>voc.data</w:t>
      </w:r>
      <w:proofErr w:type="spellEnd"/>
      <w:r>
        <w:t xml:space="preserve"> </w:t>
      </w:r>
      <w:proofErr w:type="spellStart"/>
      <w:r>
        <w:t>cfg</w:t>
      </w:r>
      <w:proofErr w:type="spellEnd"/>
      <w:r>
        <w:t>/yolov4-obj.cfg backup/yolov4-obj_best.weights</w:t>
      </w:r>
    </w:p>
    <w:p w14:paraId="196C40AB" w14:textId="77777777" w:rsidR="00BF79E8" w:rsidRDefault="00BF79E8" w:rsidP="00682D1E">
      <w:pPr>
        <w:wordWrap w:val="0"/>
        <w:ind w:leftChars="187" w:left="419" w:firstLine="0"/>
      </w:pPr>
      <w:r>
        <w:rPr>
          <w:rFonts w:hint="eastAsia"/>
        </w:rPr>
        <w:t>测试视频</w:t>
      </w:r>
      <w:r>
        <w:rPr>
          <w:rFonts w:hint="eastAsia"/>
        </w:rPr>
        <w:t>(</w:t>
      </w:r>
      <w:r>
        <w:rPr>
          <w:rFonts w:hint="eastAsia"/>
        </w:rPr>
        <w:t>需要</w:t>
      </w:r>
      <w:r>
        <w:rPr>
          <w:rFonts w:hint="eastAsia"/>
        </w:rPr>
        <w:t>OpenCV)</w:t>
      </w:r>
      <w:r>
        <w:rPr>
          <w:rFonts w:hint="eastAsia"/>
        </w:rPr>
        <w:t>：</w:t>
      </w:r>
    </w:p>
    <w:p w14:paraId="4ABF9952" w14:textId="40E9C7B4" w:rsidR="00BF79E8" w:rsidRDefault="00BF79E8" w:rsidP="00682D1E">
      <w:pPr>
        <w:wordWrap w:val="0"/>
        <w:ind w:leftChars="187" w:left="419" w:firstLine="0"/>
      </w:pPr>
      <w:r>
        <w:t xml:space="preserve"> </w:t>
      </w:r>
      <w:proofErr w:type="gramStart"/>
      <w:r>
        <w:t>./</w:t>
      </w:r>
      <w:proofErr w:type="gramEnd"/>
      <w:r>
        <w:t xml:space="preserve">darknet detector demo </w:t>
      </w:r>
      <w:proofErr w:type="spellStart"/>
      <w:r>
        <w:t>cfg</w:t>
      </w:r>
      <w:proofErr w:type="spellEnd"/>
      <w:r>
        <w:t>/</w:t>
      </w:r>
      <w:proofErr w:type="spellStart"/>
      <w:r>
        <w:t>voc.data</w:t>
      </w:r>
      <w:proofErr w:type="spellEnd"/>
      <w:r>
        <w:t xml:space="preserve"> </w:t>
      </w:r>
      <w:proofErr w:type="spellStart"/>
      <w:r w:rsidR="0057160D">
        <w:t>cfg</w:t>
      </w:r>
      <w:proofErr w:type="spellEnd"/>
      <w:r w:rsidR="0057160D">
        <w:t>/yolov4-obj.cfg backup/yolov4-obj_best.weights</w:t>
      </w:r>
      <w:r>
        <w:t xml:space="preserve"> -</w:t>
      </w:r>
      <w:proofErr w:type="spellStart"/>
      <w:r>
        <w:t>ext_output</w:t>
      </w:r>
      <w:proofErr w:type="spellEnd"/>
      <w:r>
        <w:t xml:space="preserve"> test.mp4</w:t>
      </w:r>
    </w:p>
    <w:p w14:paraId="18A0E1E3" w14:textId="4C20F3C8" w:rsidR="00D777DD" w:rsidRDefault="00D777DD" w:rsidP="00682D1E">
      <w:pPr>
        <w:pStyle w:val="1"/>
        <w:wordWrap w:val="0"/>
      </w:pPr>
      <w:r>
        <w:rPr>
          <w:rFonts w:hint="eastAsia"/>
        </w:rPr>
        <w:t>六、批量测试图片并保存</w:t>
      </w:r>
      <w:r w:rsidR="0015466A">
        <w:rPr>
          <w:rFonts w:hint="eastAsia"/>
        </w:rPr>
        <w:t>（可选）</w:t>
      </w:r>
    </w:p>
    <w:p w14:paraId="65E391AB" w14:textId="1D969150" w:rsidR="00D777DD" w:rsidRDefault="00D777DD" w:rsidP="00682D1E">
      <w:pPr>
        <w:wordWrap w:val="0"/>
        <w:ind w:leftChars="187" w:left="419" w:firstLine="0"/>
      </w:pPr>
      <w:r>
        <w:rPr>
          <w:rFonts w:hint="eastAsia"/>
        </w:rPr>
        <w:t>如果要测试大量图片，一张张测试是非常麻烦的，为了能够批量测试图片，并保存在指定文件夹中，需要以下操作：</w:t>
      </w:r>
    </w:p>
    <w:p w14:paraId="665841EF" w14:textId="77777777" w:rsidR="00D777DD" w:rsidRDefault="00D777DD" w:rsidP="00682D1E">
      <w:pPr>
        <w:wordWrap w:val="0"/>
        <w:ind w:firstLine="0"/>
      </w:pPr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darknet/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detector.c</w:t>
      </w:r>
      <w:proofErr w:type="spellEnd"/>
      <w:r>
        <w:rPr>
          <w:rFonts w:hint="eastAsia"/>
        </w:rPr>
        <w:t>文件</w:t>
      </w:r>
    </w:p>
    <w:p w14:paraId="600067BD" w14:textId="24971A81" w:rsidR="00405159" w:rsidRDefault="00D777DD" w:rsidP="00682D1E">
      <w:pPr>
        <w:wordWrap w:val="0"/>
        <w:ind w:leftChars="187" w:left="419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detector.c</w:t>
      </w:r>
      <w:proofErr w:type="spellEnd"/>
      <w:r>
        <w:rPr>
          <w:rFonts w:hint="eastAsia"/>
        </w:rPr>
        <w:t>文件的开头位置，添加</w:t>
      </w:r>
      <w:proofErr w:type="spellStart"/>
      <w:r>
        <w:rPr>
          <w:rFonts w:hint="eastAsia"/>
        </w:rPr>
        <w:t>GetFilename</w:t>
      </w:r>
      <w:proofErr w:type="spellEnd"/>
      <w:r>
        <w:rPr>
          <w:rFonts w:hint="eastAsia"/>
        </w:rPr>
        <w:t>函数，为了解决上个版本文件名长度的问题，这里做了修改，直接将上个版本的常数用变量</w:t>
      </w:r>
      <w:r>
        <w:rPr>
          <w:rFonts w:hint="eastAsia"/>
        </w:rPr>
        <w:t>length</w:t>
      </w:r>
      <w:r>
        <w:rPr>
          <w:rFonts w:hint="eastAsia"/>
        </w:rPr>
        <w:t>替代，</w:t>
      </w:r>
      <w:r>
        <w:rPr>
          <w:rFonts w:hint="eastAsia"/>
        </w:rPr>
        <w:t>length</w:t>
      </w:r>
      <w:r>
        <w:rPr>
          <w:rFonts w:hint="eastAsia"/>
        </w:rPr>
        <w:t>是测试图片的文件名，因为要去掉</w:t>
      </w:r>
      <w:r>
        <w:rPr>
          <w:rFonts w:hint="eastAsia"/>
        </w:rPr>
        <w:t>".jpg"</w:t>
      </w:r>
      <w:r>
        <w:rPr>
          <w:rFonts w:hint="eastAsia"/>
        </w:rPr>
        <w:t>，所以</w:t>
      </w:r>
      <w:proofErr w:type="spellStart"/>
      <w:r>
        <w:rPr>
          <w:rFonts w:hint="eastAsia"/>
        </w:rPr>
        <w:t>strncpy</w:t>
      </w:r>
      <w:proofErr w:type="spellEnd"/>
      <w:r>
        <w:rPr>
          <w:rFonts w:hint="eastAsia"/>
        </w:rPr>
        <w:t>那里要用</w:t>
      </w:r>
      <w:r>
        <w:rPr>
          <w:rFonts w:hint="eastAsia"/>
        </w:rPr>
        <w:t>"length-4"</w:t>
      </w:r>
      <w:r>
        <w:rPr>
          <w:rFonts w:hint="eastAsia"/>
        </w:rPr>
        <w:t>。</w:t>
      </w:r>
    </w:p>
    <w:p w14:paraId="56565E14" w14:textId="77777777" w:rsidR="0067372E" w:rsidRDefault="0067372E" w:rsidP="00682D1E">
      <w:pPr>
        <w:wordWrap w:val="0"/>
        <w:ind w:firstLine="0"/>
      </w:pPr>
      <w:r>
        <w:rPr>
          <w:rFonts w:hint="eastAsia"/>
        </w:rPr>
        <w:t>2.</w:t>
      </w:r>
      <w:r>
        <w:rPr>
          <w:rFonts w:hint="eastAsia"/>
        </w:rPr>
        <w:t>准备包含所有需要检测图片路径的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p w14:paraId="79E2701C" w14:textId="461D8CE8" w:rsidR="0067372E" w:rsidRDefault="0067372E" w:rsidP="00682D1E">
      <w:pPr>
        <w:wordWrap w:val="0"/>
        <w:ind w:leftChars="187" w:left="419" w:firstLine="0"/>
      </w:pPr>
      <w:r>
        <w:rPr>
          <w:rFonts w:hint="eastAsia"/>
        </w:rPr>
        <w:t>将需要检测的图片放在</w:t>
      </w:r>
      <w:r>
        <w:rPr>
          <w:rFonts w:hint="eastAsia"/>
        </w:rPr>
        <w:t>darknet/data/test</w:t>
      </w:r>
      <w:r>
        <w:rPr>
          <w:rFonts w:hint="eastAsia"/>
        </w:rPr>
        <w:t>文件夹下，然后在</w:t>
      </w:r>
      <w:r>
        <w:rPr>
          <w:rFonts w:hint="eastAsia"/>
        </w:rPr>
        <w:t>darknet/data</w:t>
      </w:r>
      <w:r>
        <w:rPr>
          <w:rFonts w:hint="eastAsia"/>
        </w:rPr>
        <w:t>下新建一个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文件：</w:t>
      </w:r>
    </w:p>
    <w:p w14:paraId="7EF3D422" w14:textId="77777777" w:rsidR="0067372E" w:rsidRDefault="0067372E" w:rsidP="00682D1E">
      <w:pPr>
        <w:wordWrap w:val="0"/>
        <w:ind w:leftChars="187" w:left="419" w:firstLine="0"/>
      </w:pPr>
      <w:r>
        <w:t>touch make_test_txt.py</w:t>
      </w:r>
    </w:p>
    <w:p w14:paraId="7ED272F7" w14:textId="77777777" w:rsidR="0067372E" w:rsidRDefault="0067372E" w:rsidP="00682D1E">
      <w:pPr>
        <w:wordWrap w:val="0"/>
        <w:ind w:leftChars="187" w:left="419" w:firstLine="0"/>
      </w:pPr>
      <w:r>
        <w:rPr>
          <w:rFonts w:hint="eastAsia"/>
        </w:rPr>
        <w:t>文件中的内容为：</w:t>
      </w:r>
    </w:p>
    <w:p w14:paraId="67BA8100" w14:textId="77777777" w:rsidR="0067372E" w:rsidRDefault="0067372E" w:rsidP="00682D1E">
      <w:pPr>
        <w:wordWrap w:val="0"/>
        <w:ind w:leftChars="187" w:left="419" w:firstLine="0"/>
      </w:pPr>
      <w:r>
        <w:lastRenderedPageBreak/>
        <w:t># coding: utf-8</w:t>
      </w:r>
    </w:p>
    <w:p w14:paraId="78F3D0FC" w14:textId="77777777" w:rsidR="0067372E" w:rsidRDefault="0067372E" w:rsidP="00682D1E">
      <w:pPr>
        <w:wordWrap w:val="0"/>
        <w:ind w:leftChars="187" w:left="419" w:firstLine="0"/>
      </w:pPr>
      <w:r>
        <w:t xml:space="preserve">import </w:t>
      </w:r>
      <w:proofErr w:type="spellStart"/>
      <w:r>
        <w:t>os</w:t>
      </w:r>
      <w:proofErr w:type="spellEnd"/>
    </w:p>
    <w:p w14:paraId="3CA55AA5" w14:textId="77777777" w:rsidR="0067372E" w:rsidRDefault="0067372E" w:rsidP="00682D1E">
      <w:pPr>
        <w:wordWrap w:val="0"/>
        <w:ind w:leftChars="187" w:left="419" w:firstLine="0"/>
      </w:pPr>
    </w:p>
    <w:p w14:paraId="2E93329A" w14:textId="77777777" w:rsidR="0067372E" w:rsidRDefault="0067372E" w:rsidP="00682D1E">
      <w:pPr>
        <w:wordWrap w:val="0"/>
        <w:ind w:leftChars="187" w:left="419" w:firstLine="0"/>
      </w:pPr>
      <w:r>
        <w:rPr>
          <w:rFonts w:hint="eastAsia"/>
        </w:rPr>
        <w:t xml:space="preserve">paths = </w:t>
      </w:r>
      <w:proofErr w:type="gramStart"/>
      <w:r>
        <w:rPr>
          <w:rFonts w:hint="eastAsia"/>
        </w:rPr>
        <w:t>"./</w:t>
      </w:r>
      <w:proofErr w:type="gramEnd"/>
      <w:r>
        <w:rPr>
          <w:rFonts w:hint="eastAsia"/>
        </w:rPr>
        <w:t xml:space="preserve">test" </w:t>
      </w:r>
      <w:r>
        <w:rPr>
          <w:rFonts w:hint="eastAsia"/>
        </w:rPr>
        <w:tab/>
        <w:t xml:space="preserve"># </w:t>
      </w:r>
      <w:r>
        <w:rPr>
          <w:rFonts w:hint="eastAsia"/>
        </w:rPr>
        <w:t>测试图片的路径</w:t>
      </w:r>
    </w:p>
    <w:p w14:paraId="6008FC6F" w14:textId="77777777" w:rsidR="0067372E" w:rsidRDefault="0067372E" w:rsidP="00682D1E">
      <w:pPr>
        <w:wordWrap w:val="0"/>
        <w:ind w:leftChars="187" w:left="419" w:firstLine="0"/>
      </w:pPr>
      <w:r>
        <w:rPr>
          <w:rFonts w:hint="eastAsia"/>
        </w:rPr>
        <w:t xml:space="preserve">f = open('test.txt', 'w')  </w:t>
      </w:r>
      <w:r>
        <w:rPr>
          <w:rFonts w:hint="eastAsia"/>
        </w:rPr>
        <w:tab/>
        <w:t xml:space="preserve"># </w:t>
      </w:r>
      <w:r>
        <w:rPr>
          <w:rFonts w:hint="eastAsia"/>
        </w:rPr>
        <w:t>最后得到的图片路径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p w14:paraId="53C91AE5" w14:textId="77777777" w:rsidR="0067372E" w:rsidRDefault="0067372E" w:rsidP="00682D1E">
      <w:pPr>
        <w:wordWrap w:val="0"/>
        <w:ind w:leftChars="187" w:left="419" w:firstLine="0"/>
      </w:pPr>
      <w:r>
        <w:t xml:space="preserve">filenames = </w:t>
      </w:r>
      <w:proofErr w:type="spellStart"/>
      <w:proofErr w:type="gramStart"/>
      <w:r>
        <w:t>os.listdir</w:t>
      </w:r>
      <w:proofErr w:type="spellEnd"/>
      <w:proofErr w:type="gramEnd"/>
      <w:r>
        <w:t>(paths)</w:t>
      </w:r>
    </w:p>
    <w:p w14:paraId="6519A499" w14:textId="77777777" w:rsidR="0067372E" w:rsidRDefault="0067372E" w:rsidP="00682D1E">
      <w:pPr>
        <w:wordWrap w:val="0"/>
        <w:ind w:leftChars="187" w:left="419" w:firstLine="0"/>
      </w:pPr>
      <w:proofErr w:type="spellStart"/>
      <w:proofErr w:type="gramStart"/>
      <w:r>
        <w:t>filenames.sort</w:t>
      </w:r>
      <w:proofErr w:type="spellEnd"/>
      <w:proofErr w:type="gramEnd"/>
      <w:r>
        <w:t>()</w:t>
      </w:r>
    </w:p>
    <w:p w14:paraId="23CC6085" w14:textId="77777777" w:rsidR="0067372E" w:rsidRDefault="0067372E" w:rsidP="00682D1E">
      <w:pPr>
        <w:wordWrap w:val="0"/>
        <w:ind w:leftChars="187" w:left="419" w:firstLine="0"/>
      </w:pPr>
      <w:r>
        <w:t>for filename in filenames:</w:t>
      </w:r>
    </w:p>
    <w:p w14:paraId="729F871C" w14:textId="77777777" w:rsidR="0067372E" w:rsidRDefault="0067372E" w:rsidP="00682D1E">
      <w:pPr>
        <w:wordWrap w:val="0"/>
        <w:ind w:leftChars="187" w:left="419" w:firstLine="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out_path</w:t>
      </w:r>
      <w:proofErr w:type="spellEnd"/>
      <w:r>
        <w:rPr>
          <w:rFonts w:hint="eastAsia"/>
        </w:rPr>
        <w:t xml:space="preserve"> = "data/test/" + filename </w:t>
      </w:r>
      <w:r>
        <w:rPr>
          <w:rFonts w:hint="eastAsia"/>
        </w:rPr>
        <w:tab/>
        <w:t xml:space="preserve"># </w:t>
      </w:r>
      <w:r>
        <w:rPr>
          <w:rFonts w:hint="eastAsia"/>
        </w:rPr>
        <w:t>引号内为测试图片文件夹的路径</w:t>
      </w:r>
    </w:p>
    <w:p w14:paraId="6D0F313C" w14:textId="77777777" w:rsidR="0067372E" w:rsidRDefault="0067372E" w:rsidP="00682D1E">
      <w:pPr>
        <w:wordWrap w:val="0"/>
        <w:ind w:leftChars="187" w:left="419" w:firstLine="0"/>
      </w:pPr>
      <w:r>
        <w:t xml:space="preserve">    print(</w:t>
      </w:r>
      <w:proofErr w:type="spellStart"/>
      <w:r>
        <w:t>out_path</w:t>
      </w:r>
      <w:proofErr w:type="spellEnd"/>
      <w:r>
        <w:t>)</w:t>
      </w:r>
    </w:p>
    <w:p w14:paraId="7AE0B292" w14:textId="77777777" w:rsidR="0067372E" w:rsidRDefault="0067372E" w:rsidP="00682D1E">
      <w:pPr>
        <w:wordWrap w:val="0"/>
        <w:ind w:leftChars="187" w:left="419" w:firstLine="0"/>
      </w:pPr>
      <w:r>
        <w:t xml:space="preserve">    </w:t>
      </w:r>
      <w:proofErr w:type="spellStart"/>
      <w:proofErr w:type="gramStart"/>
      <w:r>
        <w:t>f.write</w:t>
      </w:r>
      <w:proofErr w:type="spellEnd"/>
      <w:proofErr w:type="gramEnd"/>
      <w:r>
        <w:t>(</w:t>
      </w:r>
      <w:proofErr w:type="spellStart"/>
      <w:r>
        <w:t>out_path</w:t>
      </w:r>
      <w:proofErr w:type="spellEnd"/>
      <w:r>
        <w:t xml:space="preserve"> + '\n')</w:t>
      </w:r>
    </w:p>
    <w:p w14:paraId="486B6E37" w14:textId="192F7AE9" w:rsidR="0067372E" w:rsidRDefault="0067372E" w:rsidP="00682D1E">
      <w:pPr>
        <w:wordWrap w:val="0"/>
        <w:ind w:leftChars="187" w:left="419" w:firstLine="0"/>
      </w:pPr>
      <w:proofErr w:type="spellStart"/>
      <w:proofErr w:type="gramStart"/>
      <w:r>
        <w:t>f.close</w:t>
      </w:r>
      <w:proofErr w:type="spellEnd"/>
      <w:proofErr w:type="gramEnd"/>
      <w:r>
        <w:t>()</w:t>
      </w:r>
    </w:p>
    <w:p w14:paraId="55CA4301" w14:textId="77777777" w:rsidR="0067372E" w:rsidRDefault="0067372E" w:rsidP="00682D1E">
      <w:pPr>
        <w:wordWrap w:val="0"/>
        <w:ind w:leftChars="187" w:left="419" w:firstLine="0"/>
      </w:pPr>
      <w:r>
        <w:rPr>
          <w:rFonts w:hint="eastAsia"/>
        </w:rPr>
        <w:t>然后运行</w:t>
      </w:r>
      <w:r>
        <w:rPr>
          <w:rFonts w:hint="eastAsia"/>
        </w:rPr>
        <w:t>make_test_txt.py</w:t>
      </w:r>
      <w:r>
        <w:rPr>
          <w:rFonts w:hint="eastAsia"/>
        </w:rPr>
        <w:t>，在</w:t>
      </w:r>
      <w:r>
        <w:rPr>
          <w:rFonts w:hint="eastAsia"/>
        </w:rPr>
        <w:t>data</w:t>
      </w:r>
      <w:r>
        <w:rPr>
          <w:rFonts w:hint="eastAsia"/>
        </w:rPr>
        <w:t>目录下会生成一个</w:t>
      </w:r>
      <w:r>
        <w:rPr>
          <w:rFonts w:hint="eastAsia"/>
        </w:rPr>
        <w:t>test.txt</w:t>
      </w:r>
      <w:r>
        <w:rPr>
          <w:rFonts w:hint="eastAsia"/>
        </w:rPr>
        <w:t>文件。</w:t>
      </w:r>
    </w:p>
    <w:p w14:paraId="4B795255" w14:textId="77777777" w:rsidR="0067372E" w:rsidRDefault="0067372E" w:rsidP="00682D1E">
      <w:pPr>
        <w:wordWrap w:val="0"/>
        <w:ind w:firstLine="0"/>
      </w:pPr>
      <w:r>
        <w:rPr>
          <w:rFonts w:hint="eastAsia"/>
        </w:rPr>
        <w:t>3.</w:t>
      </w:r>
      <w:r>
        <w:rPr>
          <w:rFonts w:hint="eastAsia"/>
        </w:rPr>
        <w:t>批量测试</w:t>
      </w:r>
    </w:p>
    <w:p w14:paraId="08585FF9" w14:textId="77777777" w:rsidR="0067372E" w:rsidRDefault="0067372E" w:rsidP="00682D1E">
      <w:pPr>
        <w:wordWrap w:val="0"/>
        <w:ind w:leftChars="187" w:left="419" w:firstLine="0"/>
      </w:pPr>
      <w:r>
        <w:rPr>
          <w:rFonts w:hint="eastAsia"/>
        </w:rPr>
        <w:t>在</w:t>
      </w:r>
      <w:r>
        <w:rPr>
          <w:rFonts w:hint="eastAsia"/>
        </w:rPr>
        <w:t>darknet</w:t>
      </w:r>
      <w:r>
        <w:rPr>
          <w:rFonts w:hint="eastAsia"/>
        </w:rPr>
        <w:t>目录下新建一个文件夹</w:t>
      </w:r>
      <w:r>
        <w:rPr>
          <w:rFonts w:hint="eastAsia"/>
        </w:rPr>
        <w:t>output</w:t>
      </w:r>
      <w:r>
        <w:rPr>
          <w:rFonts w:hint="eastAsia"/>
        </w:rPr>
        <w:t>，运行：</w:t>
      </w:r>
    </w:p>
    <w:p w14:paraId="15283270" w14:textId="42167D01" w:rsidR="0067372E" w:rsidRDefault="0067372E" w:rsidP="00682D1E">
      <w:pPr>
        <w:wordWrap w:val="0"/>
        <w:ind w:leftChars="187" w:left="419" w:firstLine="0"/>
      </w:pPr>
      <w:proofErr w:type="gramStart"/>
      <w:r>
        <w:t>./</w:t>
      </w:r>
      <w:proofErr w:type="gramEnd"/>
      <w:r>
        <w:t xml:space="preserve">darknet detector test </w:t>
      </w:r>
      <w:proofErr w:type="spellStart"/>
      <w:r>
        <w:t>cfg</w:t>
      </w:r>
      <w:proofErr w:type="spellEnd"/>
      <w:r>
        <w:t>/</w:t>
      </w:r>
      <w:proofErr w:type="spellStart"/>
      <w:r>
        <w:t>voc.data</w:t>
      </w:r>
      <w:proofErr w:type="spellEnd"/>
      <w:r>
        <w:t xml:space="preserve"> </w:t>
      </w:r>
      <w:proofErr w:type="spellStart"/>
      <w:r>
        <w:t>cfg</w:t>
      </w:r>
      <w:proofErr w:type="spellEnd"/>
      <w:r>
        <w:t>/yolo</w:t>
      </w:r>
      <w:r>
        <w:rPr>
          <w:rFonts w:hint="eastAsia"/>
        </w:rPr>
        <w:t>v4</w:t>
      </w:r>
      <w:r>
        <w:t>-obj.cfg backup/</w:t>
      </w:r>
      <w:r w:rsidRPr="0067372E">
        <w:t xml:space="preserve"> </w:t>
      </w:r>
      <w:r>
        <w:t>yolov4-obj_best.weights -</w:t>
      </w:r>
      <w:proofErr w:type="spellStart"/>
      <w:r>
        <w:t>ext_output</w:t>
      </w:r>
      <w:proofErr w:type="spellEnd"/>
      <w:r>
        <w:t xml:space="preserve"> -</w:t>
      </w:r>
      <w:proofErr w:type="spellStart"/>
      <w:r>
        <w:t>dont_show</w:t>
      </w:r>
      <w:proofErr w:type="spellEnd"/>
      <w:r>
        <w:t xml:space="preserve"> &lt;data/test.txt&gt; result.txt</w:t>
      </w:r>
    </w:p>
    <w:p w14:paraId="52C07819" w14:textId="5BD278AB" w:rsidR="0067372E" w:rsidRDefault="0067372E" w:rsidP="00682D1E">
      <w:pPr>
        <w:wordWrap w:val="0"/>
        <w:ind w:leftChars="187" w:left="419" w:firstLine="0"/>
      </w:pPr>
      <w:r>
        <w:rPr>
          <w:rFonts w:hint="eastAsia"/>
        </w:rPr>
        <w:t>注意，保存测试图片文件名的</w:t>
      </w:r>
      <w:r>
        <w:rPr>
          <w:rFonts w:hint="eastAsia"/>
        </w:rPr>
        <w:t>test.txt</w:t>
      </w:r>
      <w:r>
        <w:rPr>
          <w:rFonts w:hint="eastAsia"/>
        </w:rPr>
        <w:t>文件两边有</w:t>
      </w:r>
      <w:r>
        <w:rPr>
          <w:rFonts w:hint="eastAsia"/>
        </w:rPr>
        <w:t>&lt; &gt;</w:t>
      </w:r>
      <w:r>
        <w:rPr>
          <w:rFonts w:hint="eastAsia"/>
        </w:rPr>
        <w:t>，</w:t>
      </w:r>
      <w:r>
        <w:rPr>
          <w:rFonts w:hint="eastAsia"/>
        </w:rPr>
        <w:t>result.txt</w:t>
      </w:r>
      <w:r>
        <w:rPr>
          <w:rFonts w:hint="eastAsia"/>
        </w:rPr>
        <w:t>是把检测的文本输出打印出来，可有可无，检测的图片输出保存在</w:t>
      </w:r>
      <w:r>
        <w:rPr>
          <w:rFonts w:hint="eastAsia"/>
        </w:rPr>
        <w:t>output</w:t>
      </w:r>
      <w:r>
        <w:rPr>
          <w:rFonts w:hint="eastAsia"/>
        </w:rPr>
        <w:t>文件夹中。</w:t>
      </w:r>
    </w:p>
    <w:p w14:paraId="346C2345" w14:textId="5B7C422C" w:rsidR="0067372E" w:rsidRDefault="00924D8A" w:rsidP="00682D1E">
      <w:pPr>
        <w:pStyle w:val="1"/>
        <w:wordWrap w:val="0"/>
      </w:pPr>
      <w:r>
        <w:rPr>
          <w:rFonts w:hint="eastAsia"/>
        </w:rPr>
        <w:t>七、</w:t>
      </w:r>
      <w:r w:rsidRPr="00924D8A">
        <w:rPr>
          <w:rFonts w:hint="eastAsia"/>
        </w:rPr>
        <w:t>YOLOv4</w:t>
      </w:r>
      <w:r w:rsidRPr="00924D8A">
        <w:rPr>
          <w:rFonts w:hint="eastAsia"/>
        </w:rPr>
        <w:t>后处理：显示置信度、保存检测框的内容到本地</w:t>
      </w:r>
    </w:p>
    <w:p w14:paraId="49036ED2" w14:textId="28D7A8E6" w:rsidR="000822F2" w:rsidRPr="002A3092" w:rsidRDefault="001200BA" w:rsidP="00682D1E">
      <w:pPr>
        <w:wordWrap w:val="0"/>
        <w:ind w:firstLine="0"/>
        <w:rPr>
          <w:b/>
          <w:bCs/>
        </w:rPr>
      </w:pPr>
      <w:r w:rsidRPr="002A3092">
        <w:rPr>
          <w:rFonts w:hint="eastAsia"/>
          <w:b/>
          <w:bCs/>
        </w:rPr>
        <w:t>（</w:t>
      </w:r>
      <w:r w:rsidRPr="002A3092">
        <w:rPr>
          <w:rFonts w:hint="eastAsia"/>
          <w:b/>
          <w:bCs/>
        </w:rPr>
        <w:t>1</w:t>
      </w:r>
      <w:r w:rsidRPr="002A3092">
        <w:rPr>
          <w:rFonts w:hint="eastAsia"/>
          <w:b/>
          <w:bCs/>
        </w:rPr>
        <w:t>）显示置信度</w:t>
      </w:r>
    </w:p>
    <w:p w14:paraId="3D007449" w14:textId="77777777" w:rsidR="001200BA" w:rsidRDefault="001200BA" w:rsidP="00682D1E">
      <w:pPr>
        <w:wordWrap w:val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image.c</w:t>
      </w:r>
      <w:proofErr w:type="spellEnd"/>
    </w:p>
    <w:p w14:paraId="5579F972" w14:textId="77777777" w:rsidR="001200BA" w:rsidRDefault="001200BA" w:rsidP="00682D1E">
      <w:pPr>
        <w:wordWrap w:val="0"/>
      </w:pPr>
      <w:r>
        <w:rPr>
          <w:rFonts w:hint="eastAsia"/>
        </w:rPr>
        <w:t>查找</w:t>
      </w:r>
      <w:r>
        <w:rPr>
          <w:rFonts w:hint="eastAsia"/>
        </w:rPr>
        <w:t>"draw_detections_v3"</w:t>
      </w:r>
      <w:r>
        <w:rPr>
          <w:rFonts w:hint="eastAsia"/>
        </w:rPr>
        <w:t>，找到这个函数的定义部分，注意是定义部分。拉到函数最后一部分，只要在对应位置加上三句：</w:t>
      </w:r>
    </w:p>
    <w:p w14:paraId="43637DF4" w14:textId="77777777" w:rsidR="001200BA" w:rsidRDefault="001200BA" w:rsidP="00682D1E">
      <w:pPr>
        <w:wordWrap w:val="0"/>
      </w:pPr>
      <w:r>
        <w:t xml:space="preserve">char </w:t>
      </w:r>
      <w:proofErr w:type="gramStart"/>
      <w:r>
        <w:t>buff[</w:t>
      </w:r>
      <w:proofErr w:type="gramEnd"/>
      <w:r>
        <w:t>20];</w:t>
      </w:r>
    </w:p>
    <w:p w14:paraId="5AE3D6ED" w14:textId="77777777" w:rsidR="001200BA" w:rsidRDefault="001200BA" w:rsidP="00682D1E">
      <w:pPr>
        <w:wordWrap w:val="0"/>
      </w:pP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buff, "(%2.0f%%)", selected_detections[i].det.prob[selected_detections[i].best_class] * 100);</w:t>
      </w:r>
    </w:p>
    <w:p w14:paraId="71B92167" w14:textId="77777777" w:rsidR="001200BA" w:rsidRDefault="001200BA" w:rsidP="00682D1E">
      <w:pPr>
        <w:wordWrap w:val="0"/>
      </w:pP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labelstr</w:t>
      </w:r>
      <w:proofErr w:type="spellEnd"/>
      <w:r>
        <w:t>, buff);</w:t>
      </w:r>
    </w:p>
    <w:p w14:paraId="747749E1" w14:textId="6EBAD575" w:rsidR="001200BA" w:rsidRDefault="001200BA" w:rsidP="00682D1E">
      <w:pPr>
        <w:wordWrap w:val="0"/>
      </w:pPr>
      <w:r>
        <w:rPr>
          <w:rFonts w:hint="eastAsia"/>
        </w:rPr>
        <w:t>即可，然后保存，重新</w:t>
      </w:r>
      <w:r>
        <w:rPr>
          <w:rFonts w:hint="eastAsia"/>
        </w:rPr>
        <w:t>make</w:t>
      </w:r>
      <w:r>
        <w:rPr>
          <w:rFonts w:hint="eastAsia"/>
        </w:rPr>
        <w:t>。</w:t>
      </w:r>
    </w:p>
    <w:p w14:paraId="020021F2" w14:textId="77777777" w:rsidR="00EC4173" w:rsidRDefault="00EC4173" w:rsidP="00682D1E">
      <w:pPr>
        <w:wordWrap w:val="0"/>
      </w:pPr>
      <w:r>
        <w:t>if (alphabet) {</w:t>
      </w:r>
    </w:p>
    <w:p w14:paraId="5A22FCB5" w14:textId="77777777" w:rsidR="00EC4173" w:rsidRDefault="00EC4173" w:rsidP="00682D1E">
      <w:pPr>
        <w:wordWrap w:val="0"/>
      </w:pPr>
      <w:r>
        <w:t xml:space="preserve">        char </w:t>
      </w:r>
      <w:proofErr w:type="spellStart"/>
      <w:proofErr w:type="gramStart"/>
      <w:r>
        <w:t>labelstr</w:t>
      </w:r>
      <w:proofErr w:type="spellEnd"/>
      <w:r>
        <w:t>[</w:t>
      </w:r>
      <w:proofErr w:type="gramEnd"/>
      <w:r>
        <w:t>4096] = { 0 };</w:t>
      </w:r>
    </w:p>
    <w:p w14:paraId="0B4583A7" w14:textId="77777777" w:rsidR="00EC4173" w:rsidRDefault="00EC4173" w:rsidP="00682D1E">
      <w:pPr>
        <w:wordWrap w:val="0"/>
      </w:pPr>
      <w:r>
        <w:rPr>
          <w:rFonts w:hint="eastAsia"/>
        </w:rPr>
        <w:tab/>
      </w:r>
      <w:r>
        <w:rPr>
          <w:rFonts w:hint="eastAsia"/>
        </w:rPr>
        <w:tab/>
        <w:t>char buff[20];</w:t>
      </w:r>
      <w:r>
        <w:rPr>
          <w:rFonts w:hint="eastAsia"/>
        </w:rPr>
        <w:tab/>
        <w:t>//</w:t>
      </w:r>
      <w:r>
        <w:rPr>
          <w:rFonts w:hint="eastAsia"/>
        </w:rPr>
        <w:t>加上这句</w:t>
      </w:r>
    </w:p>
    <w:p w14:paraId="04D84443" w14:textId="77777777" w:rsidR="00EC4173" w:rsidRDefault="00EC4173" w:rsidP="00682D1E">
      <w:pPr>
        <w:wordWrap w:val="0"/>
      </w:pPr>
      <w:r>
        <w:t xml:space="preserve">       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labelstr</w:t>
      </w:r>
      <w:proofErr w:type="spellEnd"/>
      <w:r>
        <w:t>, names[</w:t>
      </w:r>
      <w:proofErr w:type="spellStart"/>
      <w:r>
        <w:t>selected_detections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best_class</w:t>
      </w:r>
      <w:proofErr w:type="spellEnd"/>
      <w:r>
        <w:t>]);</w:t>
      </w:r>
    </w:p>
    <w:p w14:paraId="77BF605B" w14:textId="77777777" w:rsidR="00EC4173" w:rsidRDefault="00EC4173" w:rsidP="00682D1E">
      <w:pPr>
        <w:wordWrap w:val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sprintf</w:t>
      </w:r>
      <w:proofErr w:type="spellEnd"/>
      <w:r>
        <w:rPr>
          <w:rFonts w:hint="eastAsia"/>
        </w:rPr>
        <w:t>(buff, "(%2.0f%%)", selected_detections[i].det.prob[selected_detections[i].best_class] * 100);  //</w:t>
      </w:r>
      <w:r>
        <w:rPr>
          <w:rFonts w:hint="eastAsia"/>
        </w:rPr>
        <w:t>加上这句</w:t>
      </w:r>
    </w:p>
    <w:p w14:paraId="03E06EBC" w14:textId="77777777" w:rsidR="00EC4173" w:rsidRDefault="00EC4173" w:rsidP="00682D1E">
      <w:pPr>
        <w:wordWrap w:val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strcat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labelstr</w:t>
      </w:r>
      <w:proofErr w:type="spellEnd"/>
      <w:r>
        <w:rPr>
          <w:rFonts w:hint="eastAsia"/>
        </w:rPr>
        <w:t>, buff);</w:t>
      </w:r>
      <w:r>
        <w:rPr>
          <w:rFonts w:hint="eastAsia"/>
        </w:rPr>
        <w:tab/>
        <w:t>//</w:t>
      </w:r>
      <w:r>
        <w:rPr>
          <w:rFonts w:hint="eastAsia"/>
        </w:rPr>
        <w:t>加上这句</w:t>
      </w:r>
    </w:p>
    <w:p w14:paraId="5404D685" w14:textId="77777777" w:rsidR="00EC4173" w:rsidRDefault="00EC4173" w:rsidP="00682D1E">
      <w:pPr>
        <w:wordWrap w:val="0"/>
      </w:pPr>
      <w:r>
        <w:t xml:space="preserve">        int j;</w:t>
      </w:r>
    </w:p>
    <w:p w14:paraId="58A69D4F" w14:textId="77777777" w:rsidR="00EC4173" w:rsidRDefault="00EC4173" w:rsidP="00682D1E">
      <w:pPr>
        <w:wordWrap w:val="0"/>
      </w:pPr>
      <w:r>
        <w:t xml:space="preserve">        for (j = 0; j &lt; classes; ++j) {</w:t>
      </w:r>
    </w:p>
    <w:p w14:paraId="0AEDB63F" w14:textId="77777777" w:rsidR="00EC4173" w:rsidRDefault="00EC4173" w:rsidP="00682D1E">
      <w:pPr>
        <w:wordWrap w:val="0"/>
      </w:pPr>
      <w:r>
        <w:t xml:space="preserve">            if (</w:t>
      </w:r>
      <w:proofErr w:type="spellStart"/>
      <w:r>
        <w:t>selected_detections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det</w:t>
      </w:r>
      <w:proofErr w:type="gramEnd"/>
      <w:r>
        <w:t>.prob</w:t>
      </w:r>
      <w:proofErr w:type="spellEnd"/>
      <w:r>
        <w:t xml:space="preserve">[j] &gt; thresh &amp;&amp; j != </w:t>
      </w:r>
      <w:proofErr w:type="spellStart"/>
      <w:r>
        <w:t>selected_detections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best_class</w:t>
      </w:r>
      <w:proofErr w:type="spellEnd"/>
      <w:r>
        <w:t>) {</w:t>
      </w:r>
    </w:p>
    <w:p w14:paraId="5C753A7E" w14:textId="77777777" w:rsidR="00EC4173" w:rsidRDefault="00EC4173" w:rsidP="00682D1E">
      <w:pPr>
        <w:wordWrap w:val="0"/>
      </w:pPr>
      <w:r>
        <w:lastRenderedPageBreak/>
        <w:t xml:space="preserve">               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labelstr</w:t>
      </w:r>
      <w:proofErr w:type="spellEnd"/>
      <w:r>
        <w:t>, ", ");</w:t>
      </w:r>
    </w:p>
    <w:p w14:paraId="1851E90A" w14:textId="77777777" w:rsidR="00EC4173" w:rsidRDefault="00EC4173" w:rsidP="00682D1E">
      <w:pPr>
        <w:wordWrap w:val="0"/>
      </w:pPr>
      <w:r>
        <w:t xml:space="preserve">               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labelstr</w:t>
      </w:r>
      <w:proofErr w:type="spellEnd"/>
      <w:r>
        <w:t>, names[j]);</w:t>
      </w:r>
    </w:p>
    <w:p w14:paraId="1965E260" w14:textId="77777777" w:rsidR="00EC4173" w:rsidRDefault="00EC4173" w:rsidP="00682D1E">
      <w:pPr>
        <w:wordWrap w:val="0"/>
      </w:pPr>
      <w:r>
        <w:t xml:space="preserve">            }</w:t>
      </w:r>
    </w:p>
    <w:p w14:paraId="74AA4A20" w14:textId="77777777" w:rsidR="00EC4173" w:rsidRDefault="00EC4173" w:rsidP="00682D1E">
      <w:pPr>
        <w:wordWrap w:val="0"/>
      </w:pPr>
      <w:r>
        <w:t xml:space="preserve">        }</w:t>
      </w:r>
    </w:p>
    <w:p w14:paraId="43EA91E1" w14:textId="77777777" w:rsidR="00EC4173" w:rsidRDefault="00EC4173" w:rsidP="00682D1E">
      <w:pPr>
        <w:wordWrap w:val="0"/>
      </w:pPr>
      <w:r>
        <w:t xml:space="preserve">        image label = get_label_v3(alphabet, </w:t>
      </w:r>
      <w:proofErr w:type="spellStart"/>
      <w:r>
        <w:t>labelstr</w:t>
      </w:r>
      <w:proofErr w:type="spellEnd"/>
      <w:r>
        <w:t>, (</w:t>
      </w:r>
      <w:proofErr w:type="spellStart"/>
      <w:proofErr w:type="gramStart"/>
      <w:r>
        <w:t>im.w</w:t>
      </w:r>
      <w:proofErr w:type="spellEnd"/>
      <w:proofErr w:type="gramEnd"/>
      <w:r>
        <w:t>*.01));</w:t>
      </w:r>
    </w:p>
    <w:p w14:paraId="18EB4014" w14:textId="77777777" w:rsidR="00EC4173" w:rsidRDefault="00EC4173" w:rsidP="00682D1E">
      <w:pPr>
        <w:wordWrap w:val="0"/>
      </w:pPr>
      <w:r>
        <w:t xml:space="preserve">        </w:t>
      </w:r>
      <w:proofErr w:type="spellStart"/>
      <w:r>
        <w:t>draw_</w:t>
      </w:r>
      <w:proofErr w:type="gramStart"/>
      <w:r>
        <w:t>label</w:t>
      </w:r>
      <w:proofErr w:type="spellEnd"/>
      <w:r>
        <w:t>(</w:t>
      </w:r>
      <w:proofErr w:type="spellStart"/>
      <w:proofErr w:type="gramEnd"/>
      <w:r>
        <w:t>im</w:t>
      </w:r>
      <w:proofErr w:type="spellEnd"/>
      <w:r>
        <w:t xml:space="preserve">, top + width, left, label, </w:t>
      </w:r>
      <w:proofErr w:type="spellStart"/>
      <w:r>
        <w:t>rgb</w:t>
      </w:r>
      <w:proofErr w:type="spellEnd"/>
      <w:r>
        <w:t>);</w:t>
      </w:r>
    </w:p>
    <w:p w14:paraId="140602DB" w14:textId="77777777" w:rsidR="00EC4173" w:rsidRDefault="00EC4173" w:rsidP="00682D1E">
      <w:pPr>
        <w:wordWrap w:val="0"/>
      </w:pPr>
      <w:r>
        <w:t xml:space="preserve">        </w:t>
      </w:r>
      <w:proofErr w:type="spellStart"/>
      <w:r>
        <w:t>free_image</w:t>
      </w:r>
      <w:proofErr w:type="spellEnd"/>
      <w:r>
        <w:t>(label);</w:t>
      </w:r>
    </w:p>
    <w:p w14:paraId="109BEEBB" w14:textId="3EF5DF3C" w:rsidR="00EC4173" w:rsidRDefault="00EC4173" w:rsidP="00682D1E">
      <w:pPr>
        <w:wordWrap w:val="0"/>
      </w:pPr>
      <w:r>
        <w:t xml:space="preserve">    }</w:t>
      </w:r>
    </w:p>
    <w:p w14:paraId="6A5B7478" w14:textId="77777777" w:rsidR="002A3092" w:rsidRPr="002A3092" w:rsidRDefault="002A3092" w:rsidP="00682D1E">
      <w:pPr>
        <w:wordWrap w:val="0"/>
        <w:ind w:firstLine="0"/>
        <w:rPr>
          <w:b/>
          <w:bCs/>
        </w:rPr>
      </w:pPr>
      <w:r w:rsidRPr="002A3092">
        <w:rPr>
          <w:rFonts w:hint="eastAsia"/>
          <w:b/>
          <w:bCs/>
        </w:rPr>
        <w:t>（</w:t>
      </w:r>
      <w:r w:rsidRPr="002A3092">
        <w:rPr>
          <w:rFonts w:hint="eastAsia"/>
          <w:b/>
          <w:bCs/>
        </w:rPr>
        <w:t>2</w:t>
      </w:r>
      <w:r w:rsidRPr="002A3092">
        <w:rPr>
          <w:rFonts w:hint="eastAsia"/>
          <w:b/>
          <w:bCs/>
        </w:rPr>
        <w:t>）改变检测框的粗细</w:t>
      </w:r>
    </w:p>
    <w:p w14:paraId="1ED6412B" w14:textId="77777777" w:rsidR="002A3092" w:rsidRDefault="002A3092" w:rsidP="00682D1E">
      <w:pPr>
        <w:wordWrap w:val="0"/>
        <w:ind w:leftChars="187" w:left="419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image.c</w:t>
      </w:r>
      <w:proofErr w:type="spellEnd"/>
    </w:p>
    <w:p w14:paraId="1C8EBE5A" w14:textId="77777777" w:rsidR="002A3092" w:rsidRDefault="002A3092" w:rsidP="00682D1E">
      <w:pPr>
        <w:wordWrap w:val="0"/>
        <w:ind w:leftChars="187" w:left="419" w:firstLine="0"/>
      </w:pPr>
      <w:r>
        <w:rPr>
          <w:rFonts w:hint="eastAsia"/>
        </w:rPr>
        <w:t>查找</w:t>
      </w:r>
      <w:r>
        <w:rPr>
          <w:rFonts w:hint="eastAsia"/>
        </w:rPr>
        <w:t>"draw_detections_v3"</w:t>
      </w:r>
      <w:r>
        <w:rPr>
          <w:rFonts w:hint="eastAsia"/>
        </w:rPr>
        <w:t>，找到函数定义部分，在函数体里找到</w:t>
      </w:r>
      <w:r>
        <w:rPr>
          <w:rFonts w:hint="eastAsia"/>
        </w:rPr>
        <w:t>"</w:t>
      </w:r>
      <w:proofErr w:type="spellStart"/>
      <w:r>
        <w:rPr>
          <w:rFonts w:hint="eastAsia"/>
        </w:rPr>
        <w:t>draw_box_width</w:t>
      </w:r>
      <w:proofErr w:type="spellEnd"/>
      <w:r>
        <w:rPr>
          <w:rFonts w:hint="eastAsia"/>
        </w:rPr>
        <w:t>"</w:t>
      </w:r>
      <w:r>
        <w:rPr>
          <w:rFonts w:hint="eastAsia"/>
        </w:rPr>
        <w:t>，其中变量</w:t>
      </w:r>
      <w:r>
        <w:rPr>
          <w:rFonts w:hint="eastAsia"/>
        </w:rPr>
        <w:t>width</w:t>
      </w:r>
      <w:r>
        <w:rPr>
          <w:rFonts w:hint="eastAsia"/>
        </w:rPr>
        <w:t>就是检测框的粗细。作者是这样定义的：</w:t>
      </w:r>
    </w:p>
    <w:p w14:paraId="6B1DB8F8" w14:textId="77777777" w:rsidR="002A3092" w:rsidRDefault="002A3092" w:rsidP="00682D1E">
      <w:pPr>
        <w:wordWrap w:val="0"/>
        <w:ind w:leftChars="187" w:left="419" w:firstLine="0"/>
      </w:pPr>
      <w:r>
        <w:t xml:space="preserve">int width = </w:t>
      </w:r>
      <w:proofErr w:type="spellStart"/>
      <w:r>
        <w:t>im.h</w:t>
      </w:r>
      <w:proofErr w:type="spellEnd"/>
      <w:r>
        <w:t xml:space="preserve"> * .002;</w:t>
      </w:r>
    </w:p>
    <w:p w14:paraId="6E4DE3F3" w14:textId="77777777" w:rsidR="002A3092" w:rsidRDefault="002A3092" w:rsidP="00682D1E">
      <w:pPr>
        <w:wordWrap w:val="0"/>
        <w:ind w:leftChars="187" w:left="419" w:firstLine="0"/>
      </w:pPr>
      <w:r>
        <w:t>if (width &lt; 1)</w:t>
      </w:r>
    </w:p>
    <w:p w14:paraId="3D2EC3CF" w14:textId="77777777" w:rsidR="002A3092" w:rsidRDefault="002A3092" w:rsidP="00682D1E">
      <w:pPr>
        <w:wordWrap w:val="0"/>
        <w:ind w:leftChars="187" w:left="419" w:firstLine="0"/>
      </w:pPr>
      <w:r>
        <w:t xml:space="preserve">    width = 1;</w:t>
      </w:r>
    </w:p>
    <w:p w14:paraId="7981D337" w14:textId="2D59F77D" w:rsidR="002A3092" w:rsidRDefault="002A3092" w:rsidP="00682D1E">
      <w:pPr>
        <w:wordWrap w:val="0"/>
        <w:ind w:leftChars="187" w:left="419" w:firstLine="0"/>
      </w:pPr>
      <w:r>
        <w:rPr>
          <w:rFonts w:hint="eastAsia"/>
        </w:rPr>
        <w:t>变大变小怎么变，你来定。</w:t>
      </w:r>
    </w:p>
    <w:p w14:paraId="6F78387F" w14:textId="3CE59EB8" w:rsidR="00366A48" w:rsidRDefault="00366A48" w:rsidP="00682D1E">
      <w:pPr>
        <w:wordWrap w:val="0"/>
        <w:ind w:firstLine="0"/>
        <w:rPr>
          <w:b/>
          <w:bCs/>
        </w:rPr>
      </w:pPr>
      <w:r w:rsidRPr="000140D1">
        <w:rPr>
          <w:rFonts w:hint="eastAsia"/>
          <w:b/>
          <w:bCs/>
        </w:rPr>
        <w:t>（</w:t>
      </w:r>
      <w:r w:rsidRPr="000140D1">
        <w:rPr>
          <w:rFonts w:hint="eastAsia"/>
          <w:b/>
          <w:bCs/>
        </w:rPr>
        <w:t>3</w:t>
      </w:r>
      <w:r w:rsidRPr="000140D1">
        <w:rPr>
          <w:rFonts w:hint="eastAsia"/>
          <w:b/>
          <w:bCs/>
        </w:rPr>
        <w:t>）保存检测框的内容到本地</w:t>
      </w:r>
    </w:p>
    <w:p w14:paraId="43BC45E3" w14:textId="77777777" w:rsidR="005D70CF" w:rsidRDefault="005D70CF" w:rsidP="00682D1E">
      <w:pPr>
        <w:wordWrap w:val="0"/>
        <w:ind w:firstLine="420"/>
      </w:pPr>
      <w:r>
        <w:rPr>
          <w:rFonts w:hint="eastAsia"/>
        </w:rPr>
        <w:t>保存检测框的内容到本地</w:t>
      </w:r>
    </w:p>
    <w:p w14:paraId="1774C4EB" w14:textId="77777777" w:rsidR="005D70CF" w:rsidRDefault="005D70CF" w:rsidP="00682D1E">
      <w:pPr>
        <w:wordWrap w:val="0"/>
        <w:ind w:firstLine="0"/>
      </w:pPr>
      <w:r>
        <w:rPr>
          <w:rFonts w:hint="eastAsia"/>
        </w:rPr>
        <w:t>1.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detector.c</w:t>
      </w:r>
      <w:proofErr w:type="spellEnd"/>
    </w:p>
    <w:p w14:paraId="74DB4F2E" w14:textId="53BF9A4C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这一部分是在增加了批量检测图片的基础上，将所有检测框中的内容保存到本地。</w:t>
      </w:r>
    </w:p>
    <w:p w14:paraId="1C799512" w14:textId="77777777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detector.c</w:t>
      </w:r>
      <w:proofErr w:type="spellEnd"/>
    </w:p>
    <w:p w14:paraId="7F5882AA" w14:textId="77777777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查找</w:t>
      </w:r>
      <w:r>
        <w:rPr>
          <w:rFonts w:hint="eastAsia"/>
        </w:rPr>
        <w:t>"</w:t>
      </w:r>
      <w:proofErr w:type="spellStart"/>
      <w:r>
        <w:rPr>
          <w:rFonts w:hint="eastAsia"/>
        </w:rPr>
        <w:t>test_detector</w:t>
      </w:r>
      <w:proofErr w:type="spellEnd"/>
      <w:r>
        <w:rPr>
          <w:rFonts w:hint="eastAsia"/>
        </w:rPr>
        <w:t>"</w:t>
      </w:r>
      <w:r>
        <w:rPr>
          <w:rFonts w:hint="eastAsia"/>
        </w:rPr>
        <w:t>，找到这个函数的定义部分，再找到里面的</w:t>
      </w:r>
      <w:r>
        <w:rPr>
          <w:rFonts w:hint="eastAsia"/>
        </w:rPr>
        <w:t>draw_detections_v3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如下图所示：</w:t>
      </w:r>
    </w:p>
    <w:p w14:paraId="6B0A9032" w14:textId="587CA821" w:rsidR="005D70CF" w:rsidRDefault="005D70CF" w:rsidP="00682D1E">
      <w:pPr>
        <w:wordWrap w:val="0"/>
        <w:ind w:leftChars="187" w:left="419" w:firstLine="0"/>
      </w:pPr>
      <w:r>
        <w:rPr>
          <w:noProof/>
          <w:snapToGrid/>
        </w:rPr>
        <w:drawing>
          <wp:inline distT="0" distB="0" distL="0" distR="0" wp14:anchorId="414AEF8D" wp14:editId="2DBABEB7">
            <wp:extent cx="6242685" cy="227838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BDA1" w14:textId="75B2E510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在这里插入图片描述</w:t>
      </w:r>
    </w:p>
    <w:p w14:paraId="3564D2EC" w14:textId="77777777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这里有一部分</w:t>
      </w:r>
      <w:proofErr w:type="gramStart"/>
      <w:r>
        <w:rPr>
          <w:rFonts w:hint="eastAsia"/>
        </w:rPr>
        <w:t>是之前</w:t>
      </w:r>
      <w:proofErr w:type="gramEnd"/>
      <w:r>
        <w:rPr>
          <w:rFonts w:hint="eastAsia"/>
        </w:rPr>
        <w:t>批量保存图片的代码，为了在画框之前保存检测框的内容，把获取文件名的代码放到了</w:t>
      </w:r>
      <w:r>
        <w:rPr>
          <w:rFonts w:hint="eastAsia"/>
        </w:rPr>
        <w:t>draw_detections_v3</w:t>
      </w:r>
      <w:r>
        <w:rPr>
          <w:rFonts w:hint="eastAsia"/>
        </w:rPr>
        <w:t>前面，并且在其后加上保存检测框中目标的代码：</w:t>
      </w:r>
    </w:p>
    <w:p w14:paraId="28BDE052" w14:textId="77777777" w:rsidR="005D70CF" w:rsidRDefault="005D70CF" w:rsidP="00682D1E">
      <w:pPr>
        <w:wordWrap w:val="0"/>
        <w:ind w:leftChars="187" w:left="419" w:firstLine="0"/>
      </w:pPr>
      <w:proofErr w:type="spellStart"/>
      <w:r>
        <w:t>save_</w:t>
      </w:r>
      <w:proofErr w:type="gramStart"/>
      <w:r>
        <w:t>dets</w:t>
      </w:r>
      <w:proofErr w:type="spellEnd"/>
      <w:r>
        <w:t>(</w:t>
      </w:r>
      <w:proofErr w:type="spellStart"/>
      <w:proofErr w:type="gramEnd"/>
      <w:r>
        <w:t>im</w:t>
      </w:r>
      <w:proofErr w:type="spellEnd"/>
      <w:r>
        <w:t xml:space="preserve">, dets, </w:t>
      </w:r>
      <w:proofErr w:type="spellStart"/>
      <w:r>
        <w:t>nboxes</w:t>
      </w:r>
      <w:proofErr w:type="spellEnd"/>
      <w:r>
        <w:t>, thresh, b);</w:t>
      </w:r>
    </w:p>
    <w:p w14:paraId="75477EB3" w14:textId="77777777" w:rsidR="005D70CF" w:rsidRDefault="005D70CF" w:rsidP="00682D1E">
      <w:pPr>
        <w:wordWrap w:val="0"/>
        <w:ind w:firstLine="0"/>
      </w:pPr>
      <w:r>
        <w:rPr>
          <w:rFonts w:hint="eastAsia"/>
        </w:rPr>
        <w:t>2.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image.h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image.c</w:t>
      </w:r>
      <w:proofErr w:type="spellEnd"/>
    </w:p>
    <w:p w14:paraId="3DEDE1E0" w14:textId="77777777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lastRenderedPageBreak/>
        <w:t>打开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image.h</w:t>
      </w:r>
      <w:proofErr w:type="spellEnd"/>
    </w:p>
    <w:p w14:paraId="69FF213E" w14:textId="77777777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在文件末尾加上函数</w:t>
      </w:r>
      <w:proofErr w:type="spellStart"/>
      <w:r>
        <w:rPr>
          <w:rFonts w:hint="eastAsia"/>
        </w:rPr>
        <w:t>save_dets</w:t>
      </w:r>
      <w:proofErr w:type="spellEnd"/>
      <w:r>
        <w:rPr>
          <w:rFonts w:hint="eastAsia"/>
        </w:rPr>
        <w:t>的声明：</w:t>
      </w:r>
    </w:p>
    <w:p w14:paraId="74504339" w14:textId="77777777" w:rsidR="005D70CF" w:rsidRDefault="005D70CF" w:rsidP="00682D1E">
      <w:pPr>
        <w:wordWrap w:val="0"/>
        <w:ind w:leftChars="187" w:left="419" w:firstLine="0"/>
      </w:pPr>
      <w:r>
        <w:t xml:space="preserve">void </w:t>
      </w:r>
      <w:proofErr w:type="spellStart"/>
      <w:r>
        <w:t>save_</w:t>
      </w:r>
      <w:proofErr w:type="gramStart"/>
      <w:r>
        <w:t>dets</w:t>
      </w:r>
      <w:proofErr w:type="spellEnd"/>
      <w:r>
        <w:t>(</w:t>
      </w:r>
      <w:proofErr w:type="gramEnd"/>
      <w:r>
        <w:t xml:space="preserve">image </w:t>
      </w:r>
      <w:proofErr w:type="spellStart"/>
      <w:r>
        <w:t>im</w:t>
      </w:r>
      <w:proofErr w:type="spellEnd"/>
      <w:r>
        <w:t xml:space="preserve">, detection *dets, int </w:t>
      </w:r>
      <w:proofErr w:type="spellStart"/>
      <w:r>
        <w:t>num_boxes</w:t>
      </w:r>
      <w:proofErr w:type="spellEnd"/>
      <w:r>
        <w:t>, float thresh, const char* name);</w:t>
      </w:r>
    </w:p>
    <w:p w14:paraId="34C4075C" w14:textId="788F48D9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如下图所示：</w:t>
      </w:r>
    </w:p>
    <w:p w14:paraId="2BEA949C" w14:textId="43D765FD" w:rsidR="005D70CF" w:rsidRDefault="00655FD5" w:rsidP="00682D1E">
      <w:pPr>
        <w:wordWrap w:val="0"/>
        <w:ind w:leftChars="187" w:left="419" w:firstLine="0"/>
      </w:pPr>
      <w:r>
        <w:rPr>
          <w:noProof/>
          <w:snapToGrid/>
        </w:rPr>
        <w:drawing>
          <wp:inline distT="0" distB="0" distL="0" distR="0" wp14:anchorId="39707A25" wp14:editId="6EE00D82">
            <wp:extent cx="6242685" cy="14655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268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257E" w14:textId="77777777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在这里插入图片描述</w:t>
      </w:r>
    </w:p>
    <w:p w14:paraId="46BA4125" w14:textId="77777777" w:rsidR="005D70CF" w:rsidRDefault="005D70CF" w:rsidP="00682D1E">
      <w:pPr>
        <w:wordWrap w:val="0"/>
        <w:ind w:leftChars="187" w:left="419" w:firstLine="0"/>
      </w:pPr>
      <w:r>
        <w:rPr>
          <w:rFonts w:hint="eastAsia"/>
        </w:rPr>
        <w:t>保存后打开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image.c</w:t>
      </w:r>
      <w:proofErr w:type="spellEnd"/>
    </w:p>
    <w:p w14:paraId="5006DDEC" w14:textId="247322E6" w:rsidR="00284CB8" w:rsidRDefault="005D70CF" w:rsidP="00682D1E">
      <w:pPr>
        <w:wordWrap w:val="0"/>
        <w:ind w:leftChars="187" w:left="419" w:firstLine="0"/>
      </w:pPr>
      <w:r>
        <w:rPr>
          <w:rFonts w:hint="eastAsia"/>
        </w:rPr>
        <w:t>在文件开头加入函数</w:t>
      </w:r>
      <w:proofErr w:type="spellStart"/>
      <w:r>
        <w:rPr>
          <w:rFonts w:hint="eastAsia"/>
        </w:rPr>
        <w:t>save_dets</w:t>
      </w:r>
      <w:proofErr w:type="spellEnd"/>
      <w:r>
        <w:rPr>
          <w:rFonts w:hint="eastAsia"/>
        </w:rPr>
        <w:t>的定义：</w:t>
      </w:r>
    </w:p>
    <w:p w14:paraId="47547F19" w14:textId="77777777" w:rsidR="00655FD5" w:rsidRDefault="00655FD5" w:rsidP="00682D1E">
      <w:pPr>
        <w:wordWrap w:val="0"/>
        <w:ind w:leftChars="187" w:left="419" w:firstLine="0"/>
      </w:pPr>
      <w:r>
        <w:t xml:space="preserve">void </w:t>
      </w:r>
      <w:proofErr w:type="spellStart"/>
      <w:r>
        <w:t>save_</w:t>
      </w:r>
      <w:proofErr w:type="gramStart"/>
      <w:r>
        <w:t>dets</w:t>
      </w:r>
      <w:proofErr w:type="spellEnd"/>
      <w:r>
        <w:t>(</w:t>
      </w:r>
      <w:proofErr w:type="gramEnd"/>
      <w:r>
        <w:t xml:space="preserve">image </w:t>
      </w:r>
      <w:proofErr w:type="spellStart"/>
      <w:r>
        <w:t>im</w:t>
      </w:r>
      <w:proofErr w:type="spellEnd"/>
      <w:r>
        <w:t xml:space="preserve">, detection *dets, int </w:t>
      </w:r>
      <w:proofErr w:type="spellStart"/>
      <w:r>
        <w:t>num_boxes</w:t>
      </w:r>
      <w:proofErr w:type="spellEnd"/>
      <w:r>
        <w:t>, float thresh, const char* name){</w:t>
      </w:r>
    </w:p>
    <w:p w14:paraId="0F9CB854" w14:textId="77777777" w:rsidR="00655FD5" w:rsidRDefault="00655FD5" w:rsidP="00682D1E">
      <w:pPr>
        <w:wordWrap w:val="0"/>
        <w:ind w:leftChars="187" w:left="419" w:firstLine="0"/>
      </w:pPr>
      <w:r>
        <w:t xml:space="preserve">    int </w:t>
      </w:r>
      <w:proofErr w:type="gramStart"/>
      <w:r>
        <w:t>reg[</w:t>
      </w:r>
      <w:proofErr w:type="gramEnd"/>
      <w:r>
        <w:t>4];</w:t>
      </w:r>
    </w:p>
    <w:p w14:paraId="0A58249E" w14:textId="77777777" w:rsidR="00655FD5" w:rsidRDefault="00655FD5" w:rsidP="00682D1E">
      <w:pPr>
        <w:wordWrap w:val="0"/>
        <w:ind w:leftChars="187" w:left="419" w:firstLine="0"/>
      </w:pPr>
      <w:r>
        <w:t xml:space="preserve">    int width = </w:t>
      </w:r>
      <w:proofErr w:type="spellStart"/>
      <w:proofErr w:type="gramStart"/>
      <w:r>
        <w:t>im.w</w:t>
      </w:r>
      <w:proofErr w:type="spellEnd"/>
      <w:proofErr w:type="gramEnd"/>
      <w:r>
        <w:t>;</w:t>
      </w:r>
    </w:p>
    <w:p w14:paraId="72817A6B" w14:textId="77777777" w:rsidR="00655FD5" w:rsidRDefault="00655FD5" w:rsidP="00682D1E">
      <w:pPr>
        <w:wordWrap w:val="0"/>
        <w:ind w:leftChars="187" w:left="419" w:firstLine="0"/>
      </w:pPr>
      <w:r>
        <w:t xml:space="preserve">    int height = </w:t>
      </w:r>
      <w:proofErr w:type="spellStart"/>
      <w:r>
        <w:t>im.h</w:t>
      </w:r>
      <w:proofErr w:type="spellEnd"/>
      <w:r>
        <w:t>;</w:t>
      </w:r>
    </w:p>
    <w:p w14:paraId="6C423D79" w14:textId="77777777" w:rsidR="00655FD5" w:rsidRDefault="00655FD5" w:rsidP="00682D1E">
      <w:pPr>
        <w:wordWrap w:val="0"/>
        <w:ind w:leftChars="187" w:left="419" w:firstLine="0"/>
      </w:pPr>
      <w:r>
        <w:t xml:space="preserve">    </w:t>
      </w:r>
    </w:p>
    <w:p w14:paraId="443D4CA8" w14:textId="77777777" w:rsidR="00655FD5" w:rsidRDefault="00655FD5" w:rsidP="00682D1E">
      <w:pPr>
        <w:wordWrap w:val="0"/>
        <w:ind w:leftChars="187" w:left="419" w:firstLine="0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num_boxes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7EB2B30D" w14:textId="77777777" w:rsidR="00655FD5" w:rsidRDefault="00655FD5" w:rsidP="00682D1E">
      <w:pPr>
        <w:wordWrap w:val="0"/>
        <w:ind w:leftChars="187" w:left="419" w:firstLine="0"/>
      </w:pPr>
      <w:r>
        <w:t xml:space="preserve">        int </w:t>
      </w:r>
      <w:proofErr w:type="spellStart"/>
      <w:r>
        <w:t>best_class</w:t>
      </w:r>
      <w:proofErr w:type="spellEnd"/>
      <w:r>
        <w:t xml:space="preserve"> = -1;</w:t>
      </w:r>
    </w:p>
    <w:p w14:paraId="288BFAC0" w14:textId="77777777" w:rsidR="00655FD5" w:rsidRDefault="00655FD5" w:rsidP="00682D1E">
      <w:pPr>
        <w:wordWrap w:val="0"/>
        <w:ind w:leftChars="187" w:left="419" w:firstLine="0"/>
      </w:pPr>
      <w:r>
        <w:t xml:space="preserve">        float </w:t>
      </w:r>
      <w:proofErr w:type="spellStart"/>
      <w:r>
        <w:t>best_class_prob</w:t>
      </w:r>
      <w:proofErr w:type="spellEnd"/>
      <w:r>
        <w:t xml:space="preserve"> = thresh;</w:t>
      </w:r>
    </w:p>
    <w:p w14:paraId="1D1F6980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for (int j = 0; j &lt; dets[</w:t>
      </w:r>
      <w:proofErr w:type="spellStart"/>
      <w:r>
        <w:t>i</w:t>
      </w:r>
      <w:proofErr w:type="spellEnd"/>
      <w:proofErr w:type="gramStart"/>
      <w:r>
        <w:t>].classes</w:t>
      </w:r>
      <w:proofErr w:type="gramEnd"/>
      <w:r>
        <w:t>; ++j){</w:t>
      </w:r>
    </w:p>
    <w:p w14:paraId="591F0D7E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    if (dets[</w:t>
      </w:r>
      <w:proofErr w:type="spellStart"/>
      <w:r>
        <w:t>i</w:t>
      </w:r>
      <w:proofErr w:type="spellEnd"/>
      <w:proofErr w:type="gramStart"/>
      <w:r>
        <w:t>].prob</w:t>
      </w:r>
      <w:proofErr w:type="gramEnd"/>
      <w:r>
        <w:t xml:space="preserve">[j] &gt; </w:t>
      </w:r>
      <w:proofErr w:type="spellStart"/>
      <w:r>
        <w:t>best_class_prob</w:t>
      </w:r>
      <w:proofErr w:type="spellEnd"/>
      <w:r>
        <w:t>) {</w:t>
      </w:r>
    </w:p>
    <w:p w14:paraId="17558B3E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        </w:t>
      </w:r>
      <w:proofErr w:type="spellStart"/>
      <w:r>
        <w:t>best_class</w:t>
      </w:r>
      <w:proofErr w:type="spellEnd"/>
      <w:r>
        <w:t xml:space="preserve"> = j;</w:t>
      </w:r>
    </w:p>
    <w:p w14:paraId="47CB95A7" w14:textId="77777777" w:rsidR="00655FD5" w:rsidRDefault="00655FD5" w:rsidP="00682D1E">
      <w:pPr>
        <w:wordWrap w:val="0"/>
        <w:ind w:leftChars="187" w:left="419" w:firstLine="0"/>
      </w:pPr>
      <w:r>
        <w:tab/>
      </w:r>
      <w:r>
        <w:tab/>
        <w:t xml:space="preserve">        </w:t>
      </w:r>
      <w:proofErr w:type="spellStart"/>
      <w:r>
        <w:t>best_class_prob</w:t>
      </w:r>
      <w:proofErr w:type="spellEnd"/>
      <w:r>
        <w:t xml:space="preserve"> = dets[</w:t>
      </w:r>
      <w:proofErr w:type="spellStart"/>
      <w:r>
        <w:t>i</w:t>
      </w:r>
      <w:proofErr w:type="spellEnd"/>
      <w:proofErr w:type="gramStart"/>
      <w:r>
        <w:t>].prob</w:t>
      </w:r>
      <w:proofErr w:type="gramEnd"/>
      <w:r>
        <w:t>[j];</w:t>
      </w:r>
    </w:p>
    <w:p w14:paraId="6838F01F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    }</w:t>
      </w:r>
    </w:p>
    <w:p w14:paraId="6B60C7E6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}</w:t>
      </w:r>
    </w:p>
    <w:p w14:paraId="7AE1BF4F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if (</w:t>
      </w:r>
      <w:proofErr w:type="spellStart"/>
      <w:r>
        <w:t>best_class</w:t>
      </w:r>
      <w:proofErr w:type="spellEnd"/>
      <w:r>
        <w:t xml:space="preserve"> &gt;= </w:t>
      </w:r>
      <w:proofErr w:type="gramStart"/>
      <w:r>
        <w:t>0){</w:t>
      </w:r>
      <w:proofErr w:type="gramEnd"/>
    </w:p>
    <w:p w14:paraId="4175242C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    box b = dets[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bbox</w:t>
      </w:r>
      <w:proofErr w:type="spellEnd"/>
      <w:proofErr w:type="gramEnd"/>
      <w:r>
        <w:t>;</w:t>
      </w:r>
    </w:p>
    <w:p w14:paraId="45F98A2B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    </w:t>
      </w:r>
      <w:proofErr w:type="gramStart"/>
      <w:r>
        <w:t>reg[</w:t>
      </w:r>
      <w:proofErr w:type="gramEnd"/>
      <w:r>
        <w:t>0] = round((</w:t>
      </w:r>
      <w:proofErr w:type="spellStart"/>
      <w:r>
        <w:t>b.x</w:t>
      </w:r>
      <w:proofErr w:type="spellEnd"/>
      <w:r>
        <w:t xml:space="preserve"> - </w:t>
      </w:r>
      <w:proofErr w:type="spellStart"/>
      <w:r>
        <w:t>b.w</w:t>
      </w:r>
      <w:proofErr w:type="spellEnd"/>
      <w:r>
        <w:t xml:space="preserve"> / 2) * width);</w:t>
      </w:r>
    </w:p>
    <w:p w14:paraId="113679D4" w14:textId="77777777" w:rsidR="00655FD5" w:rsidRDefault="00655FD5" w:rsidP="00682D1E">
      <w:pPr>
        <w:wordWrap w:val="0"/>
        <w:ind w:leftChars="187" w:left="419" w:firstLine="0"/>
      </w:pPr>
      <w:r>
        <w:t xml:space="preserve">            </w:t>
      </w:r>
      <w:proofErr w:type="gramStart"/>
      <w:r>
        <w:t>reg[</w:t>
      </w:r>
      <w:proofErr w:type="gramEnd"/>
      <w:r>
        <w:t>1] = round((</w:t>
      </w:r>
      <w:proofErr w:type="spellStart"/>
      <w:r>
        <w:t>b.y</w:t>
      </w:r>
      <w:proofErr w:type="spellEnd"/>
      <w:r>
        <w:t xml:space="preserve"> - </w:t>
      </w:r>
      <w:proofErr w:type="spellStart"/>
      <w:r>
        <w:t>b.h</w:t>
      </w:r>
      <w:proofErr w:type="spellEnd"/>
      <w:r>
        <w:t xml:space="preserve"> / 2) * height);</w:t>
      </w:r>
    </w:p>
    <w:p w14:paraId="71EC6433" w14:textId="77777777" w:rsidR="00655FD5" w:rsidRDefault="00655FD5" w:rsidP="00682D1E">
      <w:pPr>
        <w:wordWrap w:val="0"/>
        <w:ind w:leftChars="187" w:left="419" w:firstLine="0"/>
      </w:pPr>
      <w:r>
        <w:t xml:space="preserve">            </w:t>
      </w:r>
      <w:proofErr w:type="gramStart"/>
      <w:r>
        <w:t>reg[</w:t>
      </w:r>
      <w:proofErr w:type="gramEnd"/>
      <w:r>
        <w:t>2] = round(</w:t>
      </w:r>
      <w:proofErr w:type="spellStart"/>
      <w:r>
        <w:t>b.w</w:t>
      </w:r>
      <w:proofErr w:type="spellEnd"/>
      <w:r>
        <w:t xml:space="preserve"> * width);</w:t>
      </w:r>
    </w:p>
    <w:p w14:paraId="14CCDC7C" w14:textId="77777777" w:rsidR="00655FD5" w:rsidRDefault="00655FD5" w:rsidP="00682D1E">
      <w:pPr>
        <w:wordWrap w:val="0"/>
        <w:ind w:leftChars="187" w:left="419" w:firstLine="0"/>
      </w:pPr>
      <w:r>
        <w:t xml:space="preserve">            </w:t>
      </w:r>
      <w:proofErr w:type="gramStart"/>
      <w:r>
        <w:t>reg[</w:t>
      </w:r>
      <w:proofErr w:type="gramEnd"/>
      <w:r>
        <w:t>3] = round(</w:t>
      </w:r>
      <w:proofErr w:type="spellStart"/>
      <w:r>
        <w:t>b.h</w:t>
      </w:r>
      <w:proofErr w:type="spellEnd"/>
      <w:r>
        <w:t xml:space="preserve"> * height);</w:t>
      </w:r>
    </w:p>
    <w:p w14:paraId="12334084" w14:textId="77777777" w:rsidR="00655FD5" w:rsidRDefault="00655FD5" w:rsidP="00682D1E">
      <w:pPr>
        <w:wordWrap w:val="0"/>
        <w:ind w:leftChars="187" w:left="419" w:firstLine="0"/>
      </w:pPr>
      <w:r>
        <w:t xml:space="preserve">            </w:t>
      </w:r>
    </w:p>
    <w:p w14:paraId="533EB5A9" w14:textId="77777777" w:rsidR="00655FD5" w:rsidRDefault="00655FD5" w:rsidP="00682D1E">
      <w:pPr>
        <w:wordWrap w:val="0"/>
        <w:ind w:leftChars="187" w:left="419" w:firstLine="0"/>
      </w:pPr>
      <w:r>
        <w:t xml:space="preserve">            if (</w:t>
      </w:r>
      <w:proofErr w:type="gramStart"/>
      <w:r>
        <w:t>reg[</w:t>
      </w:r>
      <w:proofErr w:type="gramEnd"/>
      <w:r>
        <w:t>0] &lt; 0) reg[0] = 0;</w:t>
      </w:r>
    </w:p>
    <w:p w14:paraId="27CBE698" w14:textId="77777777" w:rsidR="00655FD5" w:rsidRDefault="00655FD5" w:rsidP="00682D1E">
      <w:pPr>
        <w:wordWrap w:val="0"/>
        <w:ind w:leftChars="187" w:left="419" w:firstLine="0"/>
      </w:pPr>
      <w:r>
        <w:t xml:space="preserve">            if (</w:t>
      </w:r>
      <w:proofErr w:type="gramStart"/>
      <w:r>
        <w:t>reg[</w:t>
      </w:r>
      <w:proofErr w:type="gramEnd"/>
      <w:r>
        <w:t>0] &gt; width - 1) reg[0] = width - 1;</w:t>
      </w:r>
    </w:p>
    <w:p w14:paraId="545A12A9" w14:textId="77777777" w:rsidR="00655FD5" w:rsidRDefault="00655FD5" w:rsidP="00682D1E">
      <w:pPr>
        <w:wordWrap w:val="0"/>
        <w:ind w:leftChars="187" w:left="419" w:firstLine="0"/>
      </w:pPr>
      <w:r>
        <w:t xml:space="preserve">            if (</w:t>
      </w:r>
      <w:proofErr w:type="gramStart"/>
      <w:r>
        <w:t>reg[</w:t>
      </w:r>
      <w:proofErr w:type="gramEnd"/>
      <w:r>
        <w:t>1] &lt; 0) reg[1] = 0;</w:t>
      </w:r>
    </w:p>
    <w:p w14:paraId="1E8AB523" w14:textId="77777777" w:rsidR="00655FD5" w:rsidRDefault="00655FD5" w:rsidP="00682D1E">
      <w:pPr>
        <w:wordWrap w:val="0"/>
        <w:ind w:leftChars="187" w:left="419" w:firstLine="0"/>
      </w:pPr>
      <w:r>
        <w:t xml:space="preserve">            if (</w:t>
      </w:r>
      <w:proofErr w:type="gramStart"/>
      <w:r>
        <w:t>reg[</w:t>
      </w:r>
      <w:proofErr w:type="gramEnd"/>
      <w:r>
        <w:t>1] &gt; height - 1) reg[1] = height - 1;</w:t>
      </w:r>
    </w:p>
    <w:p w14:paraId="4A53CE17" w14:textId="77777777" w:rsidR="00655FD5" w:rsidRDefault="00655FD5" w:rsidP="00682D1E">
      <w:pPr>
        <w:wordWrap w:val="0"/>
        <w:ind w:leftChars="187" w:left="419" w:firstLine="0"/>
      </w:pPr>
      <w:r>
        <w:t xml:space="preserve">            if (</w:t>
      </w:r>
      <w:proofErr w:type="gramStart"/>
      <w:r>
        <w:t>reg[</w:t>
      </w:r>
      <w:proofErr w:type="gramEnd"/>
      <w:r>
        <w:t>2] + reg[0] &gt; width) reg[2] = width - reg[0];</w:t>
      </w:r>
    </w:p>
    <w:p w14:paraId="0C16220C" w14:textId="77777777" w:rsidR="00655FD5" w:rsidRDefault="00655FD5" w:rsidP="00682D1E">
      <w:pPr>
        <w:wordWrap w:val="0"/>
        <w:ind w:leftChars="187" w:left="419" w:firstLine="0"/>
      </w:pPr>
      <w:r>
        <w:t xml:space="preserve">            if (</w:t>
      </w:r>
      <w:proofErr w:type="gramStart"/>
      <w:r>
        <w:t>reg[</w:t>
      </w:r>
      <w:proofErr w:type="gramEnd"/>
      <w:r>
        <w:t>3] + reg[1] &gt; height) reg[3] = height - reg[1];</w:t>
      </w:r>
    </w:p>
    <w:p w14:paraId="4824EA18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    </w:t>
      </w:r>
    </w:p>
    <w:p w14:paraId="4B357C5A" w14:textId="77777777" w:rsidR="00655FD5" w:rsidRDefault="00655FD5" w:rsidP="00682D1E">
      <w:pPr>
        <w:wordWrap w:val="0"/>
        <w:ind w:leftChars="187" w:left="419" w:firstLine="0"/>
      </w:pPr>
      <w:r>
        <w:tab/>
        <w:t xml:space="preserve">        </w:t>
      </w:r>
      <w:proofErr w:type="spellStart"/>
      <w:r>
        <w:t>save_dets_</w:t>
      </w:r>
      <w:proofErr w:type="gramStart"/>
      <w:r>
        <w:t>cv</w:t>
      </w:r>
      <w:proofErr w:type="spellEnd"/>
      <w:r>
        <w:t>(</w:t>
      </w:r>
      <w:proofErr w:type="spellStart"/>
      <w:proofErr w:type="gramEnd"/>
      <w:r>
        <w:t>im</w:t>
      </w:r>
      <w:proofErr w:type="spellEnd"/>
      <w:r>
        <w:t xml:space="preserve">, reg, name, </w:t>
      </w:r>
      <w:proofErr w:type="spellStart"/>
      <w:r>
        <w:t>i</w:t>
      </w:r>
      <w:proofErr w:type="spellEnd"/>
      <w:r>
        <w:t>);</w:t>
      </w:r>
    </w:p>
    <w:p w14:paraId="5DF0562B" w14:textId="77777777" w:rsidR="00655FD5" w:rsidRDefault="00655FD5" w:rsidP="00682D1E">
      <w:pPr>
        <w:wordWrap w:val="0"/>
        <w:ind w:leftChars="187" w:left="419" w:firstLine="0"/>
      </w:pPr>
      <w:r>
        <w:lastRenderedPageBreak/>
        <w:tab/>
        <w:t xml:space="preserve">    }</w:t>
      </w:r>
    </w:p>
    <w:p w14:paraId="6826A8C7" w14:textId="77777777" w:rsidR="00655FD5" w:rsidRDefault="00655FD5" w:rsidP="00682D1E">
      <w:pPr>
        <w:wordWrap w:val="0"/>
        <w:ind w:leftChars="187" w:left="419" w:firstLine="0"/>
      </w:pPr>
      <w:r>
        <w:t xml:space="preserve">    }</w:t>
      </w:r>
    </w:p>
    <w:p w14:paraId="700E8FF8" w14:textId="7B957ED1" w:rsidR="00655FD5" w:rsidRDefault="00655FD5" w:rsidP="00682D1E">
      <w:pPr>
        <w:wordWrap w:val="0"/>
        <w:ind w:leftChars="187" w:left="419" w:firstLine="0"/>
      </w:pPr>
      <w:r>
        <w:t>}</w:t>
      </w:r>
    </w:p>
    <w:p w14:paraId="312F0FAA" w14:textId="6AB1FE32" w:rsidR="00655FD5" w:rsidRDefault="005759BD" w:rsidP="00682D1E">
      <w:pPr>
        <w:wordWrap w:val="0"/>
        <w:ind w:leftChars="187" w:left="419" w:firstLine="0"/>
      </w:pPr>
      <w:r w:rsidRPr="005759BD">
        <w:rPr>
          <w:rFonts w:hint="eastAsia"/>
        </w:rPr>
        <w:t>如下图所示：</w:t>
      </w:r>
    </w:p>
    <w:p w14:paraId="4971ABA4" w14:textId="4C39E28B" w:rsidR="005759BD" w:rsidRDefault="00DE6C46" w:rsidP="00682D1E">
      <w:pPr>
        <w:wordWrap w:val="0"/>
        <w:ind w:leftChars="187" w:left="419" w:firstLine="0"/>
      </w:pPr>
      <w:r w:rsidRPr="00DE6C46">
        <w:rPr>
          <w:noProof/>
        </w:rPr>
        <w:drawing>
          <wp:inline distT="0" distB="0" distL="0" distR="0" wp14:anchorId="6A662BBF" wp14:editId="55B34805">
            <wp:extent cx="4832350" cy="408717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685" cy="40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C19A" w14:textId="77777777" w:rsidR="00DE6C46" w:rsidRDefault="00DE6C46" w:rsidP="00682D1E">
      <w:pPr>
        <w:wordWrap w:val="0"/>
        <w:ind w:firstLine="0"/>
      </w:pPr>
      <w:r>
        <w:rPr>
          <w:rFonts w:hint="eastAsia"/>
        </w:rPr>
        <w:t>3.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image_opencv.h</w:t>
      </w:r>
      <w:proofErr w:type="spellEnd"/>
      <w:r>
        <w:rPr>
          <w:rFonts w:hint="eastAsia"/>
        </w:rPr>
        <w:t>和</w:t>
      </w:r>
      <w:r>
        <w:rPr>
          <w:rFonts w:hint="eastAsia"/>
        </w:rPr>
        <w:t>image_opencv.cpp</w:t>
      </w:r>
    </w:p>
    <w:p w14:paraId="40D997CF" w14:textId="77777777" w:rsidR="00DE6C46" w:rsidRDefault="00DE6C46" w:rsidP="00682D1E">
      <w:pPr>
        <w:wordWrap w:val="0"/>
        <w:ind w:leftChars="187" w:left="419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image_opencv.h</w:t>
      </w:r>
      <w:proofErr w:type="spellEnd"/>
    </w:p>
    <w:p w14:paraId="76A1B324" w14:textId="77777777" w:rsidR="00DE6C46" w:rsidRDefault="00DE6C46" w:rsidP="00682D1E">
      <w:pPr>
        <w:wordWrap w:val="0"/>
        <w:ind w:leftChars="187" w:left="419" w:firstLine="0"/>
      </w:pPr>
      <w:r>
        <w:rPr>
          <w:rFonts w:hint="eastAsia"/>
        </w:rPr>
        <w:t>在文件末尾加上函数</w:t>
      </w:r>
      <w:proofErr w:type="spellStart"/>
      <w:r>
        <w:rPr>
          <w:rFonts w:hint="eastAsia"/>
        </w:rPr>
        <w:t>save_dets_cv</w:t>
      </w:r>
      <w:proofErr w:type="spellEnd"/>
      <w:r>
        <w:rPr>
          <w:rFonts w:hint="eastAsia"/>
        </w:rPr>
        <w:t>的声明：</w:t>
      </w:r>
    </w:p>
    <w:p w14:paraId="3F50F2EF" w14:textId="77777777" w:rsidR="00DE6C46" w:rsidRDefault="00DE6C46" w:rsidP="00682D1E">
      <w:pPr>
        <w:wordWrap w:val="0"/>
        <w:ind w:leftChars="187" w:left="419" w:firstLine="0"/>
      </w:pPr>
      <w:r>
        <w:t xml:space="preserve">void </w:t>
      </w:r>
      <w:proofErr w:type="spellStart"/>
      <w:r>
        <w:t>save_dets_</w:t>
      </w:r>
      <w:proofErr w:type="gramStart"/>
      <w:r>
        <w:t>cv</w:t>
      </w:r>
      <w:proofErr w:type="spellEnd"/>
      <w:r>
        <w:t>(</w:t>
      </w:r>
      <w:proofErr w:type="gramEnd"/>
      <w:r>
        <w:t xml:space="preserve">image </w:t>
      </w:r>
      <w:proofErr w:type="spellStart"/>
      <w:r>
        <w:t>im</w:t>
      </w:r>
      <w:proofErr w:type="spellEnd"/>
      <w:r>
        <w:t xml:space="preserve">, int reg[], const char* name, int </w:t>
      </w:r>
      <w:proofErr w:type="spellStart"/>
      <w:r>
        <w:t>i</w:t>
      </w:r>
      <w:proofErr w:type="spellEnd"/>
      <w:r>
        <w:t>);</w:t>
      </w:r>
    </w:p>
    <w:p w14:paraId="63B4DBD1" w14:textId="19C4F3C1" w:rsidR="00DE6C46" w:rsidRDefault="00DE6C46" w:rsidP="00682D1E">
      <w:pPr>
        <w:wordWrap w:val="0"/>
        <w:ind w:leftChars="187" w:left="419" w:firstLine="0"/>
      </w:pPr>
      <w:r>
        <w:rPr>
          <w:rFonts w:hint="eastAsia"/>
        </w:rPr>
        <w:t>如下图所示：</w:t>
      </w:r>
    </w:p>
    <w:p w14:paraId="02F5CB9B" w14:textId="77777777" w:rsidR="000E161D" w:rsidRDefault="00DE6C46" w:rsidP="00682D1E">
      <w:pPr>
        <w:wordWrap w:val="0"/>
        <w:ind w:leftChars="187" w:left="419" w:firstLine="0"/>
      </w:pPr>
      <w:r>
        <w:rPr>
          <w:noProof/>
          <w:snapToGrid/>
        </w:rPr>
        <w:lastRenderedPageBreak/>
        <w:drawing>
          <wp:inline distT="0" distB="0" distL="0" distR="0" wp14:anchorId="66B70E51" wp14:editId="61C631FC">
            <wp:extent cx="4533900" cy="247194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2687" cy="24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822E" w14:textId="54D17802" w:rsidR="00DE6C46" w:rsidRDefault="00DE6C46" w:rsidP="00682D1E">
      <w:pPr>
        <w:wordWrap w:val="0"/>
        <w:ind w:leftChars="187" w:left="419" w:firstLine="0"/>
      </w:pPr>
      <w:r>
        <w:rPr>
          <w:rFonts w:hint="eastAsia"/>
        </w:rPr>
        <w:t>保存后打开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/image_opencv.cpp</w:t>
      </w:r>
    </w:p>
    <w:p w14:paraId="1456DD5B" w14:textId="77777777" w:rsidR="00DE6C46" w:rsidRDefault="00DE6C46" w:rsidP="00682D1E">
      <w:pPr>
        <w:wordWrap w:val="0"/>
        <w:ind w:leftChars="187" w:left="419" w:firstLine="0"/>
      </w:pPr>
      <w:r>
        <w:rPr>
          <w:rFonts w:hint="eastAsia"/>
        </w:rPr>
        <w:t>在文件末尾加上函数</w:t>
      </w:r>
      <w:proofErr w:type="spellStart"/>
      <w:r>
        <w:rPr>
          <w:rFonts w:hint="eastAsia"/>
        </w:rPr>
        <w:t>save_dets_cv</w:t>
      </w:r>
      <w:proofErr w:type="spellEnd"/>
      <w:r>
        <w:rPr>
          <w:rFonts w:hint="eastAsia"/>
        </w:rPr>
        <w:t>的定义：</w:t>
      </w:r>
    </w:p>
    <w:p w14:paraId="57F8A645" w14:textId="77777777" w:rsidR="00DE6C46" w:rsidRDefault="00DE6C46" w:rsidP="00682D1E">
      <w:pPr>
        <w:wordWrap w:val="0"/>
        <w:ind w:leftChars="187" w:left="419" w:firstLine="0"/>
      </w:pPr>
      <w:r>
        <w:t xml:space="preserve">void </w:t>
      </w:r>
      <w:proofErr w:type="spellStart"/>
      <w:r>
        <w:t>save_dets_</w:t>
      </w:r>
      <w:proofErr w:type="gramStart"/>
      <w:r>
        <w:t>cv</w:t>
      </w:r>
      <w:proofErr w:type="spellEnd"/>
      <w:r>
        <w:t>(</w:t>
      </w:r>
      <w:proofErr w:type="gramEnd"/>
      <w:r>
        <w:t xml:space="preserve">image </w:t>
      </w:r>
      <w:proofErr w:type="spellStart"/>
      <w:r>
        <w:t>im</w:t>
      </w:r>
      <w:proofErr w:type="spellEnd"/>
      <w:r>
        <w:t xml:space="preserve">, int reg[], const char* name, int </w:t>
      </w:r>
      <w:proofErr w:type="spellStart"/>
      <w:r>
        <w:t>i</w:t>
      </w:r>
      <w:proofErr w:type="spellEnd"/>
      <w:r>
        <w:t>){</w:t>
      </w:r>
    </w:p>
    <w:p w14:paraId="790F84BF" w14:textId="77777777" w:rsidR="00DE6C46" w:rsidRDefault="00DE6C46" w:rsidP="00682D1E">
      <w:pPr>
        <w:wordWrap w:val="0"/>
        <w:ind w:leftChars="187" w:left="419" w:firstLine="0"/>
      </w:pPr>
      <w:r>
        <w:t xml:space="preserve">    </w:t>
      </w:r>
      <w:proofErr w:type="gramStart"/>
      <w:r>
        <w:t>cv::</w:t>
      </w:r>
      <w:proofErr w:type="gramEnd"/>
      <w:r>
        <w:t xml:space="preserve">Mat </w:t>
      </w:r>
      <w:proofErr w:type="spellStart"/>
      <w:r>
        <w:t>mat</w:t>
      </w:r>
      <w:proofErr w:type="spellEnd"/>
      <w:r>
        <w:t xml:space="preserve"> = </w:t>
      </w:r>
      <w:proofErr w:type="spellStart"/>
      <w:r>
        <w:t>image_to_mat</w:t>
      </w:r>
      <w:proofErr w:type="spellEnd"/>
      <w:r>
        <w:t>(</w:t>
      </w:r>
      <w:proofErr w:type="spellStart"/>
      <w:r>
        <w:t>im</w:t>
      </w:r>
      <w:proofErr w:type="spellEnd"/>
      <w:r>
        <w:t>);</w:t>
      </w:r>
    </w:p>
    <w:p w14:paraId="636491DD" w14:textId="77777777" w:rsidR="00DE6C46" w:rsidRDefault="00DE6C46" w:rsidP="00682D1E">
      <w:pPr>
        <w:wordWrap w:val="0"/>
        <w:ind w:leftChars="187" w:left="419" w:firstLine="0"/>
      </w:pPr>
      <w:r>
        <w:t xml:space="preserve">    </w:t>
      </w:r>
      <w:proofErr w:type="gramStart"/>
      <w:r>
        <w:t>cv::</w:t>
      </w:r>
      <w:proofErr w:type="spellStart"/>
      <w:proofErr w:type="gramEnd"/>
      <w:r>
        <w:t>cvtColor</w:t>
      </w:r>
      <w:proofErr w:type="spellEnd"/>
      <w:r>
        <w:t>(mat, mat, cv::COLOR_BGR2RGB);</w:t>
      </w:r>
    </w:p>
    <w:p w14:paraId="243CBC81" w14:textId="77777777" w:rsidR="00DE6C46" w:rsidRDefault="00DE6C46" w:rsidP="00682D1E">
      <w:pPr>
        <w:wordWrap w:val="0"/>
        <w:ind w:leftChars="187" w:left="419" w:firstLine="0"/>
      </w:pPr>
      <w:r>
        <w:t xml:space="preserve">    </w:t>
      </w:r>
      <w:proofErr w:type="gramStart"/>
      <w:r>
        <w:t>cv::</w:t>
      </w:r>
      <w:proofErr w:type="gramEnd"/>
      <w:r>
        <w:t>Mat dets = mat(cv::</w:t>
      </w:r>
      <w:proofErr w:type="spellStart"/>
      <w:r>
        <w:t>Rect</w:t>
      </w:r>
      <w:proofErr w:type="spellEnd"/>
      <w:r>
        <w:t>(reg[0], reg[1], reg[2], reg[3]));</w:t>
      </w:r>
    </w:p>
    <w:p w14:paraId="491865F2" w14:textId="77777777" w:rsidR="00DE6C46" w:rsidRDefault="00DE6C46" w:rsidP="00682D1E">
      <w:pPr>
        <w:wordWrap w:val="0"/>
        <w:ind w:leftChars="187" w:left="419" w:firstLine="0"/>
      </w:pPr>
      <w:r>
        <w:t xml:space="preserve">    //string </w:t>
      </w:r>
      <w:proofErr w:type="spellStart"/>
      <w:r>
        <w:t>name_dets</w:t>
      </w:r>
      <w:proofErr w:type="spellEnd"/>
      <w:r>
        <w:t xml:space="preserve"> = name;</w:t>
      </w:r>
    </w:p>
    <w:p w14:paraId="480BE0E3" w14:textId="77777777" w:rsidR="00DE6C46" w:rsidRDefault="00DE6C46" w:rsidP="00682D1E">
      <w:pPr>
        <w:wordWrap w:val="0"/>
        <w:ind w:leftChars="187" w:left="419" w:firstLine="0"/>
      </w:pPr>
      <w:r>
        <w:t xml:space="preserve">    char </w:t>
      </w:r>
      <w:proofErr w:type="spellStart"/>
      <w:r>
        <w:t>name_</w:t>
      </w:r>
      <w:proofErr w:type="gramStart"/>
      <w:r>
        <w:t>dets</w:t>
      </w:r>
      <w:proofErr w:type="spellEnd"/>
      <w:r>
        <w:t>[</w:t>
      </w:r>
      <w:proofErr w:type="gramEnd"/>
      <w:r>
        <w:t>256];</w:t>
      </w:r>
    </w:p>
    <w:p w14:paraId="0ABF347E" w14:textId="77777777" w:rsidR="00DE6C46" w:rsidRDefault="00DE6C46" w:rsidP="00682D1E">
      <w:pPr>
        <w:wordWrap w:val="0"/>
        <w:ind w:leftChars="187" w:left="419" w:firstLine="0"/>
      </w:pPr>
      <w:r>
        <w:t xml:space="preserve">    </w:t>
      </w:r>
      <w:proofErr w:type="spellStart"/>
      <w:proofErr w:type="gramStart"/>
      <w:r>
        <w:t>sprintf</w:t>
      </w:r>
      <w:proofErr w:type="spellEnd"/>
      <w:r>
        <w:t>(</w:t>
      </w:r>
      <w:proofErr w:type="spellStart"/>
      <w:proofErr w:type="gramEnd"/>
      <w:r>
        <w:t>name_dets</w:t>
      </w:r>
      <w:proofErr w:type="spellEnd"/>
      <w:r>
        <w:t xml:space="preserve">, "%s_dets%d.jpg", name, </w:t>
      </w:r>
      <w:proofErr w:type="spellStart"/>
      <w:r>
        <w:t>i</w:t>
      </w:r>
      <w:proofErr w:type="spellEnd"/>
      <w:r>
        <w:t>);</w:t>
      </w:r>
    </w:p>
    <w:p w14:paraId="644D78F3" w14:textId="77777777" w:rsidR="00DE6C46" w:rsidRDefault="00DE6C46" w:rsidP="00682D1E">
      <w:pPr>
        <w:wordWrap w:val="0"/>
        <w:ind w:leftChars="187" w:left="419" w:firstLine="0"/>
      </w:pPr>
      <w:r>
        <w:t xml:space="preserve">    </w:t>
      </w:r>
      <w:proofErr w:type="gramStart"/>
      <w:r>
        <w:t>cv::</w:t>
      </w:r>
      <w:proofErr w:type="spellStart"/>
      <w:proofErr w:type="gramEnd"/>
      <w:r>
        <w:t>imwrite</w:t>
      </w:r>
      <w:proofErr w:type="spellEnd"/>
      <w:r>
        <w:t>(</w:t>
      </w:r>
      <w:proofErr w:type="spellStart"/>
      <w:r>
        <w:t>name_dets</w:t>
      </w:r>
      <w:proofErr w:type="spellEnd"/>
      <w:r>
        <w:t>, dets);</w:t>
      </w:r>
    </w:p>
    <w:p w14:paraId="0B25DE71" w14:textId="77777777" w:rsidR="00DE6C46" w:rsidRDefault="00DE6C46" w:rsidP="00682D1E">
      <w:pPr>
        <w:wordWrap w:val="0"/>
        <w:ind w:leftChars="187" w:left="419" w:firstLine="0"/>
      </w:pPr>
      <w:r>
        <w:t>}</w:t>
      </w:r>
    </w:p>
    <w:p w14:paraId="33C7E731" w14:textId="4222D468" w:rsidR="00DE6C46" w:rsidRDefault="00DE6C46" w:rsidP="00682D1E">
      <w:pPr>
        <w:wordWrap w:val="0"/>
        <w:ind w:leftChars="187" w:left="419" w:firstLine="0"/>
      </w:pPr>
      <w:r>
        <w:rPr>
          <w:rFonts w:hint="eastAsia"/>
        </w:rPr>
        <w:t>如下图所示：</w:t>
      </w:r>
    </w:p>
    <w:p w14:paraId="02E26390" w14:textId="5D9284CC" w:rsidR="00DE6C46" w:rsidRDefault="00CE40B5" w:rsidP="00682D1E">
      <w:pPr>
        <w:wordWrap w:val="0"/>
        <w:ind w:leftChars="187" w:left="419" w:firstLine="0"/>
      </w:pPr>
      <w:r>
        <w:rPr>
          <w:noProof/>
        </w:rPr>
        <w:drawing>
          <wp:inline distT="0" distB="0" distL="0" distR="0" wp14:anchorId="35B68322" wp14:editId="0C56DFA1">
            <wp:extent cx="4812547" cy="28035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647" cy="28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DF0B" w14:textId="4A31318D" w:rsidR="00DE6C46" w:rsidRDefault="00CE40B5" w:rsidP="00682D1E">
      <w:pPr>
        <w:wordWrap w:val="0"/>
        <w:ind w:leftChars="187" w:left="419" w:firstLine="0"/>
      </w:pPr>
      <w:r w:rsidRPr="00CE40B5">
        <w:rPr>
          <w:rFonts w:hint="eastAsia"/>
        </w:rPr>
        <w:t>到这里代码就写完了，保存所有文件，重新</w:t>
      </w:r>
      <w:r w:rsidRPr="00CE40B5">
        <w:rPr>
          <w:rFonts w:hint="eastAsia"/>
        </w:rPr>
        <w:t>make</w:t>
      </w:r>
      <w:r w:rsidRPr="00CE40B5">
        <w:rPr>
          <w:rFonts w:hint="eastAsia"/>
        </w:rPr>
        <w:t>。输入检测的命令行，结果会保存在</w:t>
      </w:r>
      <w:r w:rsidRPr="00CE40B5">
        <w:rPr>
          <w:rFonts w:hint="eastAsia"/>
        </w:rPr>
        <w:t>output/</w:t>
      </w:r>
      <w:r w:rsidRPr="00CE40B5">
        <w:rPr>
          <w:rFonts w:hint="eastAsia"/>
        </w:rPr>
        <w:t>，如下图所示，带</w:t>
      </w:r>
      <w:r w:rsidRPr="00CE40B5">
        <w:rPr>
          <w:rFonts w:hint="eastAsia"/>
        </w:rPr>
        <w:t>dets</w:t>
      </w:r>
      <w:r w:rsidRPr="00CE40B5">
        <w:rPr>
          <w:rFonts w:hint="eastAsia"/>
        </w:rPr>
        <w:t>的是每个检测框中的内容，如果不想保存大图可以注释掉</w:t>
      </w:r>
      <w:proofErr w:type="spellStart"/>
      <w:r w:rsidRPr="00CE40B5">
        <w:rPr>
          <w:rFonts w:hint="eastAsia"/>
        </w:rPr>
        <w:t>detector.c</w:t>
      </w:r>
      <w:proofErr w:type="spellEnd"/>
      <w:r w:rsidRPr="00CE40B5">
        <w:rPr>
          <w:rFonts w:hint="eastAsia"/>
        </w:rPr>
        <w:t>中的</w:t>
      </w:r>
      <w:proofErr w:type="spellStart"/>
      <w:r w:rsidRPr="00CE40B5">
        <w:rPr>
          <w:rFonts w:hint="eastAsia"/>
        </w:rPr>
        <w:t>save_image</w:t>
      </w:r>
      <w:proofErr w:type="spellEnd"/>
      <w:r w:rsidRPr="00CE40B5">
        <w:rPr>
          <w:rFonts w:hint="eastAsia"/>
        </w:rPr>
        <w:t>。</w:t>
      </w:r>
    </w:p>
    <w:p w14:paraId="5C46C4B0" w14:textId="1C233F16" w:rsidR="00CE40B5" w:rsidRDefault="00CE40B5" w:rsidP="00682D1E">
      <w:pPr>
        <w:wordWrap w:val="0"/>
        <w:ind w:leftChars="187" w:left="419" w:firstLine="0"/>
        <w:jc w:val="center"/>
      </w:pPr>
      <w:r>
        <w:rPr>
          <w:noProof/>
          <w:snapToGrid/>
        </w:rPr>
        <w:lastRenderedPageBreak/>
        <w:drawing>
          <wp:inline distT="0" distB="0" distL="0" distR="0" wp14:anchorId="0F38011E" wp14:editId="7DECEC0D">
            <wp:extent cx="2235200" cy="153401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59932" cy="155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0BEE" w14:textId="780048BA" w:rsidR="000804F7" w:rsidRDefault="00F2316B" w:rsidP="00682D1E">
      <w:pPr>
        <w:wordWrap w:val="0"/>
        <w:ind w:leftChars="187" w:left="419" w:firstLine="0"/>
      </w:pPr>
      <w:r w:rsidRPr="00F2316B">
        <w:rPr>
          <w:rFonts w:hint="eastAsia"/>
        </w:rPr>
        <w:t>因为</w:t>
      </w:r>
      <w:r w:rsidRPr="00F2316B">
        <w:rPr>
          <w:rFonts w:hint="eastAsia"/>
        </w:rPr>
        <w:t>C++</w:t>
      </w:r>
      <w:r w:rsidRPr="00F2316B">
        <w:rPr>
          <w:rFonts w:hint="eastAsia"/>
        </w:rPr>
        <w:t>学的不是很好，所以只能借助</w:t>
      </w:r>
      <w:proofErr w:type="spellStart"/>
      <w:r w:rsidRPr="00F2316B">
        <w:rPr>
          <w:rFonts w:hint="eastAsia"/>
        </w:rPr>
        <w:t>opencv</w:t>
      </w:r>
      <w:proofErr w:type="spellEnd"/>
      <w:r w:rsidRPr="00F2316B">
        <w:rPr>
          <w:rFonts w:hint="eastAsia"/>
        </w:rPr>
        <w:t>的方法切片并保存</w:t>
      </w:r>
      <w:r w:rsidR="00BB20B2">
        <w:rPr>
          <w:rFonts w:hint="eastAsia"/>
        </w:rPr>
        <w:t>。</w:t>
      </w:r>
    </w:p>
    <w:p w14:paraId="3DF305E6" w14:textId="77777777" w:rsidR="000804F7" w:rsidRDefault="000804F7" w:rsidP="00682D1E">
      <w:pPr>
        <w:widowControl/>
        <w:wordWrap w:val="0"/>
        <w:snapToGrid/>
        <w:spacing w:line="240" w:lineRule="auto"/>
        <w:ind w:firstLine="0"/>
        <w:jc w:val="left"/>
      </w:pPr>
      <w:r>
        <w:br w:type="page"/>
      </w:r>
    </w:p>
    <w:p w14:paraId="58441D4F" w14:textId="2BE19A2F" w:rsidR="000804F7" w:rsidRDefault="000804F7" w:rsidP="00682D1E">
      <w:pPr>
        <w:pStyle w:val="1"/>
        <w:wordWrap w:val="0"/>
      </w:pPr>
      <w:r>
        <w:rPr>
          <w:rFonts w:hint="eastAsia"/>
        </w:rPr>
        <w:lastRenderedPageBreak/>
        <w:t>八、显示中文标签</w:t>
      </w:r>
    </w:p>
    <w:p w14:paraId="08E4C7C8" w14:textId="67A99222" w:rsidR="00C93DB3" w:rsidRPr="00C93DB3" w:rsidRDefault="00C93DB3" w:rsidP="00C93DB3">
      <w:r>
        <w:rPr>
          <w:rFonts w:hint="eastAsia"/>
        </w:rPr>
        <w:t>参考：</w:t>
      </w:r>
      <w:r w:rsidRPr="00C93DB3">
        <w:t>https://blog.csdn.net/phinoo/article/details/89501569</w:t>
      </w:r>
    </w:p>
    <w:p w14:paraId="4579CD27" w14:textId="77777777" w:rsidR="00927699" w:rsidRDefault="00927699" w:rsidP="00682D1E">
      <w:pPr>
        <w:wordWrap w:val="0"/>
      </w:pPr>
      <w:r>
        <w:rPr>
          <w:rFonts w:hint="eastAsia"/>
        </w:rPr>
        <w:t>第一步：生成对应的标签图片</w:t>
      </w:r>
    </w:p>
    <w:p w14:paraId="686CE1A7" w14:textId="063461AB" w:rsidR="00927699" w:rsidRDefault="00927699" w:rsidP="00682D1E">
      <w:pPr>
        <w:wordWrap w:val="0"/>
      </w:pPr>
      <w:r>
        <w:rPr>
          <w:rFonts w:hint="eastAsia"/>
        </w:rPr>
        <w:t>在此之前，先普及一点</w:t>
      </w:r>
      <w:proofErr w:type="gramStart"/>
      <w:r>
        <w:rPr>
          <w:rFonts w:hint="eastAsia"/>
        </w:rPr>
        <w:t>源码画</w:t>
      </w:r>
      <w:proofErr w:type="gramEnd"/>
      <w:r>
        <w:rPr>
          <w:rFonts w:hint="eastAsia"/>
        </w:rPr>
        <w:t>标签的知识。假如，现在要往检测图片的某一位置绘制标签</w:t>
      </w:r>
      <w:r>
        <w:rPr>
          <w:rFonts w:hint="eastAsia"/>
        </w:rPr>
        <w:t>Person</w:t>
      </w:r>
      <w:r>
        <w:rPr>
          <w:rFonts w:hint="eastAsia"/>
        </w:rPr>
        <w:t>，则程序操作流程为：</w:t>
      </w:r>
    </w:p>
    <w:p w14:paraId="3419BC01" w14:textId="77777777" w:rsidR="00927699" w:rsidRDefault="00927699" w:rsidP="00682D1E">
      <w:pPr>
        <w:wordWrap w:val="0"/>
      </w:pPr>
      <w:r>
        <w:rPr>
          <w:rFonts w:hint="eastAsia"/>
        </w:rPr>
        <w:t>首先，根据检测框的大小确定标签显示的大小（源码中为一组公式）</w:t>
      </w:r>
    </w:p>
    <w:p w14:paraId="2391DD35" w14:textId="072A8B73" w:rsidR="00A24B12" w:rsidRPr="00A24B12" w:rsidRDefault="00927699" w:rsidP="00682D1E">
      <w:pPr>
        <w:wordWrap w:val="0"/>
      </w:pPr>
      <w:r>
        <w:rPr>
          <w:rFonts w:hint="eastAsia"/>
        </w:rPr>
        <w:t>然后，根据标签中的字母拼接最终标签图，以</w:t>
      </w:r>
      <w:r>
        <w:rPr>
          <w:rFonts w:hint="eastAsia"/>
        </w:rPr>
        <w:t>Person</w:t>
      </w:r>
      <w:r>
        <w:rPr>
          <w:rFonts w:hint="eastAsia"/>
        </w:rPr>
        <w:t>为例讲解</w:t>
      </w:r>
    </w:p>
    <w:p w14:paraId="07DB029F" w14:textId="4A8D6EAF" w:rsidR="00DE6C46" w:rsidRDefault="00927699" w:rsidP="00682D1E">
      <w:pPr>
        <w:wordWrap w:val="0"/>
        <w:ind w:leftChars="187" w:left="419" w:firstLine="0"/>
        <w:jc w:val="center"/>
      </w:pPr>
      <w:r>
        <w:rPr>
          <w:noProof/>
        </w:rPr>
        <w:drawing>
          <wp:inline distT="0" distB="0" distL="0" distR="0" wp14:anchorId="5674BA43" wp14:editId="78E1F093">
            <wp:extent cx="3187700" cy="305864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415" cy="30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139B" w14:textId="77B38E7B" w:rsidR="00927699" w:rsidRDefault="00927699" w:rsidP="00682D1E">
      <w:pPr>
        <w:wordWrap w:val="0"/>
        <w:ind w:leftChars="187" w:left="419" w:firstLine="0"/>
      </w:pPr>
      <w:r w:rsidRPr="00927699">
        <w:rPr>
          <w:rFonts w:hint="eastAsia"/>
        </w:rPr>
        <w:t>如上图所示，源码的</w:t>
      </w:r>
      <w:r w:rsidRPr="00927699">
        <w:rPr>
          <w:rFonts w:hint="eastAsia"/>
        </w:rPr>
        <w:t xml:space="preserve"> darknet-master/data/labels </w:t>
      </w:r>
      <w:r w:rsidRPr="00927699">
        <w:rPr>
          <w:rFonts w:hint="eastAsia"/>
        </w:rPr>
        <w:t>路径（有两个</w:t>
      </w:r>
      <w:r w:rsidRPr="00927699">
        <w:rPr>
          <w:rFonts w:hint="eastAsia"/>
        </w:rPr>
        <w:t>labels</w:t>
      </w:r>
      <w:r w:rsidRPr="00927699">
        <w:rPr>
          <w:rFonts w:hint="eastAsia"/>
        </w:rPr>
        <w:t>文件夹，</w:t>
      </w:r>
      <w:r w:rsidRPr="00927699">
        <w:rPr>
          <w:rFonts w:hint="eastAsia"/>
        </w:rPr>
        <w:t>Win10</w:t>
      </w:r>
      <w:r w:rsidRPr="00927699">
        <w:rPr>
          <w:rFonts w:hint="eastAsia"/>
        </w:rPr>
        <w:t>环境使用图中所示的</w:t>
      </w:r>
      <w:r w:rsidRPr="00927699">
        <w:rPr>
          <w:rFonts w:hint="eastAsia"/>
        </w:rPr>
        <w:t>labels</w:t>
      </w:r>
      <w:r w:rsidRPr="00927699">
        <w:rPr>
          <w:rFonts w:hint="eastAsia"/>
        </w:rPr>
        <w:t>文件夹，</w:t>
      </w:r>
      <w:r w:rsidRPr="00927699">
        <w:rPr>
          <w:rFonts w:hint="eastAsia"/>
        </w:rPr>
        <w:t>Ubuntu</w:t>
      </w:r>
      <w:r w:rsidRPr="00927699">
        <w:rPr>
          <w:rFonts w:hint="eastAsia"/>
        </w:rPr>
        <w:t>使用</w:t>
      </w:r>
      <w:r w:rsidRPr="00927699">
        <w:rPr>
          <w:rFonts w:hint="eastAsia"/>
        </w:rPr>
        <w:t xml:space="preserve"> darknet-master/data/labels </w:t>
      </w:r>
      <w:r w:rsidRPr="00927699">
        <w:rPr>
          <w:rFonts w:hint="eastAsia"/>
        </w:rPr>
        <w:t>文件夹）下有对应大小不同的字母图片，其命名规则为：</w:t>
      </w:r>
      <w:r w:rsidRPr="00927699">
        <w:rPr>
          <w:rFonts w:hint="eastAsia"/>
        </w:rPr>
        <w:t>ASCII_</w:t>
      </w:r>
      <w:r w:rsidRPr="00927699">
        <w:rPr>
          <w:rFonts w:hint="eastAsia"/>
        </w:rPr>
        <w:t>大小</w:t>
      </w:r>
      <w:r w:rsidRPr="00927699">
        <w:rPr>
          <w:rFonts w:hint="eastAsia"/>
        </w:rPr>
        <w:t xml:space="preserve"> </w:t>
      </w:r>
      <w:r w:rsidRPr="00927699">
        <w:rPr>
          <w:rFonts w:hint="eastAsia"/>
        </w:rPr>
        <w:t>，其中</w:t>
      </w:r>
      <w:r w:rsidRPr="00927699">
        <w:rPr>
          <w:rFonts w:hint="eastAsia"/>
        </w:rPr>
        <w:t>ASCII</w:t>
      </w:r>
      <w:r w:rsidRPr="00927699">
        <w:rPr>
          <w:rFonts w:hint="eastAsia"/>
        </w:rPr>
        <w:t>表示字母对应的</w:t>
      </w:r>
      <w:r w:rsidRPr="00927699">
        <w:rPr>
          <w:rFonts w:hint="eastAsia"/>
        </w:rPr>
        <w:t>ASCII</w:t>
      </w:r>
      <w:r w:rsidRPr="00927699">
        <w:rPr>
          <w:rFonts w:hint="eastAsia"/>
        </w:rPr>
        <w:t>值，这样处理是为了计算方便，大小是根据检测框大小计算得到的，假定现在</w:t>
      </w:r>
      <w:r w:rsidRPr="00927699">
        <w:rPr>
          <w:rFonts w:hint="eastAsia"/>
        </w:rPr>
        <w:t>Person</w:t>
      </w:r>
      <w:r w:rsidRPr="00927699">
        <w:rPr>
          <w:rFonts w:hint="eastAsia"/>
        </w:rPr>
        <w:t>标签的大小为</w:t>
      </w:r>
      <w:r w:rsidRPr="00927699">
        <w:rPr>
          <w:rFonts w:hint="eastAsia"/>
        </w:rPr>
        <w:t>5</w:t>
      </w:r>
      <w:r w:rsidRPr="00927699">
        <w:rPr>
          <w:rFonts w:hint="eastAsia"/>
        </w:rPr>
        <w:t>号，则程序会将</w:t>
      </w:r>
      <w:r w:rsidRPr="00927699">
        <w:rPr>
          <w:rFonts w:hint="eastAsia"/>
        </w:rPr>
        <w:t>Person</w:t>
      </w:r>
      <w:r w:rsidRPr="00927699">
        <w:rPr>
          <w:rFonts w:hint="eastAsia"/>
        </w:rPr>
        <w:t>标签分解为</w:t>
      </w:r>
      <w:r w:rsidRPr="00927699">
        <w:rPr>
          <w:rFonts w:hint="eastAsia"/>
        </w:rPr>
        <w:t>6</w:t>
      </w:r>
      <w:r w:rsidRPr="00927699">
        <w:rPr>
          <w:rFonts w:hint="eastAsia"/>
        </w:rPr>
        <w:t>个字母：‘</w:t>
      </w:r>
      <w:r w:rsidRPr="00927699">
        <w:rPr>
          <w:rFonts w:hint="eastAsia"/>
        </w:rPr>
        <w:t>P</w:t>
      </w:r>
      <w:r w:rsidRPr="00927699">
        <w:rPr>
          <w:rFonts w:hint="eastAsia"/>
        </w:rPr>
        <w:t>’</w:t>
      </w:r>
      <w:r w:rsidRPr="00927699">
        <w:rPr>
          <w:rFonts w:hint="eastAsia"/>
        </w:rPr>
        <w:t xml:space="preserve"> </w:t>
      </w:r>
      <w:r w:rsidRPr="00927699">
        <w:rPr>
          <w:rFonts w:hint="eastAsia"/>
        </w:rPr>
        <w:t>‘</w:t>
      </w:r>
      <w:r w:rsidRPr="00927699">
        <w:rPr>
          <w:rFonts w:hint="eastAsia"/>
        </w:rPr>
        <w:t>e</w:t>
      </w:r>
      <w:r w:rsidRPr="00927699">
        <w:rPr>
          <w:rFonts w:hint="eastAsia"/>
        </w:rPr>
        <w:t>’</w:t>
      </w:r>
      <w:r w:rsidRPr="00927699">
        <w:rPr>
          <w:rFonts w:hint="eastAsia"/>
        </w:rPr>
        <w:t xml:space="preserve"> </w:t>
      </w:r>
      <w:r w:rsidRPr="00927699">
        <w:rPr>
          <w:rFonts w:hint="eastAsia"/>
        </w:rPr>
        <w:t>‘</w:t>
      </w:r>
      <w:r w:rsidRPr="00927699">
        <w:rPr>
          <w:rFonts w:hint="eastAsia"/>
        </w:rPr>
        <w:t>r</w:t>
      </w:r>
      <w:r w:rsidRPr="00927699">
        <w:rPr>
          <w:rFonts w:hint="eastAsia"/>
        </w:rPr>
        <w:t>’</w:t>
      </w:r>
      <w:r w:rsidRPr="00927699">
        <w:rPr>
          <w:rFonts w:hint="eastAsia"/>
        </w:rPr>
        <w:t xml:space="preserve"> </w:t>
      </w:r>
      <w:r w:rsidRPr="00927699">
        <w:rPr>
          <w:rFonts w:hint="eastAsia"/>
        </w:rPr>
        <w:t>‘</w:t>
      </w:r>
      <w:r w:rsidRPr="00927699">
        <w:rPr>
          <w:rFonts w:hint="eastAsia"/>
        </w:rPr>
        <w:t>s</w:t>
      </w:r>
      <w:r w:rsidRPr="00927699">
        <w:rPr>
          <w:rFonts w:hint="eastAsia"/>
        </w:rPr>
        <w:t>’</w:t>
      </w:r>
      <w:r w:rsidRPr="00927699">
        <w:rPr>
          <w:rFonts w:hint="eastAsia"/>
        </w:rPr>
        <w:t xml:space="preserve"> </w:t>
      </w:r>
      <w:r w:rsidRPr="00927699">
        <w:rPr>
          <w:rFonts w:hint="eastAsia"/>
        </w:rPr>
        <w:t>‘</w:t>
      </w:r>
      <w:r w:rsidRPr="00927699">
        <w:rPr>
          <w:rFonts w:hint="eastAsia"/>
        </w:rPr>
        <w:t>o</w:t>
      </w:r>
      <w:r w:rsidRPr="00927699">
        <w:rPr>
          <w:rFonts w:hint="eastAsia"/>
        </w:rPr>
        <w:t>’</w:t>
      </w:r>
      <w:r w:rsidRPr="00927699">
        <w:rPr>
          <w:rFonts w:hint="eastAsia"/>
        </w:rPr>
        <w:t xml:space="preserve"> </w:t>
      </w:r>
      <w:r w:rsidRPr="00927699">
        <w:rPr>
          <w:rFonts w:hint="eastAsia"/>
        </w:rPr>
        <w:t>‘</w:t>
      </w:r>
      <w:r w:rsidRPr="00927699">
        <w:rPr>
          <w:rFonts w:hint="eastAsia"/>
        </w:rPr>
        <w:t>n</w:t>
      </w:r>
      <w:r w:rsidRPr="00927699">
        <w:rPr>
          <w:rFonts w:hint="eastAsia"/>
        </w:rPr>
        <w:t>’</w:t>
      </w:r>
      <w:r w:rsidRPr="00927699">
        <w:rPr>
          <w:rFonts w:hint="eastAsia"/>
        </w:rPr>
        <w:t xml:space="preserve"> ,</w:t>
      </w:r>
      <w:r w:rsidRPr="00927699">
        <w:rPr>
          <w:rFonts w:hint="eastAsia"/>
        </w:rPr>
        <w:t>首先找到‘</w:t>
      </w:r>
      <w:r w:rsidRPr="00927699">
        <w:rPr>
          <w:rFonts w:hint="eastAsia"/>
        </w:rPr>
        <w:t>P</w:t>
      </w:r>
      <w:r w:rsidRPr="00927699">
        <w:rPr>
          <w:rFonts w:hint="eastAsia"/>
        </w:rPr>
        <w:t>’字母的</w:t>
      </w:r>
      <w:r w:rsidRPr="00927699">
        <w:rPr>
          <w:rFonts w:hint="eastAsia"/>
        </w:rPr>
        <w:t>5</w:t>
      </w:r>
      <w:r w:rsidRPr="00927699">
        <w:rPr>
          <w:rFonts w:hint="eastAsia"/>
        </w:rPr>
        <w:t>号图片，然后找到‘</w:t>
      </w:r>
      <w:r w:rsidRPr="00927699">
        <w:rPr>
          <w:rFonts w:hint="eastAsia"/>
        </w:rPr>
        <w:t>e</w:t>
      </w:r>
      <w:r w:rsidRPr="00927699">
        <w:rPr>
          <w:rFonts w:hint="eastAsia"/>
        </w:rPr>
        <w:t>’字母的</w:t>
      </w:r>
      <w:r w:rsidRPr="00927699">
        <w:rPr>
          <w:rFonts w:hint="eastAsia"/>
        </w:rPr>
        <w:t>5</w:t>
      </w:r>
      <w:r w:rsidRPr="00927699">
        <w:rPr>
          <w:rFonts w:hint="eastAsia"/>
        </w:rPr>
        <w:t>号图片将其拼接在</w:t>
      </w:r>
      <w:proofErr w:type="gramStart"/>
      <w:r w:rsidRPr="00927699">
        <w:rPr>
          <w:rFonts w:hint="eastAsia"/>
        </w:rPr>
        <w:t>’</w:t>
      </w:r>
      <w:proofErr w:type="gramEnd"/>
      <w:r w:rsidRPr="00927699">
        <w:rPr>
          <w:rFonts w:hint="eastAsia"/>
        </w:rPr>
        <w:t>P</w:t>
      </w:r>
      <w:proofErr w:type="gramStart"/>
      <w:r w:rsidRPr="00927699">
        <w:rPr>
          <w:rFonts w:hint="eastAsia"/>
        </w:rPr>
        <w:t>’</w:t>
      </w:r>
      <w:proofErr w:type="gramEnd"/>
      <w:r w:rsidRPr="00927699">
        <w:rPr>
          <w:rFonts w:hint="eastAsia"/>
        </w:rPr>
        <w:t>字母的右边…其它字母类似，如下图所示：</w:t>
      </w:r>
    </w:p>
    <w:p w14:paraId="3E6E0B7B" w14:textId="34344CB7" w:rsidR="003A63DB" w:rsidRDefault="003A63DB" w:rsidP="00682D1E">
      <w:pPr>
        <w:wordWrap w:val="0"/>
        <w:ind w:leftChars="187" w:left="419" w:firstLine="0"/>
        <w:jc w:val="center"/>
      </w:pPr>
      <w:r>
        <w:rPr>
          <w:noProof/>
          <w:snapToGrid/>
        </w:rPr>
        <w:drawing>
          <wp:inline distT="0" distB="0" distL="0" distR="0" wp14:anchorId="704CE2CC" wp14:editId="784F4C3C">
            <wp:extent cx="3266232" cy="3777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3763" cy="4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D9C7" w14:textId="2D9164BC" w:rsidR="0009262C" w:rsidRDefault="0009262C" w:rsidP="00682D1E">
      <w:pPr>
        <w:wordWrap w:val="0"/>
        <w:ind w:leftChars="187" w:left="419" w:firstLine="0"/>
      </w:pPr>
      <w:r>
        <w:rPr>
          <w:rFonts w:hint="eastAsia"/>
        </w:rPr>
        <w:t>最后，将生成的标签图片覆盖到检测图片的正确位置，注意是覆盖，即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取代</w:t>
      </w:r>
      <w:r>
        <w:rPr>
          <w:rFonts w:hint="eastAsia"/>
        </w:rPr>
        <w:t>?</w:t>
      </w:r>
      <w:r>
        <w:rPr>
          <w:rFonts w:hint="eastAsia"/>
        </w:rPr>
        <w:t>是不是很艰辛！明白了画标签的原理，要改就简单多了。现在，来生成中文标签所需的图片，这儿与原代码不同的是中文标签基于词语生成图片，如“行人”，则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拆分成“行”和“人”，主要是因为字母可以根据</w:t>
      </w:r>
      <w:r>
        <w:rPr>
          <w:rFonts w:hint="eastAsia"/>
        </w:rPr>
        <w:t>ASCII</w:t>
      </w:r>
      <w:r>
        <w:rPr>
          <w:rFonts w:hint="eastAsia"/>
        </w:rPr>
        <w:t>简便计算，但中文不行，当然，你也可以拆开来做，只是稍微复杂点，但这儿为了简单起见，就不拆开。生成标签的图片代码如下：</w:t>
      </w:r>
    </w:p>
    <w:p w14:paraId="433EC548" w14:textId="77777777" w:rsidR="00614B8B" w:rsidRDefault="00614B8B" w:rsidP="00682D1E">
      <w:pPr>
        <w:wordWrap w:val="0"/>
        <w:ind w:leftChars="187" w:left="419" w:firstLine="0"/>
      </w:pPr>
      <w:r>
        <w:t xml:space="preserve">import </w:t>
      </w:r>
      <w:proofErr w:type="spellStart"/>
      <w:r>
        <w:t>os</w:t>
      </w:r>
      <w:proofErr w:type="spellEnd"/>
    </w:p>
    <w:p w14:paraId="5A232BC5" w14:textId="77777777" w:rsidR="00614B8B" w:rsidRDefault="00614B8B" w:rsidP="00682D1E">
      <w:pPr>
        <w:wordWrap w:val="0"/>
        <w:ind w:leftChars="187" w:left="419" w:firstLine="0"/>
      </w:pPr>
      <w:r>
        <w:lastRenderedPageBreak/>
        <w:t>import string</w:t>
      </w:r>
    </w:p>
    <w:p w14:paraId="12530035" w14:textId="77777777" w:rsidR="00614B8B" w:rsidRDefault="00614B8B" w:rsidP="00682D1E">
      <w:pPr>
        <w:wordWrap w:val="0"/>
        <w:ind w:leftChars="187" w:left="419" w:firstLine="0"/>
      </w:pPr>
      <w:r>
        <w:t>import pipes</w:t>
      </w:r>
    </w:p>
    <w:p w14:paraId="153BAA5A" w14:textId="77777777" w:rsidR="00614B8B" w:rsidRDefault="00614B8B" w:rsidP="00682D1E">
      <w:pPr>
        <w:wordWrap w:val="0"/>
        <w:ind w:leftChars="187" w:left="419" w:firstLine="0"/>
      </w:pPr>
    </w:p>
    <w:p w14:paraId="2D0301E8" w14:textId="77777777" w:rsidR="00614B8B" w:rsidRDefault="00614B8B" w:rsidP="00682D1E">
      <w:pPr>
        <w:wordWrap w:val="0"/>
        <w:ind w:leftChars="187" w:left="419" w:firstLine="0"/>
      </w:pPr>
      <w:r>
        <w:t>font = '</w:t>
      </w:r>
      <w:proofErr w:type="spellStart"/>
      <w:r>
        <w:t>futura</w:t>
      </w:r>
      <w:proofErr w:type="spellEnd"/>
      <w:r>
        <w:t>-normal'</w:t>
      </w:r>
    </w:p>
    <w:p w14:paraId="676CF87F" w14:textId="77777777" w:rsidR="00614B8B" w:rsidRDefault="00614B8B" w:rsidP="00682D1E">
      <w:pPr>
        <w:wordWrap w:val="0"/>
        <w:ind w:leftChars="187" w:left="419" w:firstLine="0"/>
      </w:pPr>
      <w:proofErr w:type="spellStart"/>
      <w:r>
        <w:t>fileName</w:t>
      </w:r>
      <w:proofErr w:type="spellEnd"/>
      <w:r>
        <w:t>=open("</w:t>
      </w:r>
      <w:proofErr w:type="spellStart"/>
      <w:proofErr w:type="gramStart"/>
      <w:r>
        <w:t>my.names</w:t>
      </w:r>
      <w:proofErr w:type="gramEnd"/>
      <w:r>
        <w:t>",'r</w:t>
      </w:r>
      <w:proofErr w:type="spellEnd"/>
      <w:r>
        <w:t>')</w:t>
      </w:r>
    </w:p>
    <w:p w14:paraId="5A860A75" w14:textId="77777777" w:rsidR="00614B8B" w:rsidRDefault="00614B8B" w:rsidP="00682D1E">
      <w:pPr>
        <w:wordWrap w:val="0"/>
        <w:ind w:leftChars="187" w:left="419" w:firstLine="0"/>
      </w:pPr>
      <w:r>
        <w:t>l=[</w:t>
      </w:r>
      <w:proofErr w:type="spellStart"/>
      <w:proofErr w:type="gramStart"/>
      <w:r>
        <w:t>label.lstrip</w:t>
      </w:r>
      <w:proofErr w:type="spellEnd"/>
      <w:proofErr w:type="gramEnd"/>
      <w:r>
        <w:t>().</w:t>
      </w:r>
      <w:proofErr w:type="spellStart"/>
      <w:r>
        <w:t>rstrip</w:t>
      </w:r>
      <w:proofErr w:type="spellEnd"/>
      <w:r>
        <w:t xml:space="preserve">() for label in </w:t>
      </w:r>
      <w:proofErr w:type="spellStart"/>
      <w:r>
        <w:t>fileName.readlines</w:t>
      </w:r>
      <w:proofErr w:type="spellEnd"/>
      <w:r>
        <w:t>()]</w:t>
      </w:r>
    </w:p>
    <w:p w14:paraId="634C210A" w14:textId="77777777" w:rsidR="00614B8B" w:rsidRDefault="00614B8B" w:rsidP="00682D1E">
      <w:pPr>
        <w:wordWrap w:val="0"/>
        <w:ind w:leftChars="187" w:left="419" w:firstLine="0"/>
      </w:pPr>
    </w:p>
    <w:p w14:paraId="7A9C641B" w14:textId="77777777" w:rsidR="00614B8B" w:rsidRDefault="00614B8B" w:rsidP="00682D1E">
      <w:pPr>
        <w:wordWrap w:val="0"/>
        <w:ind w:leftChars="187" w:left="419" w:firstLine="0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8):</w:t>
      </w:r>
    </w:p>
    <w:p w14:paraId="5CB95A17" w14:textId="77777777" w:rsidR="00614B8B" w:rsidRDefault="00614B8B" w:rsidP="00682D1E">
      <w:pPr>
        <w:wordWrap w:val="0"/>
        <w:ind w:leftChars="187" w:left="419" w:firstLine="0"/>
      </w:pPr>
      <w:r>
        <w:t xml:space="preserve">    index=0</w:t>
      </w:r>
    </w:p>
    <w:p w14:paraId="4DC20EFA" w14:textId="77777777" w:rsidR="00614B8B" w:rsidRDefault="00614B8B" w:rsidP="00682D1E">
      <w:pPr>
        <w:wordWrap w:val="0"/>
        <w:ind w:leftChars="187" w:left="419" w:firstLine="0"/>
      </w:pPr>
      <w:r>
        <w:t xml:space="preserve">    for word in l:</w:t>
      </w:r>
    </w:p>
    <w:p w14:paraId="28C578DE" w14:textId="77777777" w:rsidR="00614B8B" w:rsidRDefault="00614B8B" w:rsidP="00682D1E">
      <w:pPr>
        <w:wordWrap w:val="0"/>
        <w:ind w:leftChars="187" w:left="419" w:firstLine="0"/>
      </w:pPr>
      <w:r>
        <w:t xml:space="preserve">        </w:t>
      </w:r>
      <w:proofErr w:type="spellStart"/>
      <w:proofErr w:type="gramStart"/>
      <w:r>
        <w:t>os.system</w:t>
      </w:r>
      <w:proofErr w:type="spellEnd"/>
      <w:proofErr w:type="gramEnd"/>
      <w:r>
        <w:t>(</w:t>
      </w:r>
    </w:p>
    <w:p w14:paraId="3ABAB3A4" w14:textId="77777777" w:rsidR="00614B8B" w:rsidRDefault="00614B8B" w:rsidP="00682D1E">
      <w:pPr>
        <w:wordWrap w:val="0"/>
        <w:ind w:leftChars="187" w:left="419" w:firstLine="0"/>
      </w:pPr>
      <w:r>
        <w:t>"convert -fill black -background white -</w:t>
      </w:r>
      <w:proofErr w:type="spellStart"/>
      <w:r>
        <w:t>bordercolor</w:t>
      </w:r>
      <w:proofErr w:type="spellEnd"/>
      <w:r>
        <w:t xml:space="preserve"> white -border </w:t>
      </w:r>
      <w:proofErr w:type="gramStart"/>
      <w:r>
        <w:t>4  -</w:t>
      </w:r>
      <w:proofErr w:type="gramEnd"/>
      <w:r>
        <w:t>font /</w:t>
      </w:r>
      <w:proofErr w:type="spellStart"/>
      <w:r>
        <w:t>usr</w:t>
      </w:r>
      <w:proofErr w:type="spellEnd"/>
      <w:r>
        <w:t>/share/fonts/</w:t>
      </w:r>
      <w:proofErr w:type="spellStart"/>
      <w:r>
        <w:t>truetype</w:t>
      </w:r>
      <w:proofErr w:type="spellEnd"/>
      <w:r>
        <w:t>/droid/DroidSansFallbackFull.ttf -</w:t>
      </w:r>
      <w:proofErr w:type="spellStart"/>
      <w:r>
        <w:t>pointsize</w:t>
      </w:r>
      <w:proofErr w:type="spellEnd"/>
      <w:r>
        <w:t xml:space="preserve"> %d label:\"%s\" \"%d_%s.png\"" % ((i+1)*12, word, </w:t>
      </w:r>
      <w:proofErr w:type="spellStart"/>
      <w:r>
        <w:t>i,index</w:t>
      </w:r>
      <w:proofErr w:type="spellEnd"/>
      <w:r>
        <w:t>))</w:t>
      </w:r>
    </w:p>
    <w:p w14:paraId="5E96A1B8" w14:textId="04F7662D" w:rsidR="0009262C" w:rsidRDefault="00614B8B" w:rsidP="00682D1E">
      <w:pPr>
        <w:wordWrap w:val="0"/>
        <w:ind w:leftChars="187" w:left="419" w:firstLine="0"/>
      </w:pPr>
      <w:r>
        <w:t xml:space="preserve">        index+=1</w:t>
      </w:r>
    </w:p>
    <w:p w14:paraId="72C7079B" w14:textId="31C3FBA9" w:rsidR="00614B8B" w:rsidRDefault="00614B8B" w:rsidP="00682D1E">
      <w:pPr>
        <w:wordWrap w:val="0"/>
        <w:ind w:leftChars="187" w:left="419" w:firstLine="0"/>
      </w:pPr>
      <w:r>
        <w:rPr>
          <w:rFonts w:hint="eastAsia"/>
        </w:rPr>
        <w:t>警告：本段代码只能在</w:t>
      </w:r>
      <w:r>
        <w:rPr>
          <w:rFonts w:hint="eastAsia"/>
        </w:rPr>
        <w:t>Ubuntu</w:t>
      </w:r>
      <w:r>
        <w:rPr>
          <w:rFonts w:hint="eastAsia"/>
        </w:rPr>
        <w:t>操作系统下运行，没有</w:t>
      </w:r>
      <w:r>
        <w:rPr>
          <w:rFonts w:hint="eastAsia"/>
        </w:rPr>
        <w:t>Ubuntu</w:t>
      </w:r>
      <w:r>
        <w:rPr>
          <w:rFonts w:hint="eastAsia"/>
        </w:rPr>
        <w:t>的小伙伴可以让别人替你生成好后拷贝过来</w:t>
      </w:r>
      <w:r w:rsidR="006510F3">
        <w:rPr>
          <w:rFonts w:hint="eastAsia"/>
        </w:rPr>
        <w:t>。</w:t>
      </w:r>
    </w:p>
    <w:p w14:paraId="22178C57" w14:textId="587BA8E3" w:rsidR="00614B8B" w:rsidRDefault="00614B8B" w:rsidP="00682D1E">
      <w:pPr>
        <w:wordWrap w:val="0"/>
        <w:ind w:leftChars="187" w:left="419" w:firstLine="0"/>
      </w:pPr>
      <w:r>
        <w:rPr>
          <w:rFonts w:hint="eastAsia"/>
        </w:rPr>
        <w:t>注意：你只需要将此段代码粘贴进任何一个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文件，放到</w:t>
      </w:r>
      <w:r>
        <w:rPr>
          <w:rFonts w:hint="eastAsia"/>
        </w:rPr>
        <w:t>labels</w:t>
      </w:r>
      <w:r>
        <w:rPr>
          <w:rFonts w:hint="eastAsia"/>
        </w:rPr>
        <w:t>文件夹下面，在该文件夹下面运行即可。此外：你需要修改代码中的“</w:t>
      </w:r>
      <w:proofErr w:type="spellStart"/>
      <w:r>
        <w:rPr>
          <w:rFonts w:hint="eastAsia"/>
        </w:rPr>
        <w:t>my.names</w:t>
      </w:r>
      <w:proofErr w:type="spellEnd"/>
      <w:r>
        <w:rPr>
          <w:rFonts w:hint="eastAsia"/>
        </w:rPr>
        <w:t>”为你的标签文件，运行的结果是：在</w:t>
      </w:r>
      <w:r>
        <w:rPr>
          <w:rFonts w:hint="eastAsia"/>
        </w:rPr>
        <w:t>labels</w:t>
      </w:r>
      <w:r>
        <w:rPr>
          <w:rFonts w:hint="eastAsia"/>
        </w:rPr>
        <w:t>文件夹下面生成了一系列标签图片，如下图所示（请确认你的结果正确）：</w:t>
      </w:r>
    </w:p>
    <w:p w14:paraId="145B2995" w14:textId="50BE1628" w:rsidR="0009262C" w:rsidRDefault="006510F3" w:rsidP="00682D1E">
      <w:pPr>
        <w:wordWrap w:val="0"/>
        <w:ind w:leftChars="187" w:left="419" w:firstLine="0"/>
        <w:jc w:val="center"/>
      </w:pPr>
      <w:r>
        <w:rPr>
          <w:noProof/>
        </w:rPr>
        <w:drawing>
          <wp:inline distT="0" distB="0" distL="0" distR="0" wp14:anchorId="04926765" wp14:editId="665B1EEB">
            <wp:extent cx="4286885" cy="2351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989" cy="235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A365" w14:textId="255C1F52" w:rsidR="006510F3" w:rsidRDefault="0005710D" w:rsidP="00682D1E">
      <w:pPr>
        <w:wordWrap w:val="0"/>
        <w:ind w:leftChars="187" w:left="419" w:firstLine="0"/>
      </w:pPr>
      <w:r w:rsidRPr="0005710D">
        <w:rPr>
          <w:rFonts w:hint="eastAsia"/>
        </w:rPr>
        <w:t>此处：第一个数字表示大小，分为</w:t>
      </w:r>
      <w:r w:rsidRPr="0005710D">
        <w:rPr>
          <w:rFonts w:hint="eastAsia"/>
        </w:rPr>
        <w:t>8</w:t>
      </w:r>
      <w:r w:rsidRPr="0005710D">
        <w:rPr>
          <w:rFonts w:hint="eastAsia"/>
        </w:rPr>
        <w:t>个等级，</w:t>
      </w:r>
      <w:r w:rsidRPr="0005710D">
        <w:rPr>
          <w:rFonts w:hint="eastAsia"/>
        </w:rPr>
        <w:t>0-7</w:t>
      </w:r>
      <w:r w:rsidRPr="0005710D">
        <w:rPr>
          <w:rFonts w:hint="eastAsia"/>
        </w:rPr>
        <w:t>表示，第二个数字表示标签编号，和</w:t>
      </w:r>
      <w:r w:rsidRPr="0005710D">
        <w:rPr>
          <w:rFonts w:hint="eastAsia"/>
        </w:rPr>
        <w:t>**.names</w:t>
      </w:r>
      <w:r w:rsidRPr="0005710D">
        <w:rPr>
          <w:rFonts w:hint="eastAsia"/>
        </w:rPr>
        <w:t>文件对应。</w:t>
      </w:r>
    </w:p>
    <w:p w14:paraId="4A47A66C" w14:textId="77777777" w:rsidR="00086D9B" w:rsidRDefault="00086D9B" w:rsidP="00682D1E">
      <w:pPr>
        <w:wordWrap w:val="0"/>
        <w:ind w:leftChars="187" w:left="419" w:firstLine="0"/>
      </w:pPr>
      <w:r>
        <w:rPr>
          <w:rFonts w:hint="eastAsia"/>
        </w:rPr>
        <w:t>第二步：修改部分代码</w:t>
      </w:r>
    </w:p>
    <w:p w14:paraId="53AAAC04" w14:textId="77777777" w:rsidR="00086D9B" w:rsidRDefault="00086D9B" w:rsidP="00682D1E">
      <w:pPr>
        <w:wordWrap w:val="0"/>
        <w:ind w:leftChars="187" w:left="419" w:firstLine="0"/>
      </w:pPr>
      <w:r>
        <w:rPr>
          <w:rFonts w:hint="eastAsia"/>
        </w:rPr>
        <w:t xml:space="preserve">Step1 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image.c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中的部分代码</w:t>
      </w:r>
    </w:p>
    <w:p w14:paraId="5A2A63EE" w14:textId="7CAB9A6A" w:rsidR="00086D9B" w:rsidRDefault="00086D9B" w:rsidP="00682D1E">
      <w:pPr>
        <w:wordWrap w:val="0"/>
        <w:ind w:leftChars="187" w:left="419" w:firstLine="0"/>
      </w:pPr>
      <w:r>
        <w:rPr>
          <w:rFonts w:hint="eastAsia"/>
        </w:rPr>
        <w:t>查找</w:t>
      </w:r>
      <w:r>
        <w:rPr>
          <w:rFonts w:hint="eastAsia"/>
        </w:rPr>
        <w:t xml:space="preserve"> get_label_v3</w:t>
      </w:r>
      <w:r>
        <w:rPr>
          <w:rFonts w:hint="eastAsia"/>
        </w:rPr>
        <w:t>函数的声明处，在其下面添加函数</w:t>
      </w:r>
      <w:r>
        <w:rPr>
          <w:rFonts w:hint="eastAsia"/>
        </w:rPr>
        <w:t xml:space="preserve"> get_label_v3_my </w:t>
      </w:r>
      <w:r>
        <w:rPr>
          <w:rFonts w:hint="eastAsia"/>
        </w:rPr>
        <w:t>，采用添加不采用修改的方式主要是避免破坏源码，其它地方的修改类似，函数代码为：</w:t>
      </w:r>
    </w:p>
    <w:p w14:paraId="455FDDDE" w14:textId="77777777" w:rsidR="00086D9B" w:rsidRDefault="00086D9B" w:rsidP="00682D1E">
      <w:pPr>
        <w:wordWrap w:val="0"/>
        <w:ind w:leftChars="187" w:left="419" w:firstLine="0"/>
      </w:pPr>
      <w:r>
        <w:t>image get_label_v3_</w:t>
      </w:r>
      <w:proofErr w:type="gramStart"/>
      <w:r>
        <w:t>my(</w:t>
      </w:r>
      <w:proofErr w:type="gramEnd"/>
      <w:r>
        <w:t>image **characters, char *</w:t>
      </w:r>
      <w:proofErr w:type="spellStart"/>
      <w:r>
        <w:t>labelindex</w:t>
      </w:r>
      <w:proofErr w:type="spellEnd"/>
      <w:r>
        <w:t>, int size)</w:t>
      </w:r>
    </w:p>
    <w:p w14:paraId="09CF5AFA" w14:textId="77777777" w:rsidR="00086D9B" w:rsidRDefault="00086D9B" w:rsidP="00682D1E">
      <w:pPr>
        <w:wordWrap w:val="0"/>
        <w:ind w:leftChars="187" w:left="419" w:firstLine="0"/>
      </w:pPr>
      <w:r>
        <w:t>{</w:t>
      </w:r>
    </w:p>
    <w:p w14:paraId="72E1EDAD" w14:textId="77777777" w:rsidR="00086D9B" w:rsidRDefault="00086D9B" w:rsidP="00682D1E">
      <w:pPr>
        <w:wordWrap w:val="0"/>
        <w:ind w:leftChars="187" w:left="419" w:firstLine="0"/>
      </w:pPr>
      <w:r>
        <w:t xml:space="preserve">    size = size / 10;</w:t>
      </w:r>
    </w:p>
    <w:p w14:paraId="60680347" w14:textId="77777777" w:rsidR="00086D9B" w:rsidRDefault="00086D9B" w:rsidP="00682D1E">
      <w:pPr>
        <w:wordWrap w:val="0"/>
        <w:ind w:leftChars="187" w:left="419" w:firstLine="0"/>
      </w:pPr>
      <w:r>
        <w:lastRenderedPageBreak/>
        <w:t xml:space="preserve">    if (size &gt; 7) size = 7;</w:t>
      </w:r>
    </w:p>
    <w:p w14:paraId="11529755" w14:textId="77777777" w:rsidR="00086D9B" w:rsidRDefault="00086D9B" w:rsidP="00682D1E">
      <w:pPr>
        <w:wordWrap w:val="0"/>
        <w:ind w:leftChars="187" w:left="419" w:firstLine="0"/>
      </w:pPr>
      <w:r>
        <w:t xml:space="preserve">    image label = </w:t>
      </w:r>
      <w:proofErr w:type="spellStart"/>
      <w:r>
        <w:t>make_empty_</w:t>
      </w:r>
      <w:proofErr w:type="gramStart"/>
      <w:r>
        <w:t>image</w:t>
      </w:r>
      <w:proofErr w:type="spellEnd"/>
      <w:r>
        <w:t>(</w:t>
      </w:r>
      <w:proofErr w:type="gramEnd"/>
      <w:r>
        <w:t>0, 0, 0);</w:t>
      </w:r>
    </w:p>
    <w:p w14:paraId="288457DF" w14:textId="77777777" w:rsidR="00086D9B" w:rsidRDefault="00086D9B" w:rsidP="00682D1E">
      <w:pPr>
        <w:wordWrap w:val="0"/>
        <w:ind w:leftChars="187" w:left="419" w:firstLine="0"/>
      </w:pPr>
      <w:r>
        <w:t xml:space="preserve">    int </w:t>
      </w:r>
      <w:proofErr w:type="spellStart"/>
      <w:proofErr w:type="gramStart"/>
      <w:r>
        <w:t>class,i</w:t>
      </w:r>
      <w:proofErr w:type="spellEnd"/>
      <w:proofErr w:type="gramEnd"/>
      <w:r>
        <w:t>=0,nlabels=1;</w:t>
      </w:r>
    </w:p>
    <w:p w14:paraId="782BBE21" w14:textId="77777777" w:rsidR="00086D9B" w:rsidRDefault="00086D9B" w:rsidP="00682D1E">
      <w:pPr>
        <w:wordWrap w:val="0"/>
        <w:ind w:leftChars="187" w:left="419" w:firstLine="0"/>
      </w:pPr>
      <w:r>
        <w:t xml:space="preserve">    int </w:t>
      </w:r>
      <w:proofErr w:type="spellStart"/>
      <w:r>
        <w:t>len</w:t>
      </w:r>
      <w:proofErr w:type="spellEnd"/>
      <w:r>
        <w:t>=</w:t>
      </w:r>
      <w:proofErr w:type="spellStart"/>
      <w:r>
        <w:t>strlen</w:t>
      </w:r>
      <w:proofErr w:type="spellEnd"/>
      <w:r>
        <w:t>(</w:t>
      </w:r>
      <w:proofErr w:type="spellStart"/>
      <w:r>
        <w:t>labelindex</w:t>
      </w:r>
      <w:proofErr w:type="spellEnd"/>
      <w:r>
        <w:t>);</w:t>
      </w:r>
    </w:p>
    <w:p w14:paraId="4129FA10" w14:textId="77777777" w:rsidR="00086D9B" w:rsidRDefault="00086D9B" w:rsidP="00682D1E">
      <w:pPr>
        <w:wordWrap w:val="0"/>
        <w:ind w:leftChars="187" w:left="419" w:firstLine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len;i</w:t>
      </w:r>
      <w:proofErr w:type="spellEnd"/>
      <w:r>
        <w:t>++)</w:t>
      </w:r>
    </w:p>
    <w:p w14:paraId="026B1E3E" w14:textId="77777777" w:rsidR="00086D9B" w:rsidRDefault="00086D9B" w:rsidP="00682D1E">
      <w:pPr>
        <w:wordWrap w:val="0"/>
        <w:ind w:leftChars="187" w:left="419" w:firstLine="0"/>
      </w:pPr>
      <w:r>
        <w:t xml:space="preserve">    {</w:t>
      </w:r>
    </w:p>
    <w:p w14:paraId="6273EF9C" w14:textId="77777777" w:rsidR="00086D9B" w:rsidRDefault="00086D9B" w:rsidP="00682D1E">
      <w:pPr>
        <w:wordWrap w:val="0"/>
        <w:ind w:leftChars="187" w:left="419" w:firstLine="0"/>
      </w:pPr>
      <w:r>
        <w:t xml:space="preserve">        if(</w:t>
      </w:r>
      <w:proofErr w:type="spellStart"/>
      <w:r>
        <w:t>labelindex</w:t>
      </w:r>
      <w:proofErr w:type="spellEnd"/>
      <w:r>
        <w:t>[</w:t>
      </w:r>
      <w:proofErr w:type="spellStart"/>
      <w:r>
        <w:t>i</w:t>
      </w:r>
      <w:proofErr w:type="spellEnd"/>
      <w:r>
        <w:t>]==',') ++</w:t>
      </w:r>
      <w:proofErr w:type="spellStart"/>
      <w:r>
        <w:t>nlabels</w:t>
      </w:r>
      <w:proofErr w:type="spellEnd"/>
      <w:r>
        <w:t>;</w:t>
      </w:r>
    </w:p>
    <w:p w14:paraId="14BC31A2" w14:textId="77777777" w:rsidR="00086D9B" w:rsidRDefault="00086D9B" w:rsidP="00682D1E">
      <w:pPr>
        <w:wordWrap w:val="0"/>
        <w:ind w:leftChars="187" w:left="419" w:firstLine="0"/>
      </w:pPr>
      <w:r>
        <w:t xml:space="preserve">    }</w:t>
      </w:r>
    </w:p>
    <w:p w14:paraId="12C8C4EF" w14:textId="77777777" w:rsidR="00086D9B" w:rsidRDefault="00086D9B" w:rsidP="00682D1E">
      <w:pPr>
        <w:wordWrap w:val="0"/>
        <w:ind w:leftChars="187" w:left="419" w:firstLine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nlabels;i</w:t>
      </w:r>
      <w:proofErr w:type="spellEnd"/>
      <w:r>
        <w:t>++){</w:t>
      </w:r>
    </w:p>
    <w:p w14:paraId="3B37B754" w14:textId="77777777" w:rsidR="00086D9B" w:rsidRDefault="00086D9B" w:rsidP="00682D1E">
      <w:pPr>
        <w:wordWrap w:val="0"/>
        <w:ind w:leftChars="187" w:left="419" w:firstLine="0"/>
      </w:pPr>
      <w:r>
        <w:t xml:space="preserve">        class=</w:t>
      </w:r>
      <w:proofErr w:type="spellStart"/>
      <w:r>
        <w:t>atoi</w:t>
      </w:r>
      <w:proofErr w:type="spellEnd"/>
      <w:r>
        <w:t>(</w:t>
      </w:r>
      <w:proofErr w:type="spellStart"/>
      <w:r>
        <w:t>labelindex</w:t>
      </w:r>
      <w:proofErr w:type="spellEnd"/>
      <w:r>
        <w:t>);</w:t>
      </w:r>
    </w:p>
    <w:p w14:paraId="6380D553" w14:textId="77777777" w:rsidR="00086D9B" w:rsidRDefault="00086D9B" w:rsidP="00682D1E">
      <w:pPr>
        <w:wordWrap w:val="0"/>
        <w:ind w:leftChars="187" w:left="419" w:firstLine="0"/>
      </w:pPr>
      <w:r>
        <w:t xml:space="preserve">        image l = characters[size][class];</w:t>
      </w:r>
    </w:p>
    <w:p w14:paraId="6084B9C0" w14:textId="77777777" w:rsidR="00086D9B" w:rsidRDefault="00086D9B" w:rsidP="00682D1E">
      <w:pPr>
        <w:wordWrap w:val="0"/>
        <w:ind w:leftChars="187" w:left="419" w:firstLine="0"/>
      </w:pPr>
      <w:r>
        <w:t xml:space="preserve">        image n = </w:t>
      </w:r>
      <w:proofErr w:type="spellStart"/>
      <w:r>
        <w:t>tile_</w:t>
      </w:r>
      <w:proofErr w:type="gramStart"/>
      <w:r>
        <w:t>images</w:t>
      </w:r>
      <w:proofErr w:type="spellEnd"/>
      <w:r>
        <w:t>(</w:t>
      </w:r>
      <w:proofErr w:type="gramEnd"/>
      <w:r>
        <w:t>label, l, -size - 1 + (size + 1) / 2);</w:t>
      </w:r>
    </w:p>
    <w:p w14:paraId="5ED6EA77" w14:textId="77777777" w:rsidR="00086D9B" w:rsidRDefault="00086D9B" w:rsidP="00682D1E">
      <w:pPr>
        <w:wordWrap w:val="0"/>
        <w:ind w:leftChars="187" w:left="419" w:firstLine="0"/>
      </w:pPr>
      <w:r>
        <w:t xml:space="preserve">        </w:t>
      </w:r>
      <w:proofErr w:type="spellStart"/>
      <w:r>
        <w:t>free_image</w:t>
      </w:r>
      <w:proofErr w:type="spellEnd"/>
      <w:r>
        <w:t>(label);</w:t>
      </w:r>
    </w:p>
    <w:p w14:paraId="75EDD0C3" w14:textId="77777777" w:rsidR="00086D9B" w:rsidRDefault="00086D9B" w:rsidP="00682D1E">
      <w:pPr>
        <w:wordWrap w:val="0"/>
        <w:ind w:leftChars="187" w:left="419" w:firstLine="0"/>
      </w:pPr>
      <w:r>
        <w:t xml:space="preserve">        label = n;</w:t>
      </w:r>
    </w:p>
    <w:p w14:paraId="3F6EBA82" w14:textId="77777777" w:rsidR="00086D9B" w:rsidRDefault="00086D9B" w:rsidP="00682D1E">
      <w:pPr>
        <w:wordWrap w:val="0"/>
        <w:ind w:leftChars="187" w:left="419" w:firstLine="0"/>
      </w:pPr>
      <w:r>
        <w:t xml:space="preserve">        </w:t>
      </w:r>
      <w:proofErr w:type="spellStart"/>
      <w:r>
        <w:t>labelindex</w:t>
      </w:r>
      <w:proofErr w:type="spellEnd"/>
      <w:r>
        <w:t>=</w:t>
      </w:r>
      <w:proofErr w:type="spellStart"/>
      <w:r>
        <w:t>strchr</w:t>
      </w:r>
      <w:proofErr w:type="spellEnd"/>
      <w:r>
        <w:t>(</w:t>
      </w:r>
      <w:proofErr w:type="spellStart"/>
      <w:r>
        <w:t>labelindex</w:t>
      </w:r>
      <w:proofErr w:type="spellEnd"/>
      <w:r>
        <w:t>,',</w:t>
      </w:r>
      <w:proofErr w:type="gramStart"/>
      <w:r>
        <w:t>')+</w:t>
      </w:r>
      <w:proofErr w:type="gramEnd"/>
      <w:r>
        <w:t>1;</w:t>
      </w:r>
    </w:p>
    <w:p w14:paraId="15F5D5D6" w14:textId="77777777" w:rsidR="00086D9B" w:rsidRDefault="00086D9B" w:rsidP="00682D1E">
      <w:pPr>
        <w:wordWrap w:val="0"/>
        <w:ind w:leftChars="187" w:left="419" w:firstLine="0"/>
      </w:pPr>
      <w:r>
        <w:t xml:space="preserve">    }</w:t>
      </w:r>
    </w:p>
    <w:p w14:paraId="13192698" w14:textId="77777777" w:rsidR="00086D9B" w:rsidRDefault="00086D9B" w:rsidP="00682D1E">
      <w:pPr>
        <w:wordWrap w:val="0"/>
        <w:ind w:leftChars="187" w:left="419" w:firstLine="0"/>
      </w:pPr>
      <w:r>
        <w:t xml:space="preserve">    image b = </w:t>
      </w:r>
      <w:proofErr w:type="spellStart"/>
      <w:r>
        <w:t>border_</w:t>
      </w:r>
      <w:proofErr w:type="gramStart"/>
      <w:r>
        <w:t>image</w:t>
      </w:r>
      <w:proofErr w:type="spellEnd"/>
      <w:r>
        <w:t>(</w:t>
      </w:r>
      <w:proofErr w:type="gramEnd"/>
      <w:r>
        <w:t xml:space="preserve">label, </w:t>
      </w:r>
      <w:proofErr w:type="spellStart"/>
      <w:r>
        <w:t>label.h</w:t>
      </w:r>
      <w:proofErr w:type="spellEnd"/>
      <w:r>
        <w:t>*.25);</w:t>
      </w:r>
    </w:p>
    <w:p w14:paraId="46EA635E" w14:textId="77777777" w:rsidR="00086D9B" w:rsidRDefault="00086D9B" w:rsidP="00682D1E">
      <w:pPr>
        <w:wordWrap w:val="0"/>
        <w:ind w:leftChars="187" w:left="419" w:firstLine="0"/>
      </w:pPr>
      <w:r>
        <w:t xml:space="preserve">    </w:t>
      </w:r>
      <w:proofErr w:type="spellStart"/>
      <w:r>
        <w:t>free_image</w:t>
      </w:r>
      <w:proofErr w:type="spellEnd"/>
      <w:r>
        <w:t>(label);</w:t>
      </w:r>
    </w:p>
    <w:p w14:paraId="28F2F84C" w14:textId="77777777" w:rsidR="00086D9B" w:rsidRDefault="00086D9B" w:rsidP="00682D1E">
      <w:pPr>
        <w:wordWrap w:val="0"/>
        <w:ind w:leftChars="187" w:left="419" w:firstLine="0"/>
      </w:pPr>
      <w:r>
        <w:t xml:space="preserve">    return b;</w:t>
      </w:r>
    </w:p>
    <w:p w14:paraId="5E4FC114" w14:textId="1A613F44" w:rsidR="00086D9B" w:rsidRDefault="00086D9B" w:rsidP="00682D1E">
      <w:pPr>
        <w:wordWrap w:val="0"/>
        <w:ind w:leftChars="187" w:left="419" w:firstLine="0"/>
      </w:pPr>
      <w:r>
        <w:t>}</w:t>
      </w:r>
    </w:p>
    <w:p w14:paraId="7B4E8592" w14:textId="6CBC8EE0" w:rsidR="00086D9B" w:rsidRDefault="00086D9B" w:rsidP="00682D1E">
      <w:pPr>
        <w:wordWrap w:val="0"/>
        <w:ind w:leftChars="187" w:left="419" w:firstLine="0"/>
      </w:pPr>
      <w:r w:rsidRPr="00086D9B">
        <w:rPr>
          <w:rFonts w:hint="eastAsia"/>
        </w:rPr>
        <w:t>添加代码过后，你的文件应该如下图所示，其中具体意义这里不进行讲解，感兴趣的小伙伴自行研究和修改</w:t>
      </w:r>
      <w:r>
        <w:rPr>
          <w:rFonts w:hint="eastAsia"/>
        </w:rPr>
        <w:t>。</w:t>
      </w:r>
    </w:p>
    <w:p w14:paraId="18C22568" w14:textId="46D4EDA9" w:rsidR="00086D9B" w:rsidRDefault="00086D9B" w:rsidP="00682D1E">
      <w:pPr>
        <w:wordWrap w:val="0"/>
        <w:ind w:leftChars="187" w:left="419" w:firstLine="0"/>
        <w:jc w:val="center"/>
      </w:pPr>
      <w:r>
        <w:rPr>
          <w:noProof/>
        </w:rPr>
        <w:drawing>
          <wp:inline distT="0" distB="0" distL="0" distR="0" wp14:anchorId="344A0B06" wp14:editId="2897D880">
            <wp:extent cx="3717148" cy="4394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704" cy="440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1D7B" w14:textId="77777777" w:rsidR="00086D9B" w:rsidRDefault="00086D9B" w:rsidP="00682D1E">
      <w:pPr>
        <w:wordWrap w:val="0"/>
        <w:ind w:leftChars="187" w:left="419" w:firstLine="0"/>
      </w:pPr>
      <w:r>
        <w:rPr>
          <w:rFonts w:hint="eastAsia"/>
        </w:rPr>
        <w:lastRenderedPageBreak/>
        <w:t xml:space="preserve">step2 </w:t>
      </w:r>
      <w:r>
        <w:rPr>
          <w:rFonts w:hint="eastAsia"/>
        </w:rPr>
        <w:t>修改对</w:t>
      </w:r>
      <w:r>
        <w:rPr>
          <w:rFonts w:hint="eastAsia"/>
        </w:rPr>
        <w:t>get_label_v3</w:t>
      </w:r>
      <w:r>
        <w:rPr>
          <w:rFonts w:hint="eastAsia"/>
        </w:rPr>
        <w:t>的调用为</w:t>
      </w:r>
      <w:r>
        <w:rPr>
          <w:rFonts w:hint="eastAsia"/>
        </w:rPr>
        <w:t>get_label_v3_my</w:t>
      </w:r>
    </w:p>
    <w:p w14:paraId="3919F89E" w14:textId="47A0DAC3" w:rsidR="00086D9B" w:rsidRPr="00086D9B" w:rsidRDefault="00086D9B" w:rsidP="00682D1E">
      <w:pPr>
        <w:wordWrap w:val="0"/>
        <w:ind w:leftChars="187" w:left="419" w:firstLine="0"/>
      </w:pPr>
      <w:r>
        <w:rPr>
          <w:rFonts w:hint="eastAsia"/>
        </w:rPr>
        <w:t>找到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draw_detections_v3</w:t>
      </w:r>
      <w:r>
        <w:rPr>
          <w:rFonts w:hint="eastAsia"/>
        </w:rPr>
        <w:t>函数。然后找到</w:t>
      </w:r>
      <w:r>
        <w:rPr>
          <w:rFonts w:hint="eastAsia"/>
        </w:rPr>
        <w:t xml:space="preserve"> if ( alphabet ) { </w:t>
      </w:r>
      <w:r>
        <w:rPr>
          <w:rFonts w:hint="eastAsia"/>
        </w:rPr>
        <w:t>…</w:t>
      </w:r>
      <w:r>
        <w:rPr>
          <w:rFonts w:hint="eastAsia"/>
        </w:rPr>
        <w:t xml:space="preserve"> } </w:t>
      </w:r>
      <w:r>
        <w:rPr>
          <w:rFonts w:hint="eastAsia"/>
        </w:rPr>
        <w:t>代码块，将其改为：</w:t>
      </w:r>
    </w:p>
    <w:p w14:paraId="50B38EA0" w14:textId="77777777" w:rsidR="00086D9B" w:rsidRDefault="00086D9B" w:rsidP="00682D1E">
      <w:pPr>
        <w:wordWrap w:val="0"/>
        <w:ind w:leftChars="187" w:left="419" w:firstLine="0"/>
      </w:pPr>
      <w:r>
        <w:t xml:space="preserve">            if (alphabet) {</w:t>
      </w:r>
    </w:p>
    <w:p w14:paraId="13737103" w14:textId="77777777" w:rsidR="00086D9B" w:rsidRDefault="00086D9B" w:rsidP="00682D1E">
      <w:pPr>
        <w:wordWrap w:val="0"/>
        <w:ind w:leftChars="187" w:left="419" w:firstLine="0"/>
      </w:pPr>
      <w:r>
        <w:t xml:space="preserve">                char </w:t>
      </w:r>
      <w:proofErr w:type="spellStart"/>
      <w:proofErr w:type="gramStart"/>
      <w:r>
        <w:t>labelindex</w:t>
      </w:r>
      <w:proofErr w:type="spellEnd"/>
      <w:r>
        <w:t>[</w:t>
      </w:r>
      <w:proofErr w:type="gramEnd"/>
      <w:r>
        <w:t>100]= { 0 };</w:t>
      </w:r>
    </w:p>
    <w:p w14:paraId="4EC32E3F" w14:textId="77777777" w:rsidR="00086D9B" w:rsidRDefault="00086D9B" w:rsidP="00682D1E">
      <w:pPr>
        <w:wordWrap w:val="0"/>
        <w:ind w:leftChars="187" w:left="419" w:firstLine="0"/>
      </w:pPr>
      <w:r>
        <w:t xml:space="preserve">                char </w:t>
      </w:r>
      <w:proofErr w:type="gramStart"/>
      <w:r>
        <w:t>class[</w:t>
      </w:r>
      <w:proofErr w:type="gramEnd"/>
      <w:r>
        <w:t>10]={0};</w:t>
      </w:r>
    </w:p>
    <w:p w14:paraId="30D1FC88" w14:textId="77777777" w:rsidR="00086D9B" w:rsidRDefault="00086D9B" w:rsidP="00682D1E">
      <w:pPr>
        <w:wordWrap w:val="0"/>
        <w:ind w:leftChars="187" w:left="419" w:firstLine="0"/>
      </w:pPr>
      <w:r>
        <w:t xml:space="preserve">                </w:t>
      </w:r>
      <w:proofErr w:type="spellStart"/>
      <w:r>
        <w:t>sprintf</w:t>
      </w:r>
      <w:proofErr w:type="spellEnd"/>
      <w:r>
        <w:t>(class,"%d</w:t>
      </w:r>
      <w:proofErr w:type="gramStart"/>
      <w:r>
        <w:t>",</w:t>
      </w:r>
      <w:proofErr w:type="spellStart"/>
      <w:r>
        <w:t>selected</w:t>
      </w:r>
      <w:proofErr w:type="gramEnd"/>
      <w:r>
        <w:t>_detections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best_class</w:t>
      </w:r>
      <w:proofErr w:type="spellEnd"/>
      <w:r>
        <w:t>);</w:t>
      </w:r>
    </w:p>
    <w:p w14:paraId="02D1B87D" w14:textId="77777777" w:rsidR="00086D9B" w:rsidRDefault="00086D9B" w:rsidP="00682D1E">
      <w:pPr>
        <w:wordWrap w:val="0"/>
        <w:ind w:leftChars="187" w:left="419" w:firstLine="0"/>
      </w:pPr>
      <w:r>
        <w:t xml:space="preserve">               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labelindex</w:t>
      </w:r>
      <w:proofErr w:type="spellEnd"/>
      <w:r>
        <w:t>, class);</w:t>
      </w:r>
    </w:p>
    <w:p w14:paraId="429F4709" w14:textId="77777777" w:rsidR="00086D9B" w:rsidRDefault="00086D9B" w:rsidP="00682D1E">
      <w:pPr>
        <w:wordWrap w:val="0"/>
        <w:ind w:leftChars="187" w:left="419" w:firstLine="0"/>
      </w:pPr>
      <w:r>
        <w:t xml:space="preserve">                int j;</w:t>
      </w:r>
    </w:p>
    <w:p w14:paraId="737503E1" w14:textId="77777777" w:rsidR="00086D9B" w:rsidRDefault="00086D9B" w:rsidP="00682D1E">
      <w:pPr>
        <w:wordWrap w:val="0"/>
        <w:ind w:leftChars="187" w:left="419" w:firstLine="0"/>
      </w:pPr>
      <w:r>
        <w:t xml:space="preserve">                for (j = 0; j &lt; classes; ++j) {</w:t>
      </w:r>
    </w:p>
    <w:p w14:paraId="6B22B6E3" w14:textId="77777777" w:rsidR="00086D9B" w:rsidRDefault="00086D9B" w:rsidP="00682D1E">
      <w:pPr>
        <w:wordWrap w:val="0"/>
        <w:ind w:leftChars="187" w:left="419" w:firstLine="0"/>
      </w:pPr>
      <w:r>
        <w:t xml:space="preserve">                    if (</w:t>
      </w:r>
      <w:proofErr w:type="spellStart"/>
      <w:r>
        <w:t>selected_detections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det</w:t>
      </w:r>
      <w:proofErr w:type="gramEnd"/>
      <w:r>
        <w:t>.prob</w:t>
      </w:r>
      <w:proofErr w:type="spellEnd"/>
      <w:r>
        <w:t xml:space="preserve">[j] &gt; thresh &amp;&amp; j != </w:t>
      </w:r>
      <w:proofErr w:type="spellStart"/>
      <w:r>
        <w:t>selected_detections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best_class</w:t>
      </w:r>
      <w:proofErr w:type="spellEnd"/>
      <w:r>
        <w:t xml:space="preserve">) {                      </w:t>
      </w:r>
    </w:p>
    <w:p w14:paraId="2DCF0EE3" w14:textId="77777777" w:rsidR="00086D9B" w:rsidRDefault="00086D9B" w:rsidP="00682D1E">
      <w:pPr>
        <w:wordWrap w:val="0"/>
        <w:ind w:leftChars="187" w:left="419" w:firstLine="0"/>
      </w:pPr>
      <w:r>
        <w:t xml:space="preserve">                       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labelindex</w:t>
      </w:r>
      <w:proofErr w:type="spellEnd"/>
      <w:r>
        <w:t>,", ");</w:t>
      </w:r>
    </w:p>
    <w:p w14:paraId="7B7AEE02" w14:textId="77777777" w:rsidR="00086D9B" w:rsidRDefault="00086D9B" w:rsidP="00682D1E">
      <w:pPr>
        <w:wordWrap w:val="0"/>
        <w:ind w:leftChars="187" w:left="419" w:firstLine="0"/>
      </w:pPr>
      <w:r>
        <w:t xml:space="preserve">                        </w:t>
      </w:r>
      <w:proofErr w:type="spellStart"/>
      <w:r>
        <w:t>sprintf</w:t>
      </w:r>
      <w:proofErr w:type="spellEnd"/>
      <w:r>
        <w:t>(class,"%d</w:t>
      </w:r>
      <w:proofErr w:type="gramStart"/>
      <w:r>
        <w:t>",</w:t>
      </w:r>
      <w:proofErr w:type="spellStart"/>
      <w:r>
        <w:t>selected</w:t>
      </w:r>
      <w:proofErr w:type="gramEnd"/>
      <w:r>
        <w:t>_detections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best_class</w:t>
      </w:r>
      <w:proofErr w:type="spellEnd"/>
      <w:r>
        <w:t>);</w:t>
      </w:r>
    </w:p>
    <w:p w14:paraId="3609B0DF" w14:textId="77777777" w:rsidR="00086D9B" w:rsidRDefault="00086D9B" w:rsidP="00682D1E">
      <w:pPr>
        <w:wordWrap w:val="0"/>
        <w:ind w:leftChars="187" w:left="419" w:firstLine="0"/>
      </w:pPr>
      <w:r>
        <w:t xml:space="preserve">                        </w:t>
      </w:r>
      <w:proofErr w:type="spellStart"/>
      <w:proofErr w:type="gramStart"/>
      <w:r>
        <w:t>strcat</w:t>
      </w:r>
      <w:proofErr w:type="spellEnd"/>
      <w:r>
        <w:t>(</w:t>
      </w:r>
      <w:proofErr w:type="spellStart"/>
      <w:proofErr w:type="gramEnd"/>
      <w:r>
        <w:t>labelindex</w:t>
      </w:r>
      <w:proofErr w:type="spellEnd"/>
      <w:r>
        <w:t>, class);</w:t>
      </w:r>
    </w:p>
    <w:p w14:paraId="2CD33574" w14:textId="77777777" w:rsidR="00086D9B" w:rsidRDefault="00086D9B" w:rsidP="00682D1E">
      <w:pPr>
        <w:wordWrap w:val="0"/>
        <w:ind w:leftChars="187" w:left="419" w:firstLine="0"/>
      </w:pPr>
      <w:r>
        <w:t xml:space="preserve">                    }</w:t>
      </w:r>
    </w:p>
    <w:p w14:paraId="3DB65FD5" w14:textId="77777777" w:rsidR="00086D9B" w:rsidRDefault="00086D9B" w:rsidP="00682D1E">
      <w:pPr>
        <w:wordWrap w:val="0"/>
        <w:ind w:leftChars="187" w:left="419" w:firstLine="0"/>
      </w:pPr>
      <w:r>
        <w:t xml:space="preserve">                }</w:t>
      </w:r>
    </w:p>
    <w:p w14:paraId="18874D2A" w14:textId="77777777" w:rsidR="00086D9B" w:rsidRDefault="00086D9B" w:rsidP="00682D1E">
      <w:pPr>
        <w:wordWrap w:val="0"/>
        <w:ind w:leftChars="187" w:left="419" w:firstLine="0"/>
      </w:pPr>
      <w:r>
        <w:t xml:space="preserve">                image label = get_label_v3_</w:t>
      </w:r>
      <w:proofErr w:type="gramStart"/>
      <w:r>
        <w:t>my(</w:t>
      </w:r>
      <w:proofErr w:type="gramEnd"/>
      <w:r>
        <w:t xml:space="preserve">alphabet, </w:t>
      </w:r>
      <w:proofErr w:type="spellStart"/>
      <w:r>
        <w:t>labelindex</w:t>
      </w:r>
      <w:proofErr w:type="spellEnd"/>
      <w:r>
        <w:t>, (</w:t>
      </w:r>
      <w:proofErr w:type="spellStart"/>
      <w:r>
        <w:t>im.h</w:t>
      </w:r>
      <w:proofErr w:type="spellEnd"/>
      <w:r>
        <w:t>*.03));</w:t>
      </w:r>
    </w:p>
    <w:p w14:paraId="19A8157C" w14:textId="77777777" w:rsidR="00086D9B" w:rsidRDefault="00086D9B" w:rsidP="00682D1E">
      <w:pPr>
        <w:wordWrap w:val="0"/>
        <w:ind w:leftChars="187" w:left="419" w:firstLine="0"/>
      </w:pPr>
      <w:r>
        <w:t xml:space="preserve">                </w:t>
      </w:r>
      <w:proofErr w:type="spellStart"/>
      <w:r>
        <w:t>draw_</w:t>
      </w:r>
      <w:proofErr w:type="gramStart"/>
      <w:r>
        <w:t>label</w:t>
      </w:r>
      <w:proofErr w:type="spellEnd"/>
      <w:r>
        <w:t>(</w:t>
      </w:r>
      <w:proofErr w:type="spellStart"/>
      <w:proofErr w:type="gramEnd"/>
      <w:r>
        <w:t>im</w:t>
      </w:r>
      <w:proofErr w:type="spellEnd"/>
      <w:r>
        <w:t xml:space="preserve">, top + width, left, label, </w:t>
      </w:r>
      <w:proofErr w:type="spellStart"/>
      <w:r>
        <w:t>rgb</w:t>
      </w:r>
      <w:proofErr w:type="spellEnd"/>
      <w:r>
        <w:t>);</w:t>
      </w:r>
    </w:p>
    <w:p w14:paraId="604CE5A0" w14:textId="77777777" w:rsidR="00086D9B" w:rsidRDefault="00086D9B" w:rsidP="00682D1E">
      <w:pPr>
        <w:wordWrap w:val="0"/>
        <w:ind w:leftChars="187" w:left="419" w:firstLine="0"/>
      </w:pPr>
      <w:r>
        <w:t xml:space="preserve">                </w:t>
      </w:r>
      <w:proofErr w:type="spellStart"/>
      <w:r>
        <w:t>free_image</w:t>
      </w:r>
      <w:proofErr w:type="spellEnd"/>
      <w:r>
        <w:t>(label);</w:t>
      </w:r>
    </w:p>
    <w:p w14:paraId="28736A5C" w14:textId="01121215" w:rsidR="006510F3" w:rsidRPr="00086D9B" w:rsidRDefault="00086D9B" w:rsidP="00682D1E">
      <w:pPr>
        <w:wordWrap w:val="0"/>
        <w:ind w:leftChars="187" w:left="419" w:firstLine="0"/>
      </w:pPr>
      <w:r>
        <w:t xml:space="preserve">            }</w:t>
      </w:r>
    </w:p>
    <w:p w14:paraId="08FF30A6" w14:textId="534045F6" w:rsidR="0009262C" w:rsidRDefault="00086D9B" w:rsidP="00682D1E">
      <w:pPr>
        <w:wordWrap w:val="0"/>
        <w:ind w:leftChars="187" w:left="419" w:firstLine="0"/>
      </w:pPr>
      <w:r w:rsidRPr="00086D9B">
        <w:rPr>
          <w:rFonts w:hint="eastAsia"/>
        </w:rPr>
        <w:t>当然，这儿你也可以新建函数，然后改函数调用，从而避免破坏源码。此处修改是为了调用上面定义的函数</w:t>
      </w:r>
      <w:r>
        <w:rPr>
          <w:rFonts w:hint="eastAsia"/>
        </w:rPr>
        <w:t>。</w:t>
      </w:r>
    </w:p>
    <w:p w14:paraId="63C8DBD6" w14:textId="028C2D9E" w:rsidR="00086D9B" w:rsidRDefault="00086D9B" w:rsidP="00682D1E">
      <w:pPr>
        <w:wordWrap w:val="0"/>
        <w:ind w:leftChars="187" w:left="419" w:firstLine="0"/>
      </w:pPr>
      <w:r w:rsidRPr="00086D9B">
        <w:rPr>
          <w:rFonts w:hint="eastAsia"/>
        </w:rPr>
        <w:t xml:space="preserve">step3 </w:t>
      </w:r>
      <w:r w:rsidRPr="00086D9B">
        <w:rPr>
          <w:rFonts w:hint="eastAsia"/>
        </w:rPr>
        <w:t>在</w:t>
      </w:r>
      <w:r w:rsidRPr="00086D9B">
        <w:rPr>
          <w:rFonts w:hint="eastAsia"/>
        </w:rPr>
        <w:t xml:space="preserve"> </w:t>
      </w:r>
      <w:proofErr w:type="spellStart"/>
      <w:r w:rsidRPr="00086D9B">
        <w:rPr>
          <w:rFonts w:hint="eastAsia"/>
        </w:rPr>
        <w:t>image.c</w:t>
      </w:r>
      <w:proofErr w:type="spellEnd"/>
      <w:r w:rsidRPr="00086D9B">
        <w:rPr>
          <w:rFonts w:hint="eastAsia"/>
        </w:rPr>
        <w:t>文件的</w:t>
      </w:r>
      <w:r w:rsidRPr="00086D9B">
        <w:rPr>
          <w:rFonts w:hint="eastAsia"/>
        </w:rPr>
        <w:t xml:space="preserve"> </w:t>
      </w:r>
      <w:proofErr w:type="spellStart"/>
      <w:r w:rsidRPr="00086D9B">
        <w:rPr>
          <w:rFonts w:hint="eastAsia"/>
        </w:rPr>
        <w:t>load_alphabet</w:t>
      </w:r>
      <w:proofErr w:type="spellEnd"/>
      <w:r w:rsidRPr="00086D9B">
        <w:rPr>
          <w:rFonts w:hint="eastAsia"/>
        </w:rPr>
        <w:t xml:space="preserve"> </w:t>
      </w:r>
      <w:r w:rsidRPr="00086D9B">
        <w:rPr>
          <w:rFonts w:hint="eastAsia"/>
        </w:rPr>
        <w:t>函数下面添加如下函数：</w:t>
      </w:r>
    </w:p>
    <w:p w14:paraId="21A02E37" w14:textId="77777777" w:rsidR="002A607D" w:rsidRDefault="002A607D" w:rsidP="00682D1E">
      <w:pPr>
        <w:wordWrap w:val="0"/>
        <w:ind w:leftChars="187" w:left="419" w:firstLine="0"/>
      </w:pPr>
      <w:r>
        <w:t>image **</w:t>
      </w:r>
      <w:proofErr w:type="spellStart"/>
      <w:r>
        <w:t>load_</w:t>
      </w:r>
      <w:proofErr w:type="gramStart"/>
      <w:r>
        <w:t>labels</w:t>
      </w:r>
      <w:proofErr w:type="spellEnd"/>
      <w:r>
        <w:t>(</w:t>
      </w:r>
      <w:proofErr w:type="gramEnd"/>
      <w:r>
        <w:t>int classes)</w:t>
      </w:r>
    </w:p>
    <w:p w14:paraId="1919B219" w14:textId="77777777" w:rsidR="002A607D" w:rsidRDefault="002A607D" w:rsidP="00682D1E">
      <w:pPr>
        <w:wordWrap w:val="0"/>
        <w:ind w:leftChars="187" w:left="419" w:firstLine="0"/>
      </w:pPr>
      <w:r>
        <w:t>{</w:t>
      </w:r>
    </w:p>
    <w:p w14:paraId="09D232D1" w14:textId="77777777" w:rsidR="002A607D" w:rsidRDefault="002A607D" w:rsidP="00682D1E">
      <w:pPr>
        <w:wordWrap w:val="0"/>
        <w:ind w:leftChars="187" w:left="419" w:firstLine="0"/>
      </w:pPr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5FF42536" w14:textId="77777777" w:rsidR="002A607D" w:rsidRDefault="002A607D" w:rsidP="00682D1E">
      <w:pPr>
        <w:wordWrap w:val="0"/>
        <w:ind w:leftChars="187" w:left="419" w:firstLine="0"/>
      </w:pPr>
      <w:r>
        <w:t xml:space="preserve">    const int </w:t>
      </w:r>
      <w:proofErr w:type="spellStart"/>
      <w:r>
        <w:t>nsize</w:t>
      </w:r>
      <w:proofErr w:type="spellEnd"/>
      <w:r>
        <w:t xml:space="preserve"> = 8;</w:t>
      </w:r>
    </w:p>
    <w:p w14:paraId="344465AE" w14:textId="77777777" w:rsidR="002A607D" w:rsidRDefault="002A607D" w:rsidP="00682D1E">
      <w:pPr>
        <w:wordWrap w:val="0"/>
        <w:ind w:leftChars="187" w:left="419" w:firstLine="0"/>
      </w:pPr>
      <w:r>
        <w:t xml:space="preserve">    image** alphabets = (image*</w:t>
      </w:r>
      <w:proofErr w:type="gramStart"/>
      <w:r>
        <w:t>*)</w:t>
      </w:r>
      <w:proofErr w:type="spellStart"/>
      <w:r>
        <w:t>calloc</w:t>
      </w:r>
      <w:proofErr w:type="spellEnd"/>
      <w:proofErr w:type="gramEnd"/>
      <w:r>
        <w:t>(</w:t>
      </w:r>
      <w:proofErr w:type="spellStart"/>
      <w:r>
        <w:t>nsize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(image*));</w:t>
      </w:r>
    </w:p>
    <w:p w14:paraId="3EFD8E9D" w14:textId="77777777" w:rsidR="002A607D" w:rsidRDefault="002A607D" w:rsidP="00682D1E">
      <w:pPr>
        <w:wordWrap w:val="0"/>
        <w:ind w:leftChars="187" w:left="419" w:firstLine="0"/>
      </w:pPr>
      <w:r>
        <w:t xml:space="preserve">    </w:t>
      </w:r>
      <w:proofErr w:type="gramStart"/>
      <w:r>
        <w:t>for(</w:t>
      </w:r>
      <w:proofErr w:type="gramEnd"/>
      <w:r>
        <w:t xml:space="preserve">j = 0; j &lt; </w:t>
      </w:r>
      <w:proofErr w:type="spellStart"/>
      <w:r>
        <w:t>nsize</w:t>
      </w:r>
      <w:proofErr w:type="spellEnd"/>
      <w:r>
        <w:t>; ++j){</w:t>
      </w:r>
    </w:p>
    <w:p w14:paraId="2055050A" w14:textId="77777777" w:rsidR="002A607D" w:rsidRDefault="002A607D" w:rsidP="00682D1E">
      <w:pPr>
        <w:wordWrap w:val="0"/>
        <w:ind w:leftChars="187" w:left="419" w:firstLine="0"/>
      </w:pPr>
      <w:r>
        <w:t xml:space="preserve">        alphabets[j] = (image</w:t>
      </w:r>
      <w:proofErr w:type="gramStart"/>
      <w:r>
        <w:t>*)</w:t>
      </w:r>
      <w:proofErr w:type="spellStart"/>
      <w:r>
        <w:t>calloc</w:t>
      </w:r>
      <w:proofErr w:type="spellEnd"/>
      <w:proofErr w:type="gramEnd"/>
      <w:r>
        <w:t xml:space="preserve">(classes, </w:t>
      </w:r>
      <w:proofErr w:type="spellStart"/>
      <w:r>
        <w:t>sizeof</w:t>
      </w:r>
      <w:proofErr w:type="spellEnd"/>
      <w:r>
        <w:t>(image));</w:t>
      </w:r>
    </w:p>
    <w:p w14:paraId="78AF089A" w14:textId="77777777" w:rsidR="002A607D" w:rsidRDefault="002A607D" w:rsidP="00682D1E">
      <w:pPr>
        <w:wordWrap w:val="0"/>
        <w:ind w:leftChars="187" w:left="419" w:firstLine="0"/>
      </w:pPr>
      <w:r>
        <w:t xml:space="preserve">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classes; ++</w:t>
      </w:r>
      <w:proofErr w:type="spellStart"/>
      <w:r>
        <w:t>i</w:t>
      </w:r>
      <w:proofErr w:type="spellEnd"/>
      <w:r>
        <w:t>){</w:t>
      </w:r>
    </w:p>
    <w:p w14:paraId="6DE9F015" w14:textId="77777777" w:rsidR="002A607D" w:rsidRDefault="002A607D" w:rsidP="00682D1E">
      <w:pPr>
        <w:wordWrap w:val="0"/>
        <w:ind w:leftChars="187" w:left="419" w:firstLine="0"/>
      </w:pPr>
      <w:r>
        <w:t xml:space="preserve">            char </w:t>
      </w:r>
      <w:proofErr w:type="gramStart"/>
      <w:r>
        <w:t>buff[</w:t>
      </w:r>
      <w:proofErr w:type="gramEnd"/>
      <w:r>
        <w:t>256];</w:t>
      </w:r>
    </w:p>
    <w:p w14:paraId="42AC4473" w14:textId="77777777" w:rsidR="002A607D" w:rsidRDefault="002A607D" w:rsidP="00682D1E">
      <w:pPr>
        <w:wordWrap w:val="0"/>
        <w:ind w:leftChars="187" w:left="419" w:firstLine="0"/>
      </w:pPr>
      <w:r>
        <w:t xml:space="preserve">         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 xml:space="preserve">buff, "data/labels/%d_%d.png", j, </w:t>
      </w:r>
      <w:proofErr w:type="spellStart"/>
      <w:r>
        <w:t>i</w:t>
      </w:r>
      <w:proofErr w:type="spellEnd"/>
      <w:r>
        <w:t>);</w:t>
      </w:r>
    </w:p>
    <w:p w14:paraId="65CABC21" w14:textId="77777777" w:rsidR="002A607D" w:rsidRDefault="002A607D" w:rsidP="00682D1E">
      <w:pPr>
        <w:wordWrap w:val="0"/>
        <w:ind w:leftChars="187" w:left="419" w:firstLine="0"/>
      </w:pPr>
      <w:r>
        <w:t xml:space="preserve">            alphabets[j][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load_image_</w:t>
      </w:r>
      <w:proofErr w:type="gramStart"/>
      <w:r>
        <w:t>color</w:t>
      </w:r>
      <w:proofErr w:type="spellEnd"/>
      <w:r>
        <w:t>(</w:t>
      </w:r>
      <w:proofErr w:type="gramEnd"/>
      <w:r>
        <w:t>buff, 0, 0);</w:t>
      </w:r>
    </w:p>
    <w:p w14:paraId="2DA01B5A" w14:textId="77777777" w:rsidR="002A607D" w:rsidRDefault="002A607D" w:rsidP="00682D1E">
      <w:pPr>
        <w:wordWrap w:val="0"/>
        <w:ind w:leftChars="187" w:left="419" w:firstLine="0"/>
      </w:pPr>
      <w:r>
        <w:t xml:space="preserve">        }</w:t>
      </w:r>
    </w:p>
    <w:p w14:paraId="72460B9B" w14:textId="77777777" w:rsidR="002A607D" w:rsidRDefault="002A607D" w:rsidP="00682D1E">
      <w:pPr>
        <w:wordWrap w:val="0"/>
        <w:ind w:leftChars="187" w:left="419" w:firstLine="0"/>
      </w:pPr>
      <w:r>
        <w:t xml:space="preserve">    }</w:t>
      </w:r>
    </w:p>
    <w:p w14:paraId="04383731" w14:textId="77777777" w:rsidR="002A607D" w:rsidRDefault="002A607D" w:rsidP="00682D1E">
      <w:pPr>
        <w:wordWrap w:val="0"/>
        <w:ind w:leftChars="187" w:left="419" w:firstLine="0"/>
      </w:pPr>
      <w:r>
        <w:t xml:space="preserve">    return alphabets;</w:t>
      </w:r>
    </w:p>
    <w:p w14:paraId="2EE43ED8" w14:textId="7BAA0C44" w:rsidR="00086D9B" w:rsidRDefault="002A607D" w:rsidP="00682D1E">
      <w:pPr>
        <w:wordWrap w:val="0"/>
        <w:ind w:leftChars="187" w:left="419" w:firstLine="0"/>
      </w:pPr>
      <w:r>
        <w:t>}</w:t>
      </w:r>
    </w:p>
    <w:p w14:paraId="4FF08D9A" w14:textId="77777777" w:rsidR="002A607D" w:rsidRDefault="002A607D" w:rsidP="00682D1E">
      <w:pPr>
        <w:wordWrap w:val="0"/>
        <w:ind w:leftChars="187" w:left="419" w:firstLine="0"/>
      </w:pPr>
      <w:r>
        <w:rPr>
          <w:rFonts w:hint="eastAsia"/>
        </w:rPr>
        <w:t>本函数的作用为将前面我们生成的标签图片</w:t>
      </w:r>
      <w:proofErr w:type="gramStart"/>
      <w:r>
        <w:rPr>
          <w:rFonts w:hint="eastAsia"/>
        </w:rPr>
        <w:t>加载进</w:t>
      </w:r>
      <w:proofErr w:type="gramEnd"/>
      <w:r>
        <w:rPr>
          <w:rFonts w:hint="eastAsia"/>
        </w:rPr>
        <w:t>内存，保存在二维结构体数组中</w:t>
      </w:r>
    </w:p>
    <w:p w14:paraId="41897FA5" w14:textId="5D35297B" w:rsidR="00086D9B" w:rsidRDefault="002A607D" w:rsidP="00682D1E">
      <w:pPr>
        <w:wordWrap w:val="0"/>
        <w:ind w:leftChars="187" w:left="419" w:firstLine="0"/>
      </w:pPr>
      <w:r>
        <w:rPr>
          <w:rFonts w:hint="eastAsia"/>
        </w:rPr>
        <w:t xml:space="preserve">step4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image.h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image **</w:t>
      </w:r>
      <w:proofErr w:type="spellStart"/>
      <w:r>
        <w:rPr>
          <w:rFonts w:hint="eastAsia"/>
        </w:rPr>
        <w:t>load_alphabet</w:t>
      </w:r>
      <w:proofErr w:type="spellEnd"/>
      <w:r>
        <w:rPr>
          <w:rFonts w:hint="eastAsia"/>
        </w:rPr>
        <w:t>();</w:t>
      </w:r>
      <w:r>
        <w:rPr>
          <w:rFonts w:hint="eastAsia"/>
        </w:rPr>
        <w:t>行下面添加下面行：</w:t>
      </w:r>
    </w:p>
    <w:p w14:paraId="43DF4DE4" w14:textId="06FA57A8" w:rsidR="00086D9B" w:rsidRDefault="002A607D" w:rsidP="00682D1E">
      <w:pPr>
        <w:wordWrap w:val="0"/>
        <w:ind w:leftChars="187" w:left="419" w:firstLine="0"/>
      </w:pPr>
      <w:r w:rsidRPr="002A607D">
        <w:t>image **</w:t>
      </w:r>
      <w:proofErr w:type="spellStart"/>
      <w:r w:rsidRPr="002A607D">
        <w:t>load_labels</w:t>
      </w:r>
      <w:proofErr w:type="spellEnd"/>
      <w:r w:rsidRPr="002A607D">
        <w:t>(int);</w:t>
      </w:r>
    </w:p>
    <w:p w14:paraId="488FDCAF" w14:textId="77777777" w:rsidR="002A607D" w:rsidRDefault="002A607D" w:rsidP="00682D1E">
      <w:pPr>
        <w:wordWrap w:val="0"/>
        <w:ind w:leftChars="187" w:left="419" w:firstLine="0"/>
      </w:pPr>
      <w:r>
        <w:rPr>
          <w:rFonts w:hint="eastAsia"/>
        </w:rPr>
        <w:t>此行代码的作用为声明方法。</w:t>
      </w:r>
    </w:p>
    <w:p w14:paraId="18214FF1" w14:textId="77777777" w:rsidR="002A607D" w:rsidRDefault="002A607D" w:rsidP="00682D1E">
      <w:pPr>
        <w:wordWrap w:val="0"/>
        <w:ind w:leftChars="187" w:left="419" w:firstLine="0"/>
      </w:pPr>
      <w:r>
        <w:rPr>
          <w:rFonts w:hint="eastAsia"/>
        </w:rPr>
        <w:lastRenderedPageBreak/>
        <w:t xml:space="preserve">stpe5 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detector.c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中的函数调用，使之调用刚才添加的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load_labels</w:t>
      </w:r>
      <w:proofErr w:type="spellEnd"/>
    </w:p>
    <w:p w14:paraId="4D018A7E" w14:textId="35219407" w:rsidR="002A607D" w:rsidRDefault="002A607D" w:rsidP="00682D1E">
      <w:pPr>
        <w:wordWrap w:val="0"/>
        <w:ind w:leftChars="187" w:left="419" w:firstLine="0"/>
      </w:pPr>
      <w:r>
        <w:rPr>
          <w:rFonts w:hint="eastAsia"/>
        </w:rPr>
        <w:t>找到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test_detector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函数的定义，将</w:t>
      </w:r>
      <w:r>
        <w:rPr>
          <w:rFonts w:hint="eastAsia"/>
        </w:rPr>
        <w:t xml:space="preserve"> image **alphabet =</w:t>
      </w:r>
      <w:proofErr w:type="spellStart"/>
      <w:r>
        <w:rPr>
          <w:rFonts w:hint="eastAsia"/>
        </w:rPr>
        <w:t>load_alphabet</w:t>
      </w:r>
      <w:proofErr w:type="spellEnd"/>
      <w:r>
        <w:rPr>
          <w:rFonts w:hint="eastAsia"/>
        </w:rPr>
        <w:t>()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修改为：</w:t>
      </w:r>
    </w:p>
    <w:p w14:paraId="0CBD94CA" w14:textId="2E3228EA" w:rsidR="00086D9B" w:rsidRDefault="002A607D" w:rsidP="00682D1E">
      <w:pPr>
        <w:wordWrap w:val="0"/>
        <w:ind w:leftChars="187" w:left="419" w:firstLine="0"/>
      </w:pPr>
      <w:r w:rsidRPr="002A607D">
        <w:t xml:space="preserve">image **alphabet = </w:t>
      </w:r>
      <w:proofErr w:type="spellStart"/>
      <w:r w:rsidRPr="002A607D">
        <w:t>load_labels</w:t>
      </w:r>
      <w:proofErr w:type="spellEnd"/>
      <w:r w:rsidRPr="002A607D">
        <w:t>(</w:t>
      </w:r>
      <w:proofErr w:type="spellStart"/>
      <w:r w:rsidRPr="002A607D">
        <w:t>names_size</w:t>
      </w:r>
      <w:proofErr w:type="spellEnd"/>
      <w:r w:rsidRPr="002A607D">
        <w:t>);</w:t>
      </w:r>
    </w:p>
    <w:p w14:paraId="6B40FCB0" w14:textId="77777777" w:rsidR="002A607D" w:rsidRDefault="002A607D" w:rsidP="00682D1E">
      <w:pPr>
        <w:wordWrap w:val="0"/>
        <w:ind w:leftChars="187" w:left="419" w:firstLine="0"/>
      </w:pPr>
      <w:r>
        <w:rPr>
          <w:rFonts w:hint="eastAsia"/>
        </w:rPr>
        <w:t>第三步：重新编译，直接回到根目录</w:t>
      </w:r>
      <w:r>
        <w:rPr>
          <w:rFonts w:hint="eastAsia"/>
        </w:rPr>
        <w:t>make</w:t>
      </w:r>
      <w:r>
        <w:rPr>
          <w:rFonts w:hint="eastAsia"/>
        </w:rPr>
        <w:t>即可</w:t>
      </w:r>
    </w:p>
    <w:p w14:paraId="555852C7" w14:textId="01ABD8C1" w:rsidR="002A607D" w:rsidRDefault="002A607D" w:rsidP="00682D1E">
      <w:pPr>
        <w:wordWrap w:val="0"/>
        <w:ind w:leftChars="187" w:left="419" w:firstLine="0"/>
      </w:pPr>
      <w:r>
        <w:rPr>
          <w:rFonts w:hint="eastAsia"/>
        </w:rPr>
        <w:t>到此，教程完毕，其它诸如调节字体大小和</w:t>
      </w:r>
      <w:proofErr w:type="gramStart"/>
      <w:r>
        <w:rPr>
          <w:rFonts w:hint="eastAsia"/>
        </w:rPr>
        <w:t>框粗细</w:t>
      </w:r>
      <w:proofErr w:type="gramEnd"/>
      <w:r>
        <w:rPr>
          <w:rFonts w:hint="eastAsia"/>
        </w:rPr>
        <w:t>的问题都可以在</w:t>
      </w:r>
      <w:proofErr w:type="spellStart"/>
      <w:r>
        <w:rPr>
          <w:rFonts w:hint="eastAsia"/>
        </w:rPr>
        <w:t>image.c</w:t>
      </w:r>
      <w:proofErr w:type="spellEnd"/>
      <w:r>
        <w:rPr>
          <w:rFonts w:hint="eastAsia"/>
        </w:rPr>
        <w:t>函数中进行修改。本人对</w:t>
      </w:r>
      <w:r>
        <w:rPr>
          <w:rFonts w:hint="eastAsia"/>
        </w:rPr>
        <w:t>Darknet</w:t>
      </w:r>
      <w:r>
        <w:rPr>
          <w:rFonts w:hint="eastAsia"/>
        </w:rPr>
        <w:t>框架作了精细的研究，并进行了大量的注释。</w:t>
      </w:r>
      <w:r>
        <w:t xml:space="preserve"> </w:t>
      </w:r>
      <w:hyperlink r:id="rId26" w:history="1">
        <w:r w:rsidR="00CE1707" w:rsidRPr="00593B29">
          <w:rPr>
            <w:rStyle w:val="a8"/>
          </w:rPr>
          <w:t>https://github.com/Eric3911/yolov3_darknet</w:t>
        </w:r>
      </w:hyperlink>
    </w:p>
    <w:p w14:paraId="600967EA" w14:textId="77777777" w:rsidR="00CE1707" w:rsidRPr="00CE1707" w:rsidRDefault="00CE1707" w:rsidP="00682D1E">
      <w:pPr>
        <w:wordWrap w:val="0"/>
        <w:ind w:leftChars="187" w:left="419" w:firstLine="0"/>
      </w:pPr>
    </w:p>
    <w:p w14:paraId="6A01E4E5" w14:textId="65B7223F" w:rsidR="002A607D" w:rsidRDefault="002A607D" w:rsidP="00682D1E">
      <w:pPr>
        <w:wordWrap w:val="0"/>
        <w:ind w:leftChars="187" w:left="419" w:firstLine="0"/>
      </w:pPr>
    </w:p>
    <w:p w14:paraId="3DA9AACC" w14:textId="310A1AC5" w:rsidR="002A607D" w:rsidRDefault="002A607D" w:rsidP="00682D1E">
      <w:pPr>
        <w:wordWrap w:val="0"/>
        <w:ind w:leftChars="187" w:left="419" w:firstLine="0"/>
      </w:pPr>
    </w:p>
    <w:p w14:paraId="6BB1B60E" w14:textId="1BA223A9" w:rsidR="002A607D" w:rsidRDefault="002A607D" w:rsidP="00682D1E">
      <w:pPr>
        <w:wordWrap w:val="0"/>
        <w:ind w:leftChars="187" w:left="419" w:firstLine="0"/>
      </w:pPr>
    </w:p>
    <w:p w14:paraId="363EC584" w14:textId="77777777" w:rsidR="002A607D" w:rsidRPr="002A607D" w:rsidRDefault="002A607D" w:rsidP="00682D1E">
      <w:pPr>
        <w:wordWrap w:val="0"/>
        <w:ind w:leftChars="187" w:left="419" w:firstLine="0"/>
      </w:pPr>
    </w:p>
    <w:sectPr w:rsidR="002A607D" w:rsidRPr="002A607D" w:rsidSect="003F1521">
      <w:headerReference w:type="even" r:id="rId27"/>
      <w:headerReference w:type="default" r:id="rId28"/>
      <w:headerReference w:type="first" r:id="rId29"/>
      <w:type w:val="continuous"/>
      <w:pgSz w:w="11419" w:h="15621" w:code="9"/>
      <w:pgMar w:top="1814" w:right="794" w:bottom="454" w:left="794" w:header="680" w:footer="454" w:gutter="0"/>
      <w:cols w:space="425"/>
      <w:docGrid w:type="lines" w:linePitch="2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ABB4F0" w14:textId="77777777" w:rsidR="00BB479D" w:rsidRDefault="00BB479D">
      <w:r>
        <w:separator/>
      </w:r>
    </w:p>
  </w:endnote>
  <w:endnote w:type="continuationSeparator" w:id="0">
    <w:p w14:paraId="228CEA57" w14:textId="77777777" w:rsidR="00BB479D" w:rsidRDefault="00BB47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script"/>
    <w:pitch w:val="fixed"/>
    <w:sig w:usb0="00000003" w:usb1="080E0000" w:usb2="00000010" w:usb3="00000000" w:csb0="00040001" w:csb1="00000000"/>
  </w:font>
  <w:font w:name="方正楷体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方正小标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5">
    <w:altName w:val="微软雅黑"/>
    <w:charset w:val="86"/>
    <w:family w:val="swiss"/>
    <w:pitch w:val="default"/>
    <w:sig w:usb0="00000001" w:usb1="080E0000" w:usb2="00000010" w:usb3="00000000" w:csb0="00040000" w:csb1="00000000"/>
  </w:font>
  <w:font w:name="·s²Ó©úÅé">
    <w:altName w:val="MingLiU"/>
    <w:charset w:val="88"/>
    <w:family w:val="auto"/>
    <w:pitch w:val="variable"/>
    <w:sig w:usb0="00000001" w:usb1="08080000" w:usb2="00000010" w:usb3="00000000" w:csb0="001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宋黑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19756B" w14:textId="77777777" w:rsidR="00BB479D" w:rsidRDefault="00BB479D">
      <w:pPr>
        <w:spacing w:after="80" w:line="240" w:lineRule="auto"/>
        <w:ind w:firstLine="0"/>
        <w:rPr>
          <w:u w:val="single"/>
        </w:rPr>
      </w:pPr>
      <w:r>
        <w:rPr>
          <w:rFonts w:hint="eastAsia"/>
          <w:u w:val="single"/>
        </w:rPr>
        <w:t xml:space="preserve">                    </w:t>
      </w:r>
    </w:p>
  </w:footnote>
  <w:footnote w:type="continuationSeparator" w:id="0">
    <w:p w14:paraId="5F15D06E" w14:textId="77777777" w:rsidR="00BB479D" w:rsidRDefault="00BB47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69A55C" w14:textId="77777777" w:rsidR="007D00EF" w:rsidRDefault="00BB479D" w:rsidP="007922CE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5"/>
      </w:tabs>
      <w:spacing w:before="160" w:line="288" w:lineRule="auto"/>
      <w:ind w:leftChars="5" w:left="11" w:firstLineChars="22" w:firstLine="44"/>
      <w:jc w:val="both"/>
      <w:rPr>
        <w:i/>
        <w:iCs/>
        <w:sz w:val="19"/>
      </w:rPr>
    </w:pPr>
    <w:r>
      <w:rPr>
        <w:noProof/>
        <w:snapToGrid/>
        <w:sz w:val="20"/>
      </w:rPr>
      <w:pict w14:anchorId="2FCE44D8">
        <v:line id="_x0000_s2115" style="position:absolute;left:0;text-align:left;z-index:251659264" from="-1.35pt,24.2pt" to="492.45pt,24.2pt"/>
      </w:pict>
    </w:r>
    <w:r w:rsidR="007D00EF">
      <w:rPr>
        <w:rStyle w:val="a6"/>
        <w:sz w:val="19"/>
      </w:rPr>
      <w:fldChar w:fldCharType="begin"/>
    </w:r>
    <w:r w:rsidR="007D00EF">
      <w:rPr>
        <w:rStyle w:val="a6"/>
        <w:sz w:val="19"/>
      </w:rPr>
      <w:instrText xml:space="preserve"> PAGE </w:instrText>
    </w:r>
    <w:r w:rsidR="007D00EF">
      <w:rPr>
        <w:rStyle w:val="a6"/>
        <w:sz w:val="19"/>
      </w:rPr>
      <w:fldChar w:fldCharType="separate"/>
    </w:r>
    <w:r w:rsidR="007D00EF">
      <w:rPr>
        <w:rStyle w:val="a6"/>
        <w:noProof/>
        <w:sz w:val="19"/>
      </w:rPr>
      <w:t>4</w:t>
    </w:r>
    <w:r w:rsidR="007D00EF">
      <w:rPr>
        <w:rStyle w:val="a6"/>
        <w:sz w:val="19"/>
      </w:rPr>
      <w:fldChar w:fldCharType="end"/>
    </w:r>
    <w:r w:rsidR="007D00EF">
      <w:rPr>
        <w:rFonts w:hint="eastAsia"/>
        <w:sz w:val="19"/>
      </w:rPr>
      <w:tab/>
    </w:r>
    <w:r w:rsidR="007D00EF">
      <w:rPr>
        <w:rFonts w:hint="eastAsia"/>
        <w:i/>
        <w:iCs/>
        <w:sz w:val="19"/>
      </w:rPr>
      <w:t>Computer Engineering and Applications</w:t>
    </w:r>
    <w:r w:rsidR="007D00EF">
      <w:rPr>
        <w:rFonts w:hint="eastAsia"/>
        <w:sz w:val="19"/>
      </w:rPr>
      <w:t xml:space="preserve"> </w:t>
    </w:r>
    <w:r w:rsidR="007D00EF">
      <w:rPr>
        <w:rFonts w:eastAsia="方正宋黑简体" w:hint="eastAsia"/>
        <w:sz w:val="19"/>
      </w:rPr>
      <w:t>计算机工程与应用</w:t>
    </w:r>
    <w:r w:rsidR="007D00EF">
      <w:rPr>
        <w:rFonts w:hint="eastAsia"/>
        <w:sz w:val="19"/>
      </w:rPr>
      <w:tab/>
    </w:r>
  </w:p>
  <w:p w14:paraId="14F998E9" w14:textId="77777777" w:rsidR="007D00EF" w:rsidRDefault="007D00EF">
    <w:pPr>
      <w:pStyle w:val="a4"/>
      <w:tabs>
        <w:tab w:val="clear" w:pos="4153"/>
        <w:tab w:val="clear" w:pos="8306"/>
        <w:tab w:val="center" w:pos="4725"/>
        <w:tab w:val="right" w:pos="9516"/>
      </w:tabs>
      <w:spacing w:before="160" w:line="0" w:lineRule="atLeast"/>
      <w:ind w:firstLine="113"/>
      <w:jc w:val="both"/>
      <w:rPr>
        <w:rFonts w:ascii="Arial" w:hAnsi="Arial" w:cs="Arial"/>
        <w:i/>
        <w:iCs/>
        <w:sz w:val="16"/>
        <w:szCs w:val="16"/>
      </w:rPr>
    </w:pPr>
    <w:r>
      <w:rPr>
        <w:rFonts w:ascii="Arial" w:hAnsi="Arial" w:cs="Arial" w:hint="eastAsia"/>
        <w:i/>
        <w:iCs/>
        <w:sz w:val="16"/>
        <w:szCs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5E57B" w14:textId="20A07E2C" w:rsidR="007D00EF" w:rsidRDefault="00BB479D" w:rsidP="00D06363">
    <w:pPr>
      <w:pStyle w:val="a4"/>
      <w:pBdr>
        <w:bottom w:val="single" w:sz="2" w:space="1" w:color="auto"/>
      </w:pBdr>
      <w:tabs>
        <w:tab w:val="clear" w:pos="4153"/>
        <w:tab w:val="clear" w:pos="8306"/>
        <w:tab w:val="center" w:pos="4818"/>
        <w:tab w:val="right" w:pos="9738"/>
      </w:tabs>
      <w:spacing w:before="120" w:line="288" w:lineRule="auto"/>
      <w:ind w:leftChars="5" w:left="11" w:firstLineChars="22" w:firstLine="44"/>
      <w:rPr>
        <w:rFonts w:ascii="Arial" w:hAnsi="Arial" w:cs="Arial"/>
        <w:i/>
        <w:iCs/>
        <w:sz w:val="17"/>
      </w:rPr>
    </w:pPr>
    <w:r>
      <w:rPr>
        <w:rFonts w:eastAsia="方正宋黑简体"/>
        <w:noProof/>
        <w:snapToGrid/>
        <w:sz w:val="20"/>
      </w:rPr>
      <w:pict w14:anchorId="1733E69E">
        <v:line id="_x0000_s2101" style="position:absolute;left:0;text-align:left;z-index:251657216" from="-1pt,22.5pt" to="492.8pt,22.5pt"/>
      </w:pict>
    </w:r>
    <w:r w:rsidR="007D00EF">
      <w:rPr>
        <w:rFonts w:hint="eastAsia"/>
        <w:sz w:val="20"/>
      </w:rPr>
      <w:tab/>
    </w:r>
    <w:r w:rsidR="007D00EF">
      <w:rPr>
        <w:rFonts w:ascii="Arial" w:hAnsi="Arial" w:cs="Arial" w:hint="eastAsia"/>
        <w:i/>
        <w:iCs/>
        <w:sz w:val="17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999F3B" w14:textId="77777777" w:rsidR="007D00EF" w:rsidRDefault="007D00EF">
    <w:pPr>
      <w:pStyle w:val="a4"/>
    </w:pPr>
  </w:p>
  <w:p w14:paraId="3A7E7C5E" w14:textId="77777777" w:rsidR="007D00EF" w:rsidRDefault="007D00EF">
    <w:pPr>
      <w:pStyle w:val="a4"/>
      <w:tabs>
        <w:tab w:val="clear" w:pos="4153"/>
        <w:tab w:val="clear" w:pos="8306"/>
        <w:tab w:val="center" w:pos="5052"/>
        <w:tab w:val="right" w:pos="9684"/>
      </w:tabs>
      <w:wordWrap w:val="0"/>
      <w:spacing w:before="120" w:line="0" w:lineRule="atLeast"/>
      <w:jc w:val="right"/>
      <w:rPr>
        <w:rFonts w:ascii="Arial" w:hAnsi="Arial" w:cs="Arial"/>
        <w:b/>
        <w:bCs/>
        <w:i/>
        <w:iCs/>
        <w:sz w:val="17"/>
      </w:rPr>
    </w:pPr>
    <w:r>
      <w:rPr>
        <w:noProof/>
        <w:snapToGrid/>
      </w:rPr>
      <w:drawing>
        <wp:inline distT="0" distB="0" distL="0" distR="0" wp14:anchorId="3D22EE33" wp14:editId="0018FA37">
          <wp:extent cx="238125" cy="133350"/>
          <wp:effectExtent l="19050" t="0" r="9525" b="0"/>
          <wp:docPr id="1" name="图片 9" descr="遗传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 descr="遗传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25" cy="133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ascii="Arial" w:hAnsi="Arial" w:cs="Arial" w:hint="eastAsia"/>
        <w:b/>
        <w:bCs/>
        <w:i/>
        <w:iCs/>
        <w:sz w:val="17"/>
      </w:rPr>
      <w:t>HEREDITAS (Beijing) 2006,  28(8): 1~10</w:t>
    </w:r>
    <w:r>
      <w:rPr>
        <w:rFonts w:ascii="Arial" w:hAnsi="Arial" w:cs="Arial" w:hint="eastAsia"/>
        <w:b/>
        <w:bCs/>
        <w:i/>
        <w:iCs/>
        <w:sz w:val="17"/>
      </w:rPr>
      <w:tab/>
    </w:r>
    <w:r>
      <w:rPr>
        <w:rFonts w:hint="eastAsia"/>
      </w:rPr>
      <w:tab/>
    </w:r>
    <w:r>
      <w:rPr>
        <w:rFonts w:eastAsia="华文新魏" w:hint="eastAsia"/>
        <w:spacing w:val="-20"/>
        <w:w w:val="150"/>
        <w:sz w:val="17"/>
      </w:rPr>
      <w:t>封面人物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4B0F7A"/>
    <w:multiLevelType w:val="hybridMultilevel"/>
    <w:tmpl w:val="6B0AFDA6"/>
    <w:lvl w:ilvl="0" w:tplc="5EBCD6E0">
      <w:start w:val="1"/>
      <w:numFmt w:val="decimal"/>
      <w:pStyle w:val="a"/>
      <w:lvlText w:val="[%1]"/>
      <w:lvlJc w:val="right"/>
      <w:pPr>
        <w:tabs>
          <w:tab w:val="num" w:pos="397"/>
        </w:tabs>
        <w:ind w:left="397" w:hanging="113"/>
      </w:pPr>
      <w:rPr>
        <w:rFonts w:hint="eastAsia"/>
      </w:rPr>
    </w:lvl>
    <w:lvl w:ilvl="1" w:tplc="B316E3D4">
      <w:start w:val="1"/>
      <w:numFmt w:val="lowerLetter"/>
      <w:pStyle w:val="a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autoHyphenation/>
  <w:hyphenationZone w:val="357"/>
  <w:doNotHyphenateCaps/>
  <w:evenAndOddHeaders/>
  <w:drawingGridHorizontalSpacing w:val="6"/>
  <w:drawingGridVerticalSpacing w:val="6"/>
  <w:displayHorizontalDrawingGridEvery w:val="0"/>
  <w:displayVerticalDrawingGridEvery w:val="2"/>
  <w:doNotShadeFormData/>
  <w:characterSpacingControl w:val="compressPunctuation"/>
  <w:hdrShapeDefaults>
    <o:shapedefaults v:ext="edit" spidmax="2116">
      <o:colormru v:ext="edit" colors="#b2b2b2,#a4a4a4,#eaeaea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46FE"/>
    <w:rsid w:val="000029A3"/>
    <w:rsid w:val="0000323D"/>
    <w:rsid w:val="000035DF"/>
    <w:rsid w:val="00003646"/>
    <w:rsid w:val="000043F7"/>
    <w:rsid w:val="00006440"/>
    <w:rsid w:val="0000689B"/>
    <w:rsid w:val="000070B1"/>
    <w:rsid w:val="00011200"/>
    <w:rsid w:val="000114E5"/>
    <w:rsid w:val="00011546"/>
    <w:rsid w:val="00011807"/>
    <w:rsid w:val="00011D61"/>
    <w:rsid w:val="00012790"/>
    <w:rsid w:val="000140D1"/>
    <w:rsid w:val="0001464B"/>
    <w:rsid w:val="00014A2C"/>
    <w:rsid w:val="00014F89"/>
    <w:rsid w:val="00016CF8"/>
    <w:rsid w:val="000200F9"/>
    <w:rsid w:val="00022680"/>
    <w:rsid w:val="000244EF"/>
    <w:rsid w:val="0002457F"/>
    <w:rsid w:val="00025144"/>
    <w:rsid w:val="0003019B"/>
    <w:rsid w:val="0003208A"/>
    <w:rsid w:val="000326C7"/>
    <w:rsid w:val="00036753"/>
    <w:rsid w:val="000426CE"/>
    <w:rsid w:val="000427AA"/>
    <w:rsid w:val="00042E71"/>
    <w:rsid w:val="00043079"/>
    <w:rsid w:val="0004345B"/>
    <w:rsid w:val="00043476"/>
    <w:rsid w:val="00043E3C"/>
    <w:rsid w:val="000449E0"/>
    <w:rsid w:val="00044BCA"/>
    <w:rsid w:val="00047084"/>
    <w:rsid w:val="000501BA"/>
    <w:rsid w:val="00050F0D"/>
    <w:rsid w:val="00051787"/>
    <w:rsid w:val="0005312F"/>
    <w:rsid w:val="00054BBD"/>
    <w:rsid w:val="00054C05"/>
    <w:rsid w:val="0005537D"/>
    <w:rsid w:val="0005591F"/>
    <w:rsid w:val="0005710D"/>
    <w:rsid w:val="00057ED1"/>
    <w:rsid w:val="0006023C"/>
    <w:rsid w:val="000624D1"/>
    <w:rsid w:val="00065B19"/>
    <w:rsid w:val="0006699B"/>
    <w:rsid w:val="00073B96"/>
    <w:rsid w:val="00075512"/>
    <w:rsid w:val="000759BA"/>
    <w:rsid w:val="00076164"/>
    <w:rsid w:val="000804F7"/>
    <w:rsid w:val="00080BCC"/>
    <w:rsid w:val="00080C77"/>
    <w:rsid w:val="000814C4"/>
    <w:rsid w:val="00081C91"/>
    <w:rsid w:val="00081E4C"/>
    <w:rsid w:val="000822F2"/>
    <w:rsid w:val="00085650"/>
    <w:rsid w:val="00086D9B"/>
    <w:rsid w:val="00090746"/>
    <w:rsid w:val="0009262C"/>
    <w:rsid w:val="00092747"/>
    <w:rsid w:val="00092825"/>
    <w:rsid w:val="0009319B"/>
    <w:rsid w:val="00093C0D"/>
    <w:rsid w:val="00095359"/>
    <w:rsid w:val="000A0608"/>
    <w:rsid w:val="000A0ADE"/>
    <w:rsid w:val="000A267E"/>
    <w:rsid w:val="000A331F"/>
    <w:rsid w:val="000A3F93"/>
    <w:rsid w:val="000A42E8"/>
    <w:rsid w:val="000A6312"/>
    <w:rsid w:val="000A6848"/>
    <w:rsid w:val="000A7B0A"/>
    <w:rsid w:val="000B0D7D"/>
    <w:rsid w:val="000B0E40"/>
    <w:rsid w:val="000B13B2"/>
    <w:rsid w:val="000B1CA7"/>
    <w:rsid w:val="000B4777"/>
    <w:rsid w:val="000B510F"/>
    <w:rsid w:val="000B5306"/>
    <w:rsid w:val="000B6623"/>
    <w:rsid w:val="000B6EE3"/>
    <w:rsid w:val="000C02D8"/>
    <w:rsid w:val="000C0BA6"/>
    <w:rsid w:val="000C0ED5"/>
    <w:rsid w:val="000C40ED"/>
    <w:rsid w:val="000C5A3E"/>
    <w:rsid w:val="000C5D70"/>
    <w:rsid w:val="000C5EA5"/>
    <w:rsid w:val="000C7269"/>
    <w:rsid w:val="000D390C"/>
    <w:rsid w:val="000D4886"/>
    <w:rsid w:val="000D561F"/>
    <w:rsid w:val="000D6142"/>
    <w:rsid w:val="000D70EB"/>
    <w:rsid w:val="000D77EE"/>
    <w:rsid w:val="000E0CB6"/>
    <w:rsid w:val="000E161D"/>
    <w:rsid w:val="000E1E3E"/>
    <w:rsid w:val="000E2061"/>
    <w:rsid w:val="000E20A9"/>
    <w:rsid w:val="000E2F4F"/>
    <w:rsid w:val="000E405B"/>
    <w:rsid w:val="000E700E"/>
    <w:rsid w:val="000F2E51"/>
    <w:rsid w:val="000F3074"/>
    <w:rsid w:val="000F3288"/>
    <w:rsid w:val="000F3D06"/>
    <w:rsid w:val="000F5EE2"/>
    <w:rsid w:val="000F7045"/>
    <w:rsid w:val="000F7ABE"/>
    <w:rsid w:val="001003F4"/>
    <w:rsid w:val="00101266"/>
    <w:rsid w:val="001014A5"/>
    <w:rsid w:val="00102B9A"/>
    <w:rsid w:val="001037D4"/>
    <w:rsid w:val="00103CD1"/>
    <w:rsid w:val="00105457"/>
    <w:rsid w:val="001124FB"/>
    <w:rsid w:val="001142F9"/>
    <w:rsid w:val="0011439E"/>
    <w:rsid w:val="001143E9"/>
    <w:rsid w:val="001146D6"/>
    <w:rsid w:val="0011644B"/>
    <w:rsid w:val="001200BA"/>
    <w:rsid w:val="001210B4"/>
    <w:rsid w:val="00121C09"/>
    <w:rsid w:val="001227DD"/>
    <w:rsid w:val="0012330A"/>
    <w:rsid w:val="00124282"/>
    <w:rsid w:val="00124A00"/>
    <w:rsid w:val="00124F1E"/>
    <w:rsid w:val="001250DC"/>
    <w:rsid w:val="001252E9"/>
    <w:rsid w:val="00125896"/>
    <w:rsid w:val="00125A37"/>
    <w:rsid w:val="001261DD"/>
    <w:rsid w:val="001271FB"/>
    <w:rsid w:val="001274E7"/>
    <w:rsid w:val="00131843"/>
    <w:rsid w:val="0013276B"/>
    <w:rsid w:val="00134CF7"/>
    <w:rsid w:val="00134F2A"/>
    <w:rsid w:val="001372A9"/>
    <w:rsid w:val="001378F4"/>
    <w:rsid w:val="00142F82"/>
    <w:rsid w:val="00143451"/>
    <w:rsid w:val="00146853"/>
    <w:rsid w:val="00147242"/>
    <w:rsid w:val="001513C4"/>
    <w:rsid w:val="0015237D"/>
    <w:rsid w:val="00152EB3"/>
    <w:rsid w:val="00153E26"/>
    <w:rsid w:val="0015466A"/>
    <w:rsid w:val="001548AE"/>
    <w:rsid w:val="00154C58"/>
    <w:rsid w:val="0015567A"/>
    <w:rsid w:val="00155BE8"/>
    <w:rsid w:val="0015623E"/>
    <w:rsid w:val="0015657A"/>
    <w:rsid w:val="001568CE"/>
    <w:rsid w:val="001571CB"/>
    <w:rsid w:val="001600BC"/>
    <w:rsid w:val="00160276"/>
    <w:rsid w:val="001644C2"/>
    <w:rsid w:val="00164DB1"/>
    <w:rsid w:val="001652AB"/>
    <w:rsid w:val="001660BE"/>
    <w:rsid w:val="001661BD"/>
    <w:rsid w:val="00172038"/>
    <w:rsid w:val="00172FC8"/>
    <w:rsid w:val="00174041"/>
    <w:rsid w:val="001743B8"/>
    <w:rsid w:val="00174493"/>
    <w:rsid w:val="001752FE"/>
    <w:rsid w:val="001755F1"/>
    <w:rsid w:val="0017680C"/>
    <w:rsid w:val="00176A8B"/>
    <w:rsid w:val="00177AFC"/>
    <w:rsid w:val="0018344E"/>
    <w:rsid w:val="0018430F"/>
    <w:rsid w:val="0018466F"/>
    <w:rsid w:val="0018514B"/>
    <w:rsid w:val="00185EF1"/>
    <w:rsid w:val="00187273"/>
    <w:rsid w:val="00191F02"/>
    <w:rsid w:val="00192500"/>
    <w:rsid w:val="00192FA7"/>
    <w:rsid w:val="00193213"/>
    <w:rsid w:val="0019405A"/>
    <w:rsid w:val="0019468A"/>
    <w:rsid w:val="00194793"/>
    <w:rsid w:val="00194D08"/>
    <w:rsid w:val="0019514B"/>
    <w:rsid w:val="00195719"/>
    <w:rsid w:val="0019704D"/>
    <w:rsid w:val="001971BA"/>
    <w:rsid w:val="001A16A0"/>
    <w:rsid w:val="001A20A7"/>
    <w:rsid w:val="001A5F0A"/>
    <w:rsid w:val="001A7387"/>
    <w:rsid w:val="001B0316"/>
    <w:rsid w:val="001B0C96"/>
    <w:rsid w:val="001B1843"/>
    <w:rsid w:val="001B1D75"/>
    <w:rsid w:val="001B27E9"/>
    <w:rsid w:val="001B2F09"/>
    <w:rsid w:val="001B3D81"/>
    <w:rsid w:val="001B4C4E"/>
    <w:rsid w:val="001B60F6"/>
    <w:rsid w:val="001B666D"/>
    <w:rsid w:val="001B69E2"/>
    <w:rsid w:val="001B724C"/>
    <w:rsid w:val="001B756B"/>
    <w:rsid w:val="001C0D55"/>
    <w:rsid w:val="001C226D"/>
    <w:rsid w:val="001C30B1"/>
    <w:rsid w:val="001C369D"/>
    <w:rsid w:val="001C4B47"/>
    <w:rsid w:val="001C59EE"/>
    <w:rsid w:val="001C75B0"/>
    <w:rsid w:val="001D1386"/>
    <w:rsid w:val="001D2374"/>
    <w:rsid w:val="001D3008"/>
    <w:rsid w:val="001D36A9"/>
    <w:rsid w:val="001D37AE"/>
    <w:rsid w:val="001D6609"/>
    <w:rsid w:val="001D6929"/>
    <w:rsid w:val="001E0640"/>
    <w:rsid w:val="001E0F60"/>
    <w:rsid w:val="001E6D29"/>
    <w:rsid w:val="001F00B1"/>
    <w:rsid w:val="001F0580"/>
    <w:rsid w:val="001F0BDB"/>
    <w:rsid w:val="001F21E0"/>
    <w:rsid w:val="001F220F"/>
    <w:rsid w:val="001F6A24"/>
    <w:rsid w:val="001F7818"/>
    <w:rsid w:val="00201967"/>
    <w:rsid w:val="00202513"/>
    <w:rsid w:val="00202F8A"/>
    <w:rsid w:val="0020347E"/>
    <w:rsid w:val="00203EE5"/>
    <w:rsid w:val="0020742A"/>
    <w:rsid w:val="0021439E"/>
    <w:rsid w:val="00216298"/>
    <w:rsid w:val="00216D1E"/>
    <w:rsid w:val="00217521"/>
    <w:rsid w:val="00217E9B"/>
    <w:rsid w:val="00221DAD"/>
    <w:rsid w:val="0022374E"/>
    <w:rsid w:val="0022386F"/>
    <w:rsid w:val="002253E1"/>
    <w:rsid w:val="00226CCA"/>
    <w:rsid w:val="00231983"/>
    <w:rsid w:val="00231CBD"/>
    <w:rsid w:val="00232538"/>
    <w:rsid w:val="00233D5A"/>
    <w:rsid w:val="0023426C"/>
    <w:rsid w:val="002366E7"/>
    <w:rsid w:val="00237046"/>
    <w:rsid w:val="002374B5"/>
    <w:rsid w:val="00243184"/>
    <w:rsid w:val="00245AD9"/>
    <w:rsid w:val="00245AF2"/>
    <w:rsid w:val="002468D6"/>
    <w:rsid w:val="002469F9"/>
    <w:rsid w:val="00246E69"/>
    <w:rsid w:val="00246EC5"/>
    <w:rsid w:val="0024712C"/>
    <w:rsid w:val="00250179"/>
    <w:rsid w:val="00251C30"/>
    <w:rsid w:val="00252AFA"/>
    <w:rsid w:val="00252D23"/>
    <w:rsid w:val="002549B4"/>
    <w:rsid w:val="002553EB"/>
    <w:rsid w:val="0026052F"/>
    <w:rsid w:val="00260C42"/>
    <w:rsid w:val="00262995"/>
    <w:rsid w:val="002656D8"/>
    <w:rsid w:val="0026570E"/>
    <w:rsid w:val="00267B24"/>
    <w:rsid w:val="00267B26"/>
    <w:rsid w:val="00271260"/>
    <w:rsid w:val="0027131D"/>
    <w:rsid w:val="0027263E"/>
    <w:rsid w:val="00273BF8"/>
    <w:rsid w:val="00273E68"/>
    <w:rsid w:val="002741A3"/>
    <w:rsid w:val="002748A5"/>
    <w:rsid w:val="00274B15"/>
    <w:rsid w:val="002802D1"/>
    <w:rsid w:val="0028041F"/>
    <w:rsid w:val="00280459"/>
    <w:rsid w:val="00280B02"/>
    <w:rsid w:val="00280F4E"/>
    <w:rsid w:val="0028157B"/>
    <w:rsid w:val="00281D00"/>
    <w:rsid w:val="00282814"/>
    <w:rsid w:val="0028419F"/>
    <w:rsid w:val="00284B90"/>
    <w:rsid w:val="00284CB8"/>
    <w:rsid w:val="00285296"/>
    <w:rsid w:val="00285662"/>
    <w:rsid w:val="00285963"/>
    <w:rsid w:val="00287F50"/>
    <w:rsid w:val="00291610"/>
    <w:rsid w:val="002927CC"/>
    <w:rsid w:val="00292A96"/>
    <w:rsid w:val="00293F02"/>
    <w:rsid w:val="00294142"/>
    <w:rsid w:val="002946B5"/>
    <w:rsid w:val="00294816"/>
    <w:rsid w:val="002951EE"/>
    <w:rsid w:val="002956E5"/>
    <w:rsid w:val="002957BD"/>
    <w:rsid w:val="002962B6"/>
    <w:rsid w:val="00297945"/>
    <w:rsid w:val="002A134E"/>
    <w:rsid w:val="002A3092"/>
    <w:rsid w:val="002A36B6"/>
    <w:rsid w:val="002A3CC6"/>
    <w:rsid w:val="002A497D"/>
    <w:rsid w:val="002A5895"/>
    <w:rsid w:val="002A607D"/>
    <w:rsid w:val="002A63F6"/>
    <w:rsid w:val="002B16C7"/>
    <w:rsid w:val="002B2715"/>
    <w:rsid w:val="002B36E8"/>
    <w:rsid w:val="002B3934"/>
    <w:rsid w:val="002B44DD"/>
    <w:rsid w:val="002B5374"/>
    <w:rsid w:val="002B5F82"/>
    <w:rsid w:val="002C0873"/>
    <w:rsid w:val="002C1F42"/>
    <w:rsid w:val="002C3398"/>
    <w:rsid w:val="002C5CBF"/>
    <w:rsid w:val="002D074F"/>
    <w:rsid w:val="002D161A"/>
    <w:rsid w:val="002D4148"/>
    <w:rsid w:val="002D5551"/>
    <w:rsid w:val="002D7E96"/>
    <w:rsid w:val="002E01B1"/>
    <w:rsid w:val="002E2B28"/>
    <w:rsid w:val="002E31DF"/>
    <w:rsid w:val="002E3900"/>
    <w:rsid w:val="002E3D47"/>
    <w:rsid w:val="002E598D"/>
    <w:rsid w:val="002E6C83"/>
    <w:rsid w:val="002F0016"/>
    <w:rsid w:val="002F1CBD"/>
    <w:rsid w:val="002F2528"/>
    <w:rsid w:val="002F3F27"/>
    <w:rsid w:val="003009DF"/>
    <w:rsid w:val="003020FF"/>
    <w:rsid w:val="0030212F"/>
    <w:rsid w:val="003038BA"/>
    <w:rsid w:val="00305585"/>
    <w:rsid w:val="00306357"/>
    <w:rsid w:val="0031043F"/>
    <w:rsid w:val="00310C1F"/>
    <w:rsid w:val="00312E03"/>
    <w:rsid w:val="00313B04"/>
    <w:rsid w:val="003148F8"/>
    <w:rsid w:val="003167F4"/>
    <w:rsid w:val="00316CFF"/>
    <w:rsid w:val="003208E7"/>
    <w:rsid w:val="003225F7"/>
    <w:rsid w:val="003228AE"/>
    <w:rsid w:val="00322C0B"/>
    <w:rsid w:val="003236D6"/>
    <w:rsid w:val="00323863"/>
    <w:rsid w:val="00324160"/>
    <w:rsid w:val="003252E6"/>
    <w:rsid w:val="00325FE7"/>
    <w:rsid w:val="00330278"/>
    <w:rsid w:val="003335F7"/>
    <w:rsid w:val="003338BD"/>
    <w:rsid w:val="00335366"/>
    <w:rsid w:val="00335A00"/>
    <w:rsid w:val="00337176"/>
    <w:rsid w:val="00337313"/>
    <w:rsid w:val="003374F5"/>
    <w:rsid w:val="00337BCA"/>
    <w:rsid w:val="00340DA5"/>
    <w:rsid w:val="003422A4"/>
    <w:rsid w:val="00342378"/>
    <w:rsid w:val="00343647"/>
    <w:rsid w:val="00343A1A"/>
    <w:rsid w:val="00345927"/>
    <w:rsid w:val="00345C1D"/>
    <w:rsid w:val="00346A76"/>
    <w:rsid w:val="0034767D"/>
    <w:rsid w:val="003504A6"/>
    <w:rsid w:val="003541BC"/>
    <w:rsid w:val="00354CE4"/>
    <w:rsid w:val="00356CAE"/>
    <w:rsid w:val="0036101C"/>
    <w:rsid w:val="003613E8"/>
    <w:rsid w:val="0036310C"/>
    <w:rsid w:val="00364B88"/>
    <w:rsid w:val="00365063"/>
    <w:rsid w:val="003658BE"/>
    <w:rsid w:val="00366A48"/>
    <w:rsid w:val="00366A8B"/>
    <w:rsid w:val="00367451"/>
    <w:rsid w:val="00367AE2"/>
    <w:rsid w:val="00370777"/>
    <w:rsid w:val="0037193E"/>
    <w:rsid w:val="00371E37"/>
    <w:rsid w:val="00372724"/>
    <w:rsid w:val="003729C4"/>
    <w:rsid w:val="003729ED"/>
    <w:rsid w:val="00373CA3"/>
    <w:rsid w:val="00373D0A"/>
    <w:rsid w:val="0038039D"/>
    <w:rsid w:val="00381BF7"/>
    <w:rsid w:val="00384F7D"/>
    <w:rsid w:val="003860B0"/>
    <w:rsid w:val="003901F4"/>
    <w:rsid w:val="003942D2"/>
    <w:rsid w:val="00394576"/>
    <w:rsid w:val="00396456"/>
    <w:rsid w:val="003A078F"/>
    <w:rsid w:val="003A4C52"/>
    <w:rsid w:val="003A63DB"/>
    <w:rsid w:val="003A7A49"/>
    <w:rsid w:val="003B1AA9"/>
    <w:rsid w:val="003B79B0"/>
    <w:rsid w:val="003C03B5"/>
    <w:rsid w:val="003C54EC"/>
    <w:rsid w:val="003C5E47"/>
    <w:rsid w:val="003C6A11"/>
    <w:rsid w:val="003C7212"/>
    <w:rsid w:val="003C7B45"/>
    <w:rsid w:val="003D0506"/>
    <w:rsid w:val="003D05DE"/>
    <w:rsid w:val="003D283B"/>
    <w:rsid w:val="003D4DED"/>
    <w:rsid w:val="003D50C6"/>
    <w:rsid w:val="003D54C7"/>
    <w:rsid w:val="003D6FF6"/>
    <w:rsid w:val="003E1BE2"/>
    <w:rsid w:val="003E29EA"/>
    <w:rsid w:val="003E3E59"/>
    <w:rsid w:val="003E668B"/>
    <w:rsid w:val="003E69F7"/>
    <w:rsid w:val="003F0F8E"/>
    <w:rsid w:val="003F1093"/>
    <w:rsid w:val="003F1173"/>
    <w:rsid w:val="003F1521"/>
    <w:rsid w:val="003F153F"/>
    <w:rsid w:val="003F179F"/>
    <w:rsid w:val="003F1DA4"/>
    <w:rsid w:val="003F3439"/>
    <w:rsid w:val="003F47B9"/>
    <w:rsid w:val="003F4847"/>
    <w:rsid w:val="003F4BF3"/>
    <w:rsid w:val="003F525A"/>
    <w:rsid w:val="003F5A81"/>
    <w:rsid w:val="003F7399"/>
    <w:rsid w:val="003F78D5"/>
    <w:rsid w:val="00400C22"/>
    <w:rsid w:val="00400E05"/>
    <w:rsid w:val="00403902"/>
    <w:rsid w:val="00403914"/>
    <w:rsid w:val="00405159"/>
    <w:rsid w:val="004065A2"/>
    <w:rsid w:val="00407166"/>
    <w:rsid w:val="0040781B"/>
    <w:rsid w:val="00412C27"/>
    <w:rsid w:val="00412C73"/>
    <w:rsid w:val="00414084"/>
    <w:rsid w:val="004155C7"/>
    <w:rsid w:val="00416635"/>
    <w:rsid w:val="0041704C"/>
    <w:rsid w:val="004174EC"/>
    <w:rsid w:val="004179FD"/>
    <w:rsid w:val="00420034"/>
    <w:rsid w:val="00424ADE"/>
    <w:rsid w:val="00424B03"/>
    <w:rsid w:val="00426A6A"/>
    <w:rsid w:val="00426EFF"/>
    <w:rsid w:val="00427003"/>
    <w:rsid w:val="004304E0"/>
    <w:rsid w:val="0043110E"/>
    <w:rsid w:val="00433B4E"/>
    <w:rsid w:val="00434899"/>
    <w:rsid w:val="004349DB"/>
    <w:rsid w:val="004411FE"/>
    <w:rsid w:val="00441D9F"/>
    <w:rsid w:val="00442340"/>
    <w:rsid w:val="00442802"/>
    <w:rsid w:val="004432B2"/>
    <w:rsid w:val="00443D74"/>
    <w:rsid w:val="00445578"/>
    <w:rsid w:val="00446949"/>
    <w:rsid w:val="00447811"/>
    <w:rsid w:val="00447956"/>
    <w:rsid w:val="0045221C"/>
    <w:rsid w:val="0045273F"/>
    <w:rsid w:val="004550DB"/>
    <w:rsid w:val="00456BAA"/>
    <w:rsid w:val="00457390"/>
    <w:rsid w:val="00457932"/>
    <w:rsid w:val="0046118C"/>
    <w:rsid w:val="00461E79"/>
    <w:rsid w:val="004629A9"/>
    <w:rsid w:val="00466414"/>
    <w:rsid w:val="00474122"/>
    <w:rsid w:val="00475B45"/>
    <w:rsid w:val="00476D46"/>
    <w:rsid w:val="00476FE1"/>
    <w:rsid w:val="0047708F"/>
    <w:rsid w:val="004779A1"/>
    <w:rsid w:val="00480E35"/>
    <w:rsid w:val="00482148"/>
    <w:rsid w:val="004824F1"/>
    <w:rsid w:val="004849F9"/>
    <w:rsid w:val="00486062"/>
    <w:rsid w:val="004863ED"/>
    <w:rsid w:val="004908F1"/>
    <w:rsid w:val="00494B22"/>
    <w:rsid w:val="00494B83"/>
    <w:rsid w:val="00494D4B"/>
    <w:rsid w:val="00494DAC"/>
    <w:rsid w:val="004958CA"/>
    <w:rsid w:val="004959DA"/>
    <w:rsid w:val="00495EF3"/>
    <w:rsid w:val="00495FAD"/>
    <w:rsid w:val="00496EA3"/>
    <w:rsid w:val="004970BE"/>
    <w:rsid w:val="004A0DF3"/>
    <w:rsid w:val="004A374B"/>
    <w:rsid w:val="004A7410"/>
    <w:rsid w:val="004A764A"/>
    <w:rsid w:val="004B069F"/>
    <w:rsid w:val="004B1CAE"/>
    <w:rsid w:val="004B2CED"/>
    <w:rsid w:val="004B441B"/>
    <w:rsid w:val="004B4841"/>
    <w:rsid w:val="004B54DE"/>
    <w:rsid w:val="004B551F"/>
    <w:rsid w:val="004B7979"/>
    <w:rsid w:val="004B7C4D"/>
    <w:rsid w:val="004C13D8"/>
    <w:rsid w:val="004C2314"/>
    <w:rsid w:val="004C23DD"/>
    <w:rsid w:val="004C2E64"/>
    <w:rsid w:val="004C3257"/>
    <w:rsid w:val="004C50FB"/>
    <w:rsid w:val="004C5562"/>
    <w:rsid w:val="004C615E"/>
    <w:rsid w:val="004C63C9"/>
    <w:rsid w:val="004C664F"/>
    <w:rsid w:val="004C6727"/>
    <w:rsid w:val="004C6FC8"/>
    <w:rsid w:val="004C7110"/>
    <w:rsid w:val="004C75AD"/>
    <w:rsid w:val="004C7859"/>
    <w:rsid w:val="004D11C2"/>
    <w:rsid w:val="004D1A42"/>
    <w:rsid w:val="004D3E02"/>
    <w:rsid w:val="004D673E"/>
    <w:rsid w:val="004E01A0"/>
    <w:rsid w:val="004E1358"/>
    <w:rsid w:val="004E2068"/>
    <w:rsid w:val="004E3998"/>
    <w:rsid w:val="004E4D08"/>
    <w:rsid w:val="004E583E"/>
    <w:rsid w:val="004F06A2"/>
    <w:rsid w:val="004F0943"/>
    <w:rsid w:val="004F1A4B"/>
    <w:rsid w:val="004F2784"/>
    <w:rsid w:val="004F3A4E"/>
    <w:rsid w:val="004F3EBC"/>
    <w:rsid w:val="004F491A"/>
    <w:rsid w:val="004F5297"/>
    <w:rsid w:val="004F576F"/>
    <w:rsid w:val="004F75B1"/>
    <w:rsid w:val="005015F5"/>
    <w:rsid w:val="00502F3E"/>
    <w:rsid w:val="005033D0"/>
    <w:rsid w:val="00503D93"/>
    <w:rsid w:val="00504539"/>
    <w:rsid w:val="00505036"/>
    <w:rsid w:val="005054B9"/>
    <w:rsid w:val="00506EF6"/>
    <w:rsid w:val="00507AF0"/>
    <w:rsid w:val="005112DA"/>
    <w:rsid w:val="005122B5"/>
    <w:rsid w:val="00515A2C"/>
    <w:rsid w:val="00515E32"/>
    <w:rsid w:val="00520BD7"/>
    <w:rsid w:val="00520D93"/>
    <w:rsid w:val="00521E5C"/>
    <w:rsid w:val="00522390"/>
    <w:rsid w:val="00522756"/>
    <w:rsid w:val="00522DD5"/>
    <w:rsid w:val="00526245"/>
    <w:rsid w:val="00527655"/>
    <w:rsid w:val="0052771D"/>
    <w:rsid w:val="00530DB0"/>
    <w:rsid w:val="0053173D"/>
    <w:rsid w:val="005317B2"/>
    <w:rsid w:val="0053242A"/>
    <w:rsid w:val="00533502"/>
    <w:rsid w:val="00533D4F"/>
    <w:rsid w:val="0053479F"/>
    <w:rsid w:val="00535066"/>
    <w:rsid w:val="00535F1E"/>
    <w:rsid w:val="0054023F"/>
    <w:rsid w:val="00541318"/>
    <w:rsid w:val="005418AD"/>
    <w:rsid w:val="00541B05"/>
    <w:rsid w:val="005426AF"/>
    <w:rsid w:val="00542E1E"/>
    <w:rsid w:val="0054308E"/>
    <w:rsid w:val="00543EF7"/>
    <w:rsid w:val="00544A07"/>
    <w:rsid w:val="00544EC9"/>
    <w:rsid w:val="00544FA5"/>
    <w:rsid w:val="00546BFC"/>
    <w:rsid w:val="005479A5"/>
    <w:rsid w:val="0055221D"/>
    <w:rsid w:val="005531AB"/>
    <w:rsid w:val="00554114"/>
    <w:rsid w:val="00555438"/>
    <w:rsid w:val="00557943"/>
    <w:rsid w:val="00557A43"/>
    <w:rsid w:val="005609DC"/>
    <w:rsid w:val="005616DF"/>
    <w:rsid w:val="00561F7F"/>
    <w:rsid w:val="00564A14"/>
    <w:rsid w:val="0057160D"/>
    <w:rsid w:val="0057171C"/>
    <w:rsid w:val="00571BFE"/>
    <w:rsid w:val="00572572"/>
    <w:rsid w:val="00573FB8"/>
    <w:rsid w:val="005759BD"/>
    <w:rsid w:val="0058173C"/>
    <w:rsid w:val="00581E0F"/>
    <w:rsid w:val="00582BFA"/>
    <w:rsid w:val="005832EF"/>
    <w:rsid w:val="005838FE"/>
    <w:rsid w:val="00584E75"/>
    <w:rsid w:val="00585843"/>
    <w:rsid w:val="005873A0"/>
    <w:rsid w:val="00590466"/>
    <w:rsid w:val="00590796"/>
    <w:rsid w:val="005913CC"/>
    <w:rsid w:val="005914C6"/>
    <w:rsid w:val="0059577A"/>
    <w:rsid w:val="005A07FE"/>
    <w:rsid w:val="005A2091"/>
    <w:rsid w:val="005A2BCB"/>
    <w:rsid w:val="005A31D1"/>
    <w:rsid w:val="005A3877"/>
    <w:rsid w:val="005A4E9F"/>
    <w:rsid w:val="005A7170"/>
    <w:rsid w:val="005A7998"/>
    <w:rsid w:val="005B0A0F"/>
    <w:rsid w:val="005B119A"/>
    <w:rsid w:val="005B42F4"/>
    <w:rsid w:val="005B77E1"/>
    <w:rsid w:val="005B7E53"/>
    <w:rsid w:val="005C0CFB"/>
    <w:rsid w:val="005C1030"/>
    <w:rsid w:val="005C150E"/>
    <w:rsid w:val="005C3130"/>
    <w:rsid w:val="005C58E0"/>
    <w:rsid w:val="005C722A"/>
    <w:rsid w:val="005C7E7A"/>
    <w:rsid w:val="005D2D78"/>
    <w:rsid w:val="005D5794"/>
    <w:rsid w:val="005D58A0"/>
    <w:rsid w:val="005D70CF"/>
    <w:rsid w:val="005E2B84"/>
    <w:rsid w:val="005E2C1E"/>
    <w:rsid w:val="005E3230"/>
    <w:rsid w:val="005E3FD2"/>
    <w:rsid w:val="005E4120"/>
    <w:rsid w:val="005E49FF"/>
    <w:rsid w:val="005E6427"/>
    <w:rsid w:val="005E6666"/>
    <w:rsid w:val="005E7F37"/>
    <w:rsid w:val="005E7F74"/>
    <w:rsid w:val="005F3A44"/>
    <w:rsid w:val="005F49BF"/>
    <w:rsid w:val="005F516F"/>
    <w:rsid w:val="005F53D2"/>
    <w:rsid w:val="005F7F80"/>
    <w:rsid w:val="006000B3"/>
    <w:rsid w:val="006014C5"/>
    <w:rsid w:val="00602325"/>
    <w:rsid w:val="006031D7"/>
    <w:rsid w:val="00603FF8"/>
    <w:rsid w:val="006059DF"/>
    <w:rsid w:val="00605DC5"/>
    <w:rsid w:val="0060741C"/>
    <w:rsid w:val="00610631"/>
    <w:rsid w:val="006128DD"/>
    <w:rsid w:val="0061493A"/>
    <w:rsid w:val="00614B8B"/>
    <w:rsid w:val="00615AB9"/>
    <w:rsid w:val="00616DDB"/>
    <w:rsid w:val="00616F8B"/>
    <w:rsid w:val="006210BD"/>
    <w:rsid w:val="00624257"/>
    <w:rsid w:val="0062435E"/>
    <w:rsid w:val="00624D95"/>
    <w:rsid w:val="00625126"/>
    <w:rsid w:val="00630B7E"/>
    <w:rsid w:val="00632DCC"/>
    <w:rsid w:val="00635AB1"/>
    <w:rsid w:val="00635AC6"/>
    <w:rsid w:val="00636E6B"/>
    <w:rsid w:val="006373B1"/>
    <w:rsid w:val="00640948"/>
    <w:rsid w:val="006440E0"/>
    <w:rsid w:val="00644E21"/>
    <w:rsid w:val="00645346"/>
    <w:rsid w:val="00646232"/>
    <w:rsid w:val="00647877"/>
    <w:rsid w:val="006510F3"/>
    <w:rsid w:val="00651147"/>
    <w:rsid w:val="0065324A"/>
    <w:rsid w:val="00654B03"/>
    <w:rsid w:val="00655FD5"/>
    <w:rsid w:val="006601CA"/>
    <w:rsid w:val="0066342D"/>
    <w:rsid w:val="00664FC9"/>
    <w:rsid w:val="00665DEF"/>
    <w:rsid w:val="00666776"/>
    <w:rsid w:val="00666E1D"/>
    <w:rsid w:val="006673C6"/>
    <w:rsid w:val="00667817"/>
    <w:rsid w:val="00670930"/>
    <w:rsid w:val="00671123"/>
    <w:rsid w:val="006728BC"/>
    <w:rsid w:val="0067372E"/>
    <w:rsid w:val="00673E93"/>
    <w:rsid w:val="006800A9"/>
    <w:rsid w:val="006806BF"/>
    <w:rsid w:val="006809C7"/>
    <w:rsid w:val="00682D1E"/>
    <w:rsid w:val="0068311C"/>
    <w:rsid w:val="006844D4"/>
    <w:rsid w:val="00685582"/>
    <w:rsid w:val="00686E0A"/>
    <w:rsid w:val="00687EB7"/>
    <w:rsid w:val="00690648"/>
    <w:rsid w:val="00690A87"/>
    <w:rsid w:val="00692B1C"/>
    <w:rsid w:val="00693135"/>
    <w:rsid w:val="00694045"/>
    <w:rsid w:val="006948B1"/>
    <w:rsid w:val="00696A3A"/>
    <w:rsid w:val="00696C1D"/>
    <w:rsid w:val="0069733B"/>
    <w:rsid w:val="006A0EA5"/>
    <w:rsid w:val="006A18BC"/>
    <w:rsid w:val="006A1B5E"/>
    <w:rsid w:val="006A22AD"/>
    <w:rsid w:val="006A2BDB"/>
    <w:rsid w:val="006A30CE"/>
    <w:rsid w:val="006A3CF4"/>
    <w:rsid w:val="006A64CA"/>
    <w:rsid w:val="006A66F2"/>
    <w:rsid w:val="006A6CF0"/>
    <w:rsid w:val="006A79FA"/>
    <w:rsid w:val="006B125A"/>
    <w:rsid w:val="006B21DF"/>
    <w:rsid w:val="006B3BDE"/>
    <w:rsid w:val="006B597D"/>
    <w:rsid w:val="006B7A21"/>
    <w:rsid w:val="006C2B2E"/>
    <w:rsid w:val="006C3BE7"/>
    <w:rsid w:val="006C5056"/>
    <w:rsid w:val="006C5A53"/>
    <w:rsid w:val="006C76A5"/>
    <w:rsid w:val="006C7A94"/>
    <w:rsid w:val="006D0D56"/>
    <w:rsid w:val="006D1ECE"/>
    <w:rsid w:val="006D21DD"/>
    <w:rsid w:val="006D267E"/>
    <w:rsid w:val="006E0621"/>
    <w:rsid w:val="006E0C23"/>
    <w:rsid w:val="006E44B3"/>
    <w:rsid w:val="006E505C"/>
    <w:rsid w:val="006E52BB"/>
    <w:rsid w:val="006E5AF1"/>
    <w:rsid w:val="006E7BD9"/>
    <w:rsid w:val="006F0041"/>
    <w:rsid w:val="006F30D7"/>
    <w:rsid w:val="006F49F8"/>
    <w:rsid w:val="006F53C2"/>
    <w:rsid w:val="006F5411"/>
    <w:rsid w:val="006F56EB"/>
    <w:rsid w:val="006F71A9"/>
    <w:rsid w:val="006F788C"/>
    <w:rsid w:val="00700620"/>
    <w:rsid w:val="0070267B"/>
    <w:rsid w:val="00703F90"/>
    <w:rsid w:val="00704F70"/>
    <w:rsid w:val="007053C8"/>
    <w:rsid w:val="007115E2"/>
    <w:rsid w:val="007119F4"/>
    <w:rsid w:val="00712870"/>
    <w:rsid w:val="00712D4B"/>
    <w:rsid w:val="00712F57"/>
    <w:rsid w:val="0071399C"/>
    <w:rsid w:val="00714473"/>
    <w:rsid w:val="00714C7B"/>
    <w:rsid w:val="0071631E"/>
    <w:rsid w:val="00717A8C"/>
    <w:rsid w:val="00720E93"/>
    <w:rsid w:val="0072221D"/>
    <w:rsid w:val="00723E64"/>
    <w:rsid w:val="00723F41"/>
    <w:rsid w:val="00725476"/>
    <w:rsid w:val="00726551"/>
    <w:rsid w:val="0072734C"/>
    <w:rsid w:val="007301C6"/>
    <w:rsid w:val="00730A20"/>
    <w:rsid w:val="00731AD5"/>
    <w:rsid w:val="007402D7"/>
    <w:rsid w:val="00742782"/>
    <w:rsid w:val="00746002"/>
    <w:rsid w:val="007466F3"/>
    <w:rsid w:val="00746DE9"/>
    <w:rsid w:val="00747809"/>
    <w:rsid w:val="00747810"/>
    <w:rsid w:val="00750597"/>
    <w:rsid w:val="0075281A"/>
    <w:rsid w:val="00754FDD"/>
    <w:rsid w:val="007551B4"/>
    <w:rsid w:val="00755F3C"/>
    <w:rsid w:val="00756662"/>
    <w:rsid w:val="00757458"/>
    <w:rsid w:val="00757D92"/>
    <w:rsid w:val="00757E46"/>
    <w:rsid w:val="00757ED6"/>
    <w:rsid w:val="007619D0"/>
    <w:rsid w:val="00762D1B"/>
    <w:rsid w:val="00763017"/>
    <w:rsid w:val="00763FF8"/>
    <w:rsid w:val="00764884"/>
    <w:rsid w:val="00764A7C"/>
    <w:rsid w:val="0076596C"/>
    <w:rsid w:val="00766157"/>
    <w:rsid w:val="007661D9"/>
    <w:rsid w:val="00770D3C"/>
    <w:rsid w:val="007722B8"/>
    <w:rsid w:val="007728D6"/>
    <w:rsid w:val="007751E4"/>
    <w:rsid w:val="007752BC"/>
    <w:rsid w:val="00775E68"/>
    <w:rsid w:val="007813B3"/>
    <w:rsid w:val="00784275"/>
    <w:rsid w:val="007857DB"/>
    <w:rsid w:val="0079062E"/>
    <w:rsid w:val="00790CD9"/>
    <w:rsid w:val="007922CE"/>
    <w:rsid w:val="00794463"/>
    <w:rsid w:val="007966B6"/>
    <w:rsid w:val="007977F6"/>
    <w:rsid w:val="00797C29"/>
    <w:rsid w:val="007A2D59"/>
    <w:rsid w:val="007A3163"/>
    <w:rsid w:val="007A4682"/>
    <w:rsid w:val="007A4E3D"/>
    <w:rsid w:val="007A74E1"/>
    <w:rsid w:val="007A7B73"/>
    <w:rsid w:val="007B07FB"/>
    <w:rsid w:val="007B1A7A"/>
    <w:rsid w:val="007B29E4"/>
    <w:rsid w:val="007B3A61"/>
    <w:rsid w:val="007B430C"/>
    <w:rsid w:val="007B44FE"/>
    <w:rsid w:val="007B4E7B"/>
    <w:rsid w:val="007B5D94"/>
    <w:rsid w:val="007B60E0"/>
    <w:rsid w:val="007B6271"/>
    <w:rsid w:val="007B6CD6"/>
    <w:rsid w:val="007B766E"/>
    <w:rsid w:val="007B7DEC"/>
    <w:rsid w:val="007C03F2"/>
    <w:rsid w:val="007C1EC3"/>
    <w:rsid w:val="007C2A49"/>
    <w:rsid w:val="007C3903"/>
    <w:rsid w:val="007C66FE"/>
    <w:rsid w:val="007C67D1"/>
    <w:rsid w:val="007C7282"/>
    <w:rsid w:val="007D00EF"/>
    <w:rsid w:val="007D091B"/>
    <w:rsid w:val="007D1D58"/>
    <w:rsid w:val="007D2DF2"/>
    <w:rsid w:val="007D32E0"/>
    <w:rsid w:val="007D4E1A"/>
    <w:rsid w:val="007D5311"/>
    <w:rsid w:val="007D5534"/>
    <w:rsid w:val="007D5546"/>
    <w:rsid w:val="007E147C"/>
    <w:rsid w:val="007E191F"/>
    <w:rsid w:val="007E4578"/>
    <w:rsid w:val="007E5808"/>
    <w:rsid w:val="007E63B5"/>
    <w:rsid w:val="007E7A3F"/>
    <w:rsid w:val="007F0497"/>
    <w:rsid w:val="007F2CEE"/>
    <w:rsid w:val="007F31DD"/>
    <w:rsid w:val="007F44F3"/>
    <w:rsid w:val="007F59F3"/>
    <w:rsid w:val="00800836"/>
    <w:rsid w:val="00801A6D"/>
    <w:rsid w:val="00801F17"/>
    <w:rsid w:val="00802B47"/>
    <w:rsid w:val="00802B97"/>
    <w:rsid w:val="00803CC6"/>
    <w:rsid w:val="00804D1A"/>
    <w:rsid w:val="00804DB0"/>
    <w:rsid w:val="00806F21"/>
    <w:rsid w:val="008103D4"/>
    <w:rsid w:val="00811752"/>
    <w:rsid w:val="00811E6C"/>
    <w:rsid w:val="008120A2"/>
    <w:rsid w:val="00812D6D"/>
    <w:rsid w:val="0081514B"/>
    <w:rsid w:val="00815406"/>
    <w:rsid w:val="0081555C"/>
    <w:rsid w:val="008161BC"/>
    <w:rsid w:val="008170A5"/>
    <w:rsid w:val="008172CD"/>
    <w:rsid w:val="00820631"/>
    <w:rsid w:val="00822676"/>
    <w:rsid w:val="00825120"/>
    <w:rsid w:val="00825A34"/>
    <w:rsid w:val="00825F7B"/>
    <w:rsid w:val="00830758"/>
    <w:rsid w:val="0083089D"/>
    <w:rsid w:val="00830D79"/>
    <w:rsid w:val="008322AF"/>
    <w:rsid w:val="00833CAE"/>
    <w:rsid w:val="00834AA6"/>
    <w:rsid w:val="00836EF6"/>
    <w:rsid w:val="0083735D"/>
    <w:rsid w:val="008407C3"/>
    <w:rsid w:val="0084283E"/>
    <w:rsid w:val="00844763"/>
    <w:rsid w:val="00846177"/>
    <w:rsid w:val="008503A7"/>
    <w:rsid w:val="0085102E"/>
    <w:rsid w:val="00857F72"/>
    <w:rsid w:val="00860426"/>
    <w:rsid w:val="00863253"/>
    <w:rsid w:val="0086720C"/>
    <w:rsid w:val="00867462"/>
    <w:rsid w:val="00867F57"/>
    <w:rsid w:val="00870E4F"/>
    <w:rsid w:val="00870F9F"/>
    <w:rsid w:val="00873437"/>
    <w:rsid w:val="008743E6"/>
    <w:rsid w:val="00875879"/>
    <w:rsid w:val="00875BAA"/>
    <w:rsid w:val="008764FB"/>
    <w:rsid w:val="0087654E"/>
    <w:rsid w:val="00880E03"/>
    <w:rsid w:val="008813F7"/>
    <w:rsid w:val="008839C8"/>
    <w:rsid w:val="00884337"/>
    <w:rsid w:val="00886A59"/>
    <w:rsid w:val="0089150E"/>
    <w:rsid w:val="00892317"/>
    <w:rsid w:val="00894EFF"/>
    <w:rsid w:val="00894FAE"/>
    <w:rsid w:val="00896D6F"/>
    <w:rsid w:val="008A0AD4"/>
    <w:rsid w:val="008A14B4"/>
    <w:rsid w:val="008A2191"/>
    <w:rsid w:val="008A2751"/>
    <w:rsid w:val="008A33F2"/>
    <w:rsid w:val="008A42ED"/>
    <w:rsid w:val="008A532E"/>
    <w:rsid w:val="008A680A"/>
    <w:rsid w:val="008A6BA2"/>
    <w:rsid w:val="008A78B2"/>
    <w:rsid w:val="008B082E"/>
    <w:rsid w:val="008B0E03"/>
    <w:rsid w:val="008B1A71"/>
    <w:rsid w:val="008B7029"/>
    <w:rsid w:val="008B750A"/>
    <w:rsid w:val="008C00E3"/>
    <w:rsid w:val="008C1CD1"/>
    <w:rsid w:val="008C3157"/>
    <w:rsid w:val="008C54D1"/>
    <w:rsid w:val="008C5E10"/>
    <w:rsid w:val="008C621B"/>
    <w:rsid w:val="008C70C8"/>
    <w:rsid w:val="008D069C"/>
    <w:rsid w:val="008D3BB8"/>
    <w:rsid w:val="008D4048"/>
    <w:rsid w:val="008D5034"/>
    <w:rsid w:val="008D5589"/>
    <w:rsid w:val="008D712E"/>
    <w:rsid w:val="008E01BB"/>
    <w:rsid w:val="008E336F"/>
    <w:rsid w:val="008E489A"/>
    <w:rsid w:val="008E672B"/>
    <w:rsid w:val="008E738B"/>
    <w:rsid w:val="008E7AE0"/>
    <w:rsid w:val="008F131F"/>
    <w:rsid w:val="008F3918"/>
    <w:rsid w:val="008F4850"/>
    <w:rsid w:val="008F4E17"/>
    <w:rsid w:val="008F5FD2"/>
    <w:rsid w:val="008F6F27"/>
    <w:rsid w:val="00902EC2"/>
    <w:rsid w:val="00904B23"/>
    <w:rsid w:val="00904C16"/>
    <w:rsid w:val="00905075"/>
    <w:rsid w:val="00905557"/>
    <w:rsid w:val="00905BEB"/>
    <w:rsid w:val="00910277"/>
    <w:rsid w:val="00911716"/>
    <w:rsid w:val="00912CF5"/>
    <w:rsid w:val="00913732"/>
    <w:rsid w:val="009153B3"/>
    <w:rsid w:val="00920CD0"/>
    <w:rsid w:val="00924764"/>
    <w:rsid w:val="00924D8A"/>
    <w:rsid w:val="00927377"/>
    <w:rsid w:val="00927699"/>
    <w:rsid w:val="00930EC0"/>
    <w:rsid w:val="00932CF2"/>
    <w:rsid w:val="00933B11"/>
    <w:rsid w:val="0093726A"/>
    <w:rsid w:val="0094132F"/>
    <w:rsid w:val="0094295A"/>
    <w:rsid w:val="00943009"/>
    <w:rsid w:val="00944E54"/>
    <w:rsid w:val="00945AA2"/>
    <w:rsid w:val="009503DC"/>
    <w:rsid w:val="00950839"/>
    <w:rsid w:val="009515E9"/>
    <w:rsid w:val="009528CF"/>
    <w:rsid w:val="00953865"/>
    <w:rsid w:val="00953904"/>
    <w:rsid w:val="00953B3A"/>
    <w:rsid w:val="00953DB0"/>
    <w:rsid w:val="0095423A"/>
    <w:rsid w:val="00955B28"/>
    <w:rsid w:val="00961885"/>
    <w:rsid w:val="00963F49"/>
    <w:rsid w:val="009673E8"/>
    <w:rsid w:val="009706AF"/>
    <w:rsid w:val="00970B79"/>
    <w:rsid w:val="0097281E"/>
    <w:rsid w:val="00974A64"/>
    <w:rsid w:val="00975645"/>
    <w:rsid w:val="009778A0"/>
    <w:rsid w:val="0098125E"/>
    <w:rsid w:val="00981C62"/>
    <w:rsid w:val="00981C91"/>
    <w:rsid w:val="0098274F"/>
    <w:rsid w:val="00984368"/>
    <w:rsid w:val="00984F03"/>
    <w:rsid w:val="00986A54"/>
    <w:rsid w:val="00986F3C"/>
    <w:rsid w:val="009870F3"/>
    <w:rsid w:val="009872EF"/>
    <w:rsid w:val="00987B4B"/>
    <w:rsid w:val="009906D7"/>
    <w:rsid w:val="0099154B"/>
    <w:rsid w:val="00991B21"/>
    <w:rsid w:val="009920BB"/>
    <w:rsid w:val="009920D3"/>
    <w:rsid w:val="009A0342"/>
    <w:rsid w:val="009A0636"/>
    <w:rsid w:val="009A10E9"/>
    <w:rsid w:val="009A17F7"/>
    <w:rsid w:val="009A1C50"/>
    <w:rsid w:val="009A38A4"/>
    <w:rsid w:val="009A3C84"/>
    <w:rsid w:val="009A4EC7"/>
    <w:rsid w:val="009A5617"/>
    <w:rsid w:val="009A596A"/>
    <w:rsid w:val="009A6999"/>
    <w:rsid w:val="009A6FD2"/>
    <w:rsid w:val="009B2691"/>
    <w:rsid w:val="009B4CA1"/>
    <w:rsid w:val="009B72AD"/>
    <w:rsid w:val="009B7AAD"/>
    <w:rsid w:val="009C14EA"/>
    <w:rsid w:val="009C3466"/>
    <w:rsid w:val="009C4A79"/>
    <w:rsid w:val="009C4AE1"/>
    <w:rsid w:val="009C5EBD"/>
    <w:rsid w:val="009C6B5A"/>
    <w:rsid w:val="009D1779"/>
    <w:rsid w:val="009D32E4"/>
    <w:rsid w:val="009D7F57"/>
    <w:rsid w:val="009E0487"/>
    <w:rsid w:val="009E13F9"/>
    <w:rsid w:val="009E1756"/>
    <w:rsid w:val="009E20C2"/>
    <w:rsid w:val="009E3BF8"/>
    <w:rsid w:val="009E5A4E"/>
    <w:rsid w:val="009F12D8"/>
    <w:rsid w:val="009F1EE7"/>
    <w:rsid w:val="009F2A32"/>
    <w:rsid w:val="009F2EE7"/>
    <w:rsid w:val="009F41DF"/>
    <w:rsid w:val="009F53B5"/>
    <w:rsid w:val="009F7D30"/>
    <w:rsid w:val="009F7FCA"/>
    <w:rsid w:val="00A00FAF"/>
    <w:rsid w:val="00A0151C"/>
    <w:rsid w:val="00A016A2"/>
    <w:rsid w:val="00A02F3D"/>
    <w:rsid w:val="00A04C46"/>
    <w:rsid w:val="00A0545E"/>
    <w:rsid w:val="00A07190"/>
    <w:rsid w:val="00A07AE6"/>
    <w:rsid w:val="00A07F66"/>
    <w:rsid w:val="00A1042F"/>
    <w:rsid w:val="00A1058F"/>
    <w:rsid w:val="00A13593"/>
    <w:rsid w:val="00A136D5"/>
    <w:rsid w:val="00A140FB"/>
    <w:rsid w:val="00A14B06"/>
    <w:rsid w:val="00A15DAC"/>
    <w:rsid w:val="00A1740D"/>
    <w:rsid w:val="00A20816"/>
    <w:rsid w:val="00A208FB"/>
    <w:rsid w:val="00A20C42"/>
    <w:rsid w:val="00A210EB"/>
    <w:rsid w:val="00A24B12"/>
    <w:rsid w:val="00A25041"/>
    <w:rsid w:val="00A25D8E"/>
    <w:rsid w:val="00A25FDA"/>
    <w:rsid w:val="00A26185"/>
    <w:rsid w:val="00A31979"/>
    <w:rsid w:val="00A32B5D"/>
    <w:rsid w:val="00A32F27"/>
    <w:rsid w:val="00A33401"/>
    <w:rsid w:val="00A33D12"/>
    <w:rsid w:val="00A34579"/>
    <w:rsid w:val="00A36F79"/>
    <w:rsid w:val="00A37D0D"/>
    <w:rsid w:val="00A37F24"/>
    <w:rsid w:val="00A41969"/>
    <w:rsid w:val="00A41DD1"/>
    <w:rsid w:val="00A429BA"/>
    <w:rsid w:val="00A43063"/>
    <w:rsid w:val="00A44E86"/>
    <w:rsid w:val="00A459ED"/>
    <w:rsid w:val="00A461BA"/>
    <w:rsid w:val="00A47229"/>
    <w:rsid w:val="00A51CD2"/>
    <w:rsid w:val="00A53C65"/>
    <w:rsid w:val="00A55279"/>
    <w:rsid w:val="00A5550B"/>
    <w:rsid w:val="00A55B30"/>
    <w:rsid w:val="00A55B4F"/>
    <w:rsid w:val="00A57053"/>
    <w:rsid w:val="00A57843"/>
    <w:rsid w:val="00A60543"/>
    <w:rsid w:val="00A61D06"/>
    <w:rsid w:val="00A620F0"/>
    <w:rsid w:val="00A624AA"/>
    <w:rsid w:val="00A637AE"/>
    <w:rsid w:val="00A65E14"/>
    <w:rsid w:val="00A70AC9"/>
    <w:rsid w:val="00A70BA4"/>
    <w:rsid w:val="00A73233"/>
    <w:rsid w:val="00A755EF"/>
    <w:rsid w:val="00A77224"/>
    <w:rsid w:val="00A7760F"/>
    <w:rsid w:val="00A776E7"/>
    <w:rsid w:val="00A80CE5"/>
    <w:rsid w:val="00A825F8"/>
    <w:rsid w:val="00A8368B"/>
    <w:rsid w:val="00A83A6E"/>
    <w:rsid w:val="00A850D8"/>
    <w:rsid w:val="00A85876"/>
    <w:rsid w:val="00A85911"/>
    <w:rsid w:val="00A85DEC"/>
    <w:rsid w:val="00A8612C"/>
    <w:rsid w:val="00A8657B"/>
    <w:rsid w:val="00A86CC6"/>
    <w:rsid w:val="00A8705A"/>
    <w:rsid w:val="00A90938"/>
    <w:rsid w:val="00A93B93"/>
    <w:rsid w:val="00A9437E"/>
    <w:rsid w:val="00A948F5"/>
    <w:rsid w:val="00A950EC"/>
    <w:rsid w:val="00A96F5C"/>
    <w:rsid w:val="00A97FA6"/>
    <w:rsid w:val="00AA1F66"/>
    <w:rsid w:val="00AA2291"/>
    <w:rsid w:val="00AA2ED6"/>
    <w:rsid w:val="00AA43FF"/>
    <w:rsid w:val="00AA60E4"/>
    <w:rsid w:val="00AA78E4"/>
    <w:rsid w:val="00AB3524"/>
    <w:rsid w:val="00AC01AE"/>
    <w:rsid w:val="00AC24F6"/>
    <w:rsid w:val="00AC3055"/>
    <w:rsid w:val="00AC357B"/>
    <w:rsid w:val="00AC3592"/>
    <w:rsid w:val="00AC471C"/>
    <w:rsid w:val="00AC5B0A"/>
    <w:rsid w:val="00AC6FE2"/>
    <w:rsid w:val="00AD00F0"/>
    <w:rsid w:val="00AD0472"/>
    <w:rsid w:val="00AD0B5B"/>
    <w:rsid w:val="00AD3697"/>
    <w:rsid w:val="00AD4542"/>
    <w:rsid w:val="00AD5C2C"/>
    <w:rsid w:val="00AD61AD"/>
    <w:rsid w:val="00AD73E8"/>
    <w:rsid w:val="00AE0106"/>
    <w:rsid w:val="00AE359A"/>
    <w:rsid w:val="00AE3F19"/>
    <w:rsid w:val="00AE4D40"/>
    <w:rsid w:val="00AF0878"/>
    <w:rsid w:val="00AF0B3F"/>
    <w:rsid w:val="00AF1226"/>
    <w:rsid w:val="00AF1CE5"/>
    <w:rsid w:val="00AF2134"/>
    <w:rsid w:val="00AF56A2"/>
    <w:rsid w:val="00AF5A14"/>
    <w:rsid w:val="00AF61C3"/>
    <w:rsid w:val="00AF71FA"/>
    <w:rsid w:val="00B0075D"/>
    <w:rsid w:val="00B01E21"/>
    <w:rsid w:val="00B022ED"/>
    <w:rsid w:val="00B03797"/>
    <w:rsid w:val="00B03F0B"/>
    <w:rsid w:val="00B047BB"/>
    <w:rsid w:val="00B04D35"/>
    <w:rsid w:val="00B10888"/>
    <w:rsid w:val="00B10C45"/>
    <w:rsid w:val="00B110B4"/>
    <w:rsid w:val="00B126D1"/>
    <w:rsid w:val="00B139FF"/>
    <w:rsid w:val="00B141E6"/>
    <w:rsid w:val="00B14D33"/>
    <w:rsid w:val="00B173BD"/>
    <w:rsid w:val="00B17756"/>
    <w:rsid w:val="00B17AA4"/>
    <w:rsid w:val="00B21ADC"/>
    <w:rsid w:val="00B230DB"/>
    <w:rsid w:val="00B24BDD"/>
    <w:rsid w:val="00B2539F"/>
    <w:rsid w:val="00B264A6"/>
    <w:rsid w:val="00B313FF"/>
    <w:rsid w:val="00B318DD"/>
    <w:rsid w:val="00B31C6A"/>
    <w:rsid w:val="00B32A82"/>
    <w:rsid w:val="00B32F02"/>
    <w:rsid w:val="00B33EA4"/>
    <w:rsid w:val="00B357BF"/>
    <w:rsid w:val="00B3621A"/>
    <w:rsid w:val="00B36E07"/>
    <w:rsid w:val="00B37AD7"/>
    <w:rsid w:val="00B414DA"/>
    <w:rsid w:val="00B44EDF"/>
    <w:rsid w:val="00B47BED"/>
    <w:rsid w:val="00B50D99"/>
    <w:rsid w:val="00B513DF"/>
    <w:rsid w:val="00B51BF9"/>
    <w:rsid w:val="00B523BD"/>
    <w:rsid w:val="00B551EB"/>
    <w:rsid w:val="00B55439"/>
    <w:rsid w:val="00B5618F"/>
    <w:rsid w:val="00B561CD"/>
    <w:rsid w:val="00B56CFB"/>
    <w:rsid w:val="00B56DBB"/>
    <w:rsid w:val="00B57727"/>
    <w:rsid w:val="00B57C1D"/>
    <w:rsid w:val="00B60450"/>
    <w:rsid w:val="00B6073D"/>
    <w:rsid w:val="00B62909"/>
    <w:rsid w:val="00B6380C"/>
    <w:rsid w:val="00B63A68"/>
    <w:rsid w:val="00B64BA7"/>
    <w:rsid w:val="00B64D07"/>
    <w:rsid w:val="00B6692C"/>
    <w:rsid w:val="00B671BF"/>
    <w:rsid w:val="00B705AB"/>
    <w:rsid w:val="00B70803"/>
    <w:rsid w:val="00B708F7"/>
    <w:rsid w:val="00B70EE5"/>
    <w:rsid w:val="00B71F16"/>
    <w:rsid w:val="00B73B94"/>
    <w:rsid w:val="00B73CB0"/>
    <w:rsid w:val="00B76F59"/>
    <w:rsid w:val="00B77F5A"/>
    <w:rsid w:val="00B800C0"/>
    <w:rsid w:val="00B806D0"/>
    <w:rsid w:val="00B809C8"/>
    <w:rsid w:val="00B81328"/>
    <w:rsid w:val="00B815E0"/>
    <w:rsid w:val="00B832AC"/>
    <w:rsid w:val="00B834CE"/>
    <w:rsid w:val="00B846C7"/>
    <w:rsid w:val="00B853DB"/>
    <w:rsid w:val="00B86570"/>
    <w:rsid w:val="00B872FA"/>
    <w:rsid w:val="00B90730"/>
    <w:rsid w:val="00B90B38"/>
    <w:rsid w:val="00B93A34"/>
    <w:rsid w:val="00B94620"/>
    <w:rsid w:val="00BA2D3A"/>
    <w:rsid w:val="00BA3DC8"/>
    <w:rsid w:val="00BA5112"/>
    <w:rsid w:val="00BA6FD7"/>
    <w:rsid w:val="00BB13E5"/>
    <w:rsid w:val="00BB20B2"/>
    <w:rsid w:val="00BB29BC"/>
    <w:rsid w:val="00BB479D"/>
    <w:rsid w:val="00BB5BFE"/>
    <w:rsid w:val="00BB5EAB"/>
    <w:rsid w:val="00BC0D3C"/>
    <w:rsid w:val="00BC2387"/>
    <w:rsid w:val="00BC3713"/>
    <w:rsid w:val="00BC542D"/>
    <w:rsid w:val="00BC5529"/>
    <w:rsid w:val="00BD0F13"/>
    <w:rsid w:val="00BD1023"/>
    <w:rsid w:val="00BD1116"/>
    <w:rsid w:val="00BD4243"/>
    <w:rsid w:val="00BD4BF2"/>
    <w:rsid w:val="00BD728E"/>
    <w:rsid w:val="00BD75F8"/>
    <w:rsid w:val="00BE0B33"/>
    <w:rsid w:val="00BE0B43"/>
    <w:rsid w:val="00BE0BC2"/>
    <w:rsid w:val="00BE2B8B"/>
    <w:rsid w:val="00BE2BB9"/>
    <w:rsid w:val="00BE2EA7"/>
    <w:rsid w:val="00BE4483"/>
    <w:rsid w:val="00BE630C"/>
    <w:rsid w:val="00BE7840"/>
    <w:rsid w:val="00BF190E"/>
    <w:rsid w:val="00BF1F7F"/>
    <w:rsid w:val="00BF299F"/>
    <w:rsid w:val="00BF2BF8"/>
    <w:rsid w:val="00BF37B8"/>
    <w:rsid w:val="00BF4E6F"/>
    <w:rsid w:val="00BF4FC6"/>
    <w:rsid w:val="00BF652C"/>
    <w:rsid w:val="00BF6B0F"/>
    <w:rsid w:val="00BF7828"/>
    <w:rsid w:val="00BF79E8"/>
    <w:rsid w:val="00C03203"/>
    <w:rsid w:val="00C032CB"/>
    <w:rsid w:val="00C033D7"/>
    <w:rsid w:val="00C0343F"/>
    <w:rsid w:val="00C04E41"/>
    <w:rsid w:val="00C0582D"/>
    <w:rsid w:val="00C06436"/>
    <w:rsid w:val="00C0796B"/>
    <w:rsid w:val="00C1064B"/>
    <w:rsid w:val="00C10871"/>
    <w:rsid w:val="00C117A6"/>
    <w:rsid w:val="00C14DDA"/>
    <w:rsid w:val="00C16338"/>
    <w:rsid w:val="00C16C9E"/>
    <w:rsid w:val="00C23777"/>
    <w:rsid w:val="00C24098"/>
    <w:rsid w:val="00C24413"/>
    <w:rsid w:val="00C259DB"/>
    <w:rsid w:val="00C260DE"/>
    <w:rsid w:val="00C262BC"/>
    <w:rsid w:val="00C26905"/>
    <w:rsid w:val="00C2778C"/>
    <w:rsid w:val="00C3074E"/>
    <w:rsid w:val="00C30870"/>
    <w:rsid w:val="00C31952"/>
    <w:rsid w:val="00C32356"/>
    <w:rsid w:val="00C32703"/>
    <w:rsid w:val="00C32875"/>
    <w:rsid w:val="00C34333"/>
    <w:rsid w:val="00C359C3"/>
    <w:rsid w:val="00C363B0"/>
    <w:rsid w:val="00C3680B"/>
    <w:rsid w:val="00C371FC"/>
    <w:rsid w:val="00C37364"/>
    <w:rsid w:val="00C40199"/>
    <w:rsid w:val="00C40AAE"/>
    <w:rsid w:val="00C4193B"/>
    <w:rsid w:val="00C420B4"/>
    <w:rsid w:val="00C440A8"/>
    <w:rsid w:val="00C44323"/>
    <w:rsid w:val="00C51B17"/>
    <w:rsid w:val="00C52A96"/>
    <w:rsid w:val="00C542E9"/>
    <w:rsid w:val="00C55675"/>
    <w:rsid w:val="00C55B51"/>
    <w:rsid w:val="00C55D9E"/>
    <w:rsid w:val="00C569C4"/>
    <w:rsid w:val="00C57EC6"/>
    <w:rsid w:val="00C616E3"/>
    <w:rsid w:val="00C61947"/>
    <w:rsid w:val="00C61C95"/>
    <w:rsid w:val="00C63802"/>
    <w:rsid w:val="00C66CED"/>
    <w:rsid w:val="00C6753C"/>
    <w:rsid w:val="00C70BB5"/>
    <w:rsid w:val="00C712D2"/>
    <w:rsid w:val="00C7270A"/>
    <w:rsid w:val="00C730E5"/>
    <w:rsid w:val="00C7331C"/>
    <w:rsid w:val="00C74509"/>
    <w:rsid w:val="00C7525F"/>
    <w:rsid w:val="00C75F71"/>
    <w:rsid w:val="00C80E33"/>
    <w:rsid w:val="00C80F02"/>
    <w:rsid w:val="00C8143E"/>
    <w:rsid w:val="00C817FB"/>
    <w:rsid w:val="00C82C60"/>
    <w:rsid w:val="00C82FC9"/>
    <w:rsid w:val="00C83B02"/>
    <w:rsid w:val="00C84CAB"/>
    <w:rsid w:val="00C85D24"/>
    <w:rsid w:val="00C865A0"/>
    <w:rsid w:val="00C87BFD"/>
    <w:rsid w:val="00C91EC7"/>
    <w:rsid w:val="00C925B7"/>
    <w:rsid w:val="00C93DB3"/>
    <w:rsid w:val="00C93F69"/>
    <w:rsid w:val="00C944DD"/>
    <w:rsid w:val="00C96452"/>
    <w:rsid w:val="00C967ED"/>
    <w:rsid w:val="00CA0924"/>
    <w:rsid w:val="00CA19EA"/>
    <w:rsid w:val="00CA2CAF"/>
    <w:rsid w:val="00CA353B"/>
    <w:rsid w:val="00CA3901"/>
    <w:rsid w:val="00CA5A14"/>
    <w:rsid w:val="00CA74A3"/>
    <w:rsid w:val="00CB1185"/>
    <w:rsid w:val="00CB24B0"/>
    <w:rsid w:val="00CB40F4"/>
    <w:rsid w:val="00CB43C3"/>
    <w:rsid w:val="00CB4CAA"/>
    <w:rsid w:val="00CB4FDF"/>
    <w:rsid w:val="00CB5255"/>
    <w:rsid w:val="00CB6F4E"/>
    <w:rsid w:val="00CB7F98"/>
    <w:rsid w:val="00CC066A"/>
    <w:rsid w:val="00CC1980"/>
    <w:rsid w:val="00CC1E1D"/>
    <w:rsid w:val="00CC2FD4"/>
    <w:rsid w:val="00CC3717"/>
    <w:rsid w:val="00CC65C3"/>
    <w:rsid w:val="00CC7279"/>
    <w:rsid w:val="00CD08D3"/>
    <w:rsid w:val="00CD2F3F"/>
    <w:rsid w:val="00CD3041"/>
    <w:rsid w:val="00CD352D"/>
    <w:rsid w:val="00CD64B9"/>
    <w:rsid w:val="00CD686B"/>
    <w:rsid w:val="00CD7E7E"/>
    <w:rsid w:val="00CE1707"/>
    <w:rsid w:val="00CE40B5"/>
    <w:rsid w:val="00CE424C"/>
    <w:rsid w:val="00CE455E"/>
    <w:rsid w:val="00CE46FE"/>
    <w:rsid w:val="00CE51DB"/>
    <w:rsid w:val="00CE6311"/>
    <w:rsid w:val="00CF1A81"/>
    <w:rsid w:val="00CF49E6"/>
    <w:rsid w:val="00CF62C3"/>
    <w:rsid w:val="00D00968"/>
    <w:rsid w:val="00D024E9"/>
    <w:rsid w:val="00D04E1C"/>
    <w:rsid w:val="00D0535D"/>
    <w:rsid w:val="00D05547"/>
    <w:rsid w:val="00D05F11"/>
    <w:rsid w:val="00D06363"/>
    <w:rsid w:val="00D0747A"/>
    <w:rsid w:val="00D07661"/>
    <w:rsid w:val="00D119C9"/>
    <w:rsid w:val="00D11A29"/>
    <w:rsid w:val="00D1328A"/>
    <w:rsid w:val="00D1542F"/>
    <w:rsid w:val="00D15C72"/>
    <w:rsid w:val="00D15E44"/>
    <w:rsid w:val="00D17060"/>
    <w:rsid w:val="00D218F1"/>
    <w:rsid w:val="00D2218E"/>
    <w:rsid w:val="00D23F0C"/>
    <w:rsid w:val="00D23F14"/>
    <w:rsid w:val="00D24B31"/>
    <w:rsid w:val="00D301E1"/>
    <w:rsid w:val="00D3026A"/>
    <w:rsid w:val="00D3262B"/>
    <w:rsid w:val="00D328F0"/>
    <w:rsid w:val="00D32CF5"/>
    <w:rsid w:val="00D3501F"/>
    <w:rsid w:val="00D3531B"/>
    <w:rsid w:val="00D357D2"/>
    <w:rsid w:val="00D357EF"/>
    <w:rsid w:val="00D35898"/>
    <w:rsid w:val="00D3791D"/>
    <w:rsid w:val="00D408AB"/>
    <w:rsid w:val="00D41AD4"/>
    <w:rsid w:val="00D42690"/>
    <w:rsid w:val="00D43A40"/>
    <w:rsid w:val="00D44A8C"/>
    <w:rsid w:val="00D4629C"/>
    <w:rsid w:val="00D465C4"/>
    <w:rsid w:val="00D47F4C"/>
    <w:rsid w:val="00D5068E"/>
    <w:rsid w:val="00D51E42"/>
    <w:rsid w:val="00D523E5"/>
    <w:rsid w:val="00D5406C"/>
    <w:rsid w:val="00D55AFE"/>
    <w:rsid w:val="00D57560"/>
    <w:rsid w:val="00D604B9"/>
    <w:rsid w:val="00D616FA"/>
    <w:rsid w:val="00D61AF6"/>
    <w:rsid w:val="00D622A9"/>
    <w:rsid w:val="00D63EA3"/>
    <w:rsid w:val="00D64D4A"/>
    <w:rsid w:val="00D65DD9"/>
    <w:rsid w:val="00D65EBA"/>
    <w:rsid w:val="00D66990"/>
    <w:rsid w:val="00D67761"/>
    <w:rsid w:val="00D706F6"/>
    <w:rsid w:val="00D7320A"/>
    <w:rsid w:val="00D73C0F"/>
    <w:rsid w:val="00D74517"/>
    <w:rsid w:val="00D74F89"/>
    <w:rsid w:val="00D753C7"/>
    <w:rsid w:val="00D761ED"/>
    <w:rsid w:val="00D768B2"/>
    <w:rsid w:val="00D777DD"/>
    <w:rsid w:val="00D77A44"/>
    <w:rsid w:val="00D80C27"/>
    <w:rsid w:val="00D811CF"/>
    <w:rsid w:val="00D812AF"/>
    <w:rsid w:val="00D8243D"/>
    <w:rsid w:val="00D82571"/>
    <w:rsid w:val="00D82DC9"/>
    <w:rsid w:val="00D83B4E"/>
    <w:rsid w:val="00D83CCF"/>
    <w:rsid w:val="00D848B1"/>
    <w:rsid w:val="00D85B0B"/>
    <w:rsid w:val="00D900F1"/>
    <w:rsid w:val="00D90F56"/>
    <w:rsid w:val="00D91A73"/>
    <w:rsid w:val="00D9297D"/>
    <w:rsid w:val="00D95106"/>
    <w:rsid w:val="00D9644F"/>
    <w:rsid w:val="00D964AA"/>
    <w:rsid w:val="00D97AB3"/>
    <w:rsid w:val="00DA0831"/>
    <w:rsid w:val="00DA0A04"/>
    <w:rsid w:val="00DA3D2A"/>
    <w:rsid w:val="00DA4CC7"/>
    <w:rsid w:val="00DA5093"/>
    <w:rsid w:val="00DB0398"/>
    <w:rsid w:val="00DB1789"/>
    <w:rsid w:val="00DB18C4"/>
    <w:rsid w:val="00DB1C06"/>
    <w:rsid w:val="00DB1D2D"/>
    <w:rsid w:val="00DB231A"/>
    <w:rsid w:val="00DC0C44"/>
    <w:rsid w:val="00DC0C8E"/>
    <w:rsid w:val="00DC2166"/>
    <w:rsid w:val="00DC4125"/>
    <w:rsid w:val="00DC6B43"/>
    <w:rsid w:val="00DC724B"/>
    <w:rsid w:val="00DD0176"/>
    <w:rsid w:val="00DD03DE"/>
    <w:rsid w:val="00DD0D22"/>
    <w:rsid w:val="00DD1BFD"/>
    <w:rsid w:val="00DD1E8D"/>
    <w:rsid w:val="00DD4CDF"/>
    <w:rsid w:val="00DD7677"/>
    <w:rsid w:val="00DE0460"/>
    <w:rsid w:val="00DE047C"/>
    <w:rsid w:val="00DE059F"/>
    <w:rsid w:val="00DE1241"/>
    <w:rsid w:val="00DE197A"/>
    <w:rsid w:val="00DE1DFE"/>
    <w:rsid w:val="00DE312F"/>
    <w:rsid w:val="00DE52BD"/>
    <w:rsid w:val="00DE6C46"/>
    <w:rsid w:val="00DE6F79"/>
    <w:rsid w:val="00DF0D35"/>
    <w:rsid w:val="00DF11CB"/>
    <w:rsid w:val="00DF160B"/>
    <w:rsid w:val="00DF2561"/>
    <w:rsid w:val="00DF26EA"/>
    <w:rsid w:val="00DF29CF"/>
    <w:rsid w:val="00DF534A"/>
    <w:rsid w:val="00DF6426"/>
    <w:rsid w:val="00DF69FE"/>
    <w:rsid w:val="00DF7706"/>
    <w:rsid w:val="00DF7E91"/>
    <w:rsid w:val="00E00C99"/>
    <w:rsid w:val="00E01C0F"/>
    <w:rsid w:val="00E02E8E"/>
    <w:rsid w:val="00E04A9C"/>
    <w:rsid w:val="00E051DD"/>
    <w:rsid w:val="00E0688F"/>
    <w:rsid w:val="00E06BD6"/>
    <w:rsid w:val="00E06C2A"/>
    <w:rsid w:val="00E105D1"/>
    <w:rsid w:val="00E12F50"/>
    <w:rsid w:val="00E14D7A"/>
    <w:rsid w:val="00E15754"/>
    <w:rsid w:val="00E16F62"/>
    <w:rsid w:val="00E213E3"/>
    <w:rsid w:val="00E2238F"/>
    <w:rsid w:val="00E229D0"/>
    <w:rsid w:val="00E22A64"/>
    <w:rsid w:val="00E23F10"/>
    <w:rsid w:val="00E254C0"/>
    <w:rsid w:val="00E26220"/>
    <w:rsid w:val="00E27CC6"/>
    <w:rsid w:val="00E30937"/>
    <w:rsid w:val="00E345BD"/>
    <w:rsid w:val="00E345D4"/>
    <w:rsid w:val="00E34F79"/>
    <w:rsid w:val="00E36A99"/>
    <w:rsid w:val="00E36D0D"/>
    <w:rsid w:val="00E37235"/>
    <w:rsid w:val="00E4098E"/>
    <w:rsid w:val="00E4249B"/>
    <w:rsid w:val="00E43CF6"/>
    <w:rsid w:val="00E45CF2"/>
    <w:rsid w:val="00E4726C"/>
    <w:rsid w:val="00E5056E"/>
    <w:rsid w:val="00E50596"/>
    <w:rsid w:val="00E50716"/>
    <w:rsid w:val="00E5151F"/>
    <w:rsid w:val="00E5218A"/>
    <w:rsid w:val="00E52864"/>
    <w:rsid w:val="00E556E6"/>
    <w:rsid w:val="00E55BFF"/>
    <w:rsid w:val="00E5606E"/>
    <w:rsid w:val="00E57D5B"/>
    <w:rsid w:val="00E625E0"/>
    <w:rsid w:val="00E62F50"/>
    <w:rsid w:val="00E67A7F"/>
    <w:rsid w:val="00E71444"/>
    <w:rsid w:val="00E730E9"/>
    <w:rsid w:val="00E74DCC"/>
    <w:rsid w:val="00E763F8"/>
    <w:rsid w:val="00E81F42"/>
    <w:rsid w:val="00E8248A"/>
    <w:rsid w:val="00E84491"/>
    <w:rsid w:val="00E875E9"/>
    <w:rsid w:val="00E908D5"/>
    <w:rsid w:val="00E90E06"/>
    <w:rsid w:val="00E914EB"/>
    <w:rsid w:val="00E93342"/>
    <w:rsid w:val="00EA1597"/>
    <w:rsid w:val="00EA16AB"/>
    <w:rsid w:val="00EA3218"/>
    <w:rsid w:val="00EA58E2"/>
    <w:rsid w:val="00EA6459"/>
    <w:rsid w:val="00EA6979"/>
    <w:rsid w:val="00EA6EDE"/>
    <w:rsid w:val="00EA6F82"/>
    <w:rsid w:val="00EA78C7"/>
    <w:rsid w:val="00EB0072"/>
    <w:rsid w:val="00EB05C8"/>
    <w:rsid w:val="00EB05FD"/>
    <w:rsid w:val="00EB0A8D"/>
    <w:rsid w:val="00EB0AA2"/>
    <w:rsid w:val="00EB0FCB"/>
    <w:rsid w:val="00EB1994"/>
    <w:rsid w:val="00EB1CEB"/>
    <w:rsid w:val="00EB2E9B"/>
    <w:rsid w:val="00EB6467"/>
    <w:rsid w:val="00EB6606"/>
    <w:rsid w:val="00EB6864"/>
    <w:rsid w:val="00EB7077"/>
    <w:rsid w:val="00EB725F"/>
    <w:rsid w:val="00EC01ED"/>
    <w:rsid w:val="00EC3E1C"/>
    <w:rsid w:val="00EC4173"/>
    <w:rsid w:val="00EC45D9"/>
    <w:rsid w:val="00EC5676"/>
    <w:rsid w:val="00EC5931"/>
    <w:rsid w:val="00EC6DB1"/>
    <w:rsid w:val="00ED0B17"/>
    <w:rsid w:val="00ED1993"/>
    <w:rsid w:val="00ED1DC6"/>
    <w:rsid w:val="00ED34D7"/>
    <w:rsid w:val="00ED4B08"/>
    <w:rsid w:val="00ED5631"/>
    <w:rsid w:val="00ED5787"/>
    <w:rsid w:val="00ED632D"/>
    <w:rsid w:val="00ED6EB0"/>
    <w:rsid w:val="00ED6FFA"/>
    <w:rsid w:val="00ED74D2"/>
    <w:rsid w:val="00EE1B9F"/>
    <w:rsid w:val="00EE1E13"/>
    <w:rsid w:val="00EE22CB"/>
    <w:rsid w:val="00EE2B1A"/>
    <w:rsid w:val="00EE33DA"/>
    <w:rsid w:val="00EE3C20"/>
    <w:rsid w:val="00EE5EB8"/>
    <w:rsid w:val="00EE6114"/>
    <w:rsid w:val="00EE7071"/>
    <w:rsid w:val="00EF09B3"/>
    <w:rsid w:val="00EF18C5"/>
    <w:rsid w:val="00EF19C4"/>
    <w:rsid w:val="00EF1E04"/>
    <w:rsid w:val="00EF531A"/>
    <w:rsid w:val="00EF68F4"/>
    <w:rsid w:val="00F0030C"/>
    <w:rsid w:val="00F028F6"/>
    <w:rsid w:val="00F04543"/>
    <w:rsid w:val="00F0599B"/>
    <w:rsid w:val="00F07D59"/>
    <w:rsid w:val="00F10CC4"/>
    <w:rsid w:val="00F10DDF"/>
    <w:rsid w:val="00F1159D"/>
    <w:rsid w:val="00F12BE6"/>
    <w:rsid w:val="00F12ECA"/>
    <w:rsid w:val="00F14C81"/>
    <w:rsid w:val="00F172B9"/>
    <w:rsid w:val="00F20609"/>
    <w:rsid w:val="00F21920"/>
    <w:rsid w:val="00F225C7"/>
    <w:rsid w:val="00F22863"/>
    <w:rsid w:val="00F22A64"/>
    <w:rsid w:val="00F22B83"/>
    <w:rsid w:val="00F2316B"/>
    <w:rsid w:val="00F241C2"/>
    <w:rsid w:val="00F25C6E"/>
    <w:rsid w:val="00F26415"/>
    <w:rsid w:val="00F26BEE"/>
    <w:rsid w:val="00F27021"/>
    <w:rsid w:val="00F27A9F"/>
    <w:rsid w:val="00F27C51"/>
    <w:rsid w:val="00F315F7"/>
    <w:rsid w:val="00F3210E"/>
    <w:rsid w:val="00F37AFC"/>
    <w:rsid w:val="00F40DE4"/>
    <w:rsid w:val="00F4259A"/>
    <w:rsid w:val="00F44719"/>
    <w:rsid w:val="00F46D24"/>
    <w:rsid w:val="00F46D61"/>
    <w:rsid w:val="00F47D59"/>
    <w:rsid w:val="00F50081"/>
    <w:rsid w:val="00F5019C"/>
    <w:rsid w:val="00F50C84"/>
    <w:rsid w:val="00F5218F"/>
    <w:rsid w:val="00F54607"/>
    <w:rsid w:val="00F55573"/>
    <w:rsid w:val="00F56654"/>
    <w:rsid w:val="00F56A08"/>
    <w:rsid w:val="00F579C3"/>
    <w:rsid w:val="00F6066D"/>
    <w:rsid w:val="00F63903"/>
    <w:rsid w:val="00F66026"/>
    <w:rsid w:val="00F66044"/>
    <w:rsid w:val="00F67037"/>
    <w:rsid w:val="00F73CF2"/>
    <w:rsid w:val="00F7583E"/>
    <w:rsid w:val="00F76265"/>
    <w:rsid w:val="00F76CDD"/>
    <w:rsid w:val="00F77061"/>
    <w:rsid w:val="00F7759D"/>
    <w:rsid w:val="00F80A6F"/>
    <w:rsid w:val="00F815E2"/>
    <w:rsid w:val="00F82702"/>
    <w:rsid w:val="00F8279D"/>
    <w:rsid w:val="00F91937"/>
    <w:rsid w:val="00F92344"/>
    <w:rsid w:val="00F9318F"/>
    <w:rsid w:val="00F9337A"/>
    <w:rsid w:val="00F93489"/>
    <w:rsid w:val="00F942B8"/>
    <w:rsid w:val="00F95559"/>
    <w:rsid w:val="00F960E5"/>
    <w:rsid w:val="00F96E4E"/>
    <w:rsid w:val="00F977D4"/>
    <w:rsid w:val="00FA06C6"/>
    <w:rsid w:val="00FA1B5F"/>
    <w:rsid w:val="00FA1BF2"/>
    <w:rsid w:val="00FA692B"/>
    <w:rsid w:val="00FA6E7A"/>
    <w:rsid w:val="00FA7229"/>
    <w:rsid w:val="00FA7931"/>
    <w:rsid w:val="00FA7DB9"/>
    <w:rsid w:val="00FB1182"/>
    <w:rsid w:val="00FB133C"/>
    <w:rsid w:val="00FB1CF3"/>
    <w:rsid w:val="00FB3B9A"/>
    <w:rsid w:val="00FB4039"/>
    <w:rsid w:val="00FB5111"/>
    <w:rsid w:val="00FB6A37"/>
    <w:rsid w:val="00FB7DF5"/>
    <w:rsid w:val="00FB7E0C"/>
    <w:rsid w:val="00FC21A8"/>
    <w:rsid w:val="00FC62B9"/>
    <w:rsid w:val="00FC6F74"/>
    <w:rsid w:val="00FD2D24"/>
    <w:rsid w:val="00FD3894"/>
    <w:rsid w:val="00FD399D"/>
    <w:rsid w:val="00FD3AC1"/>
    <w:rsid w:val="00FD411A"/>
    <w:rsid w:val="00FD446D"/>
    <w:rsid w:val="00FD49F7"/>
    <w:rsid w:val="00FD5305"/>
    <w:rsid w:val="00FD5A95"/>
    <w:rsid w:val="00FE09C2"/>
    <w:rsid w:val="00FE3965"/>
    <w:rsid w:val="00FE4E5F"/>
    <w:rsid w:val="00FE5971"/>
    <w:rsid w:val="00FE5EDC"/>
    <w:rsid w:val="00FE5F18"/>
    <w:rsid w:val="00FE71BB"/>
    <w:rsid w:val="00FE7320"/>
    <w:rsid w:val="00FF07B2"/>
    <w:rsid w:val="00FF0FF7"/>
    <w:rsid w:val="00FF10B1"/>
    <w:rsid w:val="00FF2A19"/>
    <w:rsid w:val="00FF2E4E"/>
    <w:rsid w:val="00FF2FDC"/>
    <w:rsid w:val="00FF31CD"/>
    <w:rsid w:val="00FF3B53"/>
    <w:rsid w:val="00FF3C1A"/>
    <w:rsid w:val="00FF4A5D"/>
    <w:rsid w:val="00FF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16">
      <o:colormru v:ext="edit" colors="#b2b2b2,#a4a4a4,#eaeaea"/>
    </o:shapedefaults>
    <o:shapelayout v:ext="edit">
      <o:idmap v:ext="edit" data="1"/>
    </o:shapelayout>
  </w:shapeDefaults>
  <w:decimalSymbol w:val="."/>
  <w:listSeparator w:val=","/>
  <w14:docId w14:val="176C14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011807"/>
    <w:pPr>
      <w:widowControl w:val="0"/>
      <w:snapToGrid w:val="0"/>
      <w:spacing w:line="264" w:lineRule="auto"/>
      <w:ind w:firstLine="510"/>
      <w:jc w:val="both"/>
    </w:pPr>
    <w:rPr>
      <w:rFonts w:eastAsia="方正书宋简体"/>
      <w:snapToGrid w:val="0"/>
      <w:spacing w:val="2"/>
      <w:kern w:val="2"/>
      <w:sz w:val="22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0E1E3E"/>
    <w:pPr>
      <w:keepNext/>
      <w:keepLines/>
      <w:spacing w:line="240" w:lineRule="auto"/>
      <w:ind w:firstLine="0"/>
      <w:jc w:val="left"/>
      <w:outlineLvl w:val="0"/>
    </w:pPr>
    <w:rPr>
      <w:rFonts w:eastAsia="方正大标宋简体"/>
      <w:bCs/>
      <w:kern w:val="44"/>
      <w:sz w:val="30"/>
      <w:szCs w:val="44"/>
    </w:rPr>
  </w:style>
  <w:style w:type="paragraph" w:styleId="2">
    <w:name w:val="heading 2"/>
    <w:basedOn w:val="a0"/>
    <w:next w:val="a0"/>
    <w:link w:val="20"/>
    <w:uiPriority w:val="9"/>
    <w:qFormat/>
    <w:rsid w:val="00011807"/>
    <w:pPr>
      <w:keepNext/>
      <w:keepLines/>
      <w:spacing w:before="160" w:after="100" w:line="0" w:lineRule="atLeast"/>
      <w:ind w:firstLine="0"/>
      <w:jc w:val="left"/>
      <w:outlineLvl w:val="1"/>
    </w:pPr>
    <w:rPr>
      <w:rFonts w:eastAsia="方正楷体简体"/>
      <w:bCs/>
      <w:sz w:val="24"/>
      <w:szCs w:val="32"/>
    </w:rPr>
  </w:style>
  <w:style w:type="paragraph" w:styleId="3">
    <w:name w:val="heading 3"/>
    <w:basedOn w:val="a0"/>
    <w:next w:val="a0"/>
    <w:link w:val="30"/>
    <w:uiPriority w:val="9"/>
    <w:qFormat/>
    <w:rsid w:val="00011807"/>
    <w:pPr>
      <w:keepNext/>
      <w:keepLines/>
      <w:spacing w:before="120" w:after="120"/>
      <w:ind w:right="680"/>
      <w:jc w:val="left"/>
      <w:outlineLvl w:val="2"/>
    </w:pPr>
    <w:rPr>
      <w:rFonts w:eastAsia="仿宋_GB2312"/>
      <w:bCs/>
      <w:sz w:val="18"/>
      <w:szCs w:val="32"/>
    </w:rPr>
  </w:style>
  <w:style w:type="paragraph" w:styleId="4">
    <w:name w:val="heading 4"/>
    <w:basedOn w:val="a0"/>
    <w:next w:val="a0"/>
    <w:qFormat/>
    <w:rsid w:val="00011807"/>
    <w:pPr>
      <w:keepNext/>
      <w:spacing w:before="440" w:after="440" w:line="0" w:lineRule="atLeast"/>
      <w:ind w:right="680" w:firstLine="0"/>
      <w:outlineLvl w:val="3"/>
    </w:pPr>
    <w:rPr>
      <w:b/>
      <w:bCs/>
      <w:snapToGrid/>
      <w:sz w:val="28"/>
      <w:szCs w:val="20"/>
    </w:rPr>
  </w:style>
  <w:style w:type="paragraph" w:styleId="5">
    <w:name w:val="heading 5"/>
    <w:basedOn w:val="a0"/>
    <w:next w:val="a0"/>
    <w:qFormat/>
    <w:rsid w:val="00011807"/>
    <w:pPr>
      <w:keepNext/>
      <w:spacing w:before="120" w:after="80"/>
      <w:ind w:right="680"/>
      <w:outlineLvl w:val="4"/>
    </w:pPr>
    <w:rPr>
      <w:rFonts w:eastAsia="宋体"/>
      <w:bCs/>
      <w:color w:val="000000"/>
      <w:sz w:val="24"/>
      <w:szCs w:val="21"/>
    </w:rPr>
  </w:style>
  <w:style w:type="paragraph" w:styleId="6">
    <w:name w:val="heading 6"/>
    <w:basedOn w:val="a0"/>
    <w:next w:val="a0"/>
    <w:qFormat/>
    <w:rsid w:val="00011807"/>
    <w:pPr>
      <w:keepNext/>
      <w:spacing w:before="120" w:after="360"/>
      <w:ind w:firstLine="0"/>
      <w:outlineLvl w:val="5"/>
    </w:pPr>
    <w:rPr>
      <w:bCs/>
      <w:sz w:val="20"/>
    </w:rPr>
  </w:style>
  <w:style w:type="paragraph" w:styleId="7">
    <w:name w:val="heading 7"/>
    <w:basedOn w:val="a0"/>
    <w:next w:val="a0"/>
    <w:qFormat/>
    <w:rsid w:val="00011807"/>
    <w:pPr>
      <w:keepNext/>
      <w:spacing w:before="240"/>
      <w:ind w:firstLine="0"/>
      <w:jc w:val="left"/>
      <w:outlineLvl w:val="6"/>
    </w:pPr>
    <w:rPr>
      <w:rFonts w:eastAsia="方正小标宋简体"/>
      <w:bCs/>
      <w:sz w:val="24"/>
    </w:rPr>
  </w:style>
  <w:style w:type="paragraph" w:styleId="8">
    <w:name w:val="heading 8"/>
    <w:basedOn w:val="a0"/>
    <w:next w:val="a0"/>
    <w:qFormat/>
    <w:rsid w:val="00011807"/>
    <w:pPr>
      <w:keepNext/>
      <w:ind w:firstLine="0"/>
      <w:outlineLvl w:val="7"/>
    </w:pPr>
    <w:rPr>
      <w:rFonts w:eastAsia="方正小标宋简体"/>
      <w:bCs/>
      <w:sz w:val="24"/>
    </w:rPr>
  </w:style>
  <w:style w:type="paragraph" w:styleId="9">
    <w:name w:val="heading 9"/>
    <w:basedOn w:val="a0"/>
    <w:next w:val="a0"/>
    <w:qFormat/>
    <w:rsid w:val="00011807"/>
    <w:pPr>
      <w:keepNext/>
      <w:spacing w:before="200" w:after="120"/>
      <w:outlineLvl w:val="8"/>
    </w:pPr>
    <w:rPr>
      <w:rFonts w:eastAsia="方正小标宋简体"/>
      <w:bCs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11807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5">
    <w:name w:val="footer"/>
    <w:basedOn w:val="a0"/>
    <w:rsid w:val="0001180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styleId="a6">
    <w:name w:val="page number"/>
    <w:basedOn w:val="a1"/>
    <w:rsid w:val="00011807"/>
  </w:style>
  <w:style w:type="paragraph" w:styleId="a7">
    <w:name w:val="footnote text"/>
    <w:basedOn w:val="a0"/>
    <w:semiHidden/>
    <w:rsid w:val="00011807"/>
    <w:pPr>
      <w:jc w:val="left"/>
    </w:pPr>
    <w:rPr>
      <w:sz w:val="18"/>
      <w:szCs w:val="18"/>
    </w:rPr>
  </w:style>
  <w:style w:type="paragraph" w:customStyle="1" w:styleId="11">
    <w:name w:val="样式1"/>
    <w:basedOn w:val="a0"/>
    <w:rsid w:val="00011807"/>
    <w:pPr>
      <w:spacing w:after="160" w:line="288" w:lineRule="auto"/>
      <w:ind w:firstLine="0"/>
      <w:jc w:val="left"/>
    </w:pPr>
    <w:rPr>
      <w:rFonts w:eastAsia="方正楷体简体"/>
      <w:sz w:val="21"/>
    </w:rPr>
  </w:style>
  <w:style w:type="paragraph" w:customStyle="1" w:styleId="21">
    <w:name w:val="样式2"/>
    <w:basedOn w:val="a0"/>
    <w:rsid w:val="00011807"/>
    <w:pPr>
      <w:spacing w:line="300" w:lineRule="auto"/>
      <w:ind w:firstLine="0"/>
    </w:pPr>
    <w:rPr>
      <w:rFonts w:eastAsia="方正楷体简体"/>
      <w:sz w:val="21"/>
    </w:rPr>
  </w:style>
  <w:style w:type="character" w:styleId="a8">
    <w:name w:val="Hyperlink"/>
    <w:uiPriority w:val="99"/>
    <w:rsid w:val="00011807"/>
    <w:rPr>
      <w:color w:val="0000FF"/>
      <w:u w:val="single"/>
    </w:rPr>
  </w:style>
  <w:style w:type="paragraph" w:styleId="a9">
    <w:name w:val="Balloon Text"/>
    <w:basedOn w:val="a0"/>
    <w:semiHidden/>
    <w:rsid w:val="00011807"/>
    <w:pPr>
      <w:snapToGrid/>
      <w:spacing w:line="240" w:lineRule="auto"/>
    </w:pPr>
    <w:rPr>
      <w:rFonts w:eastAsia="宋体"/>
      <w:snapToGrid/>
      <w:spacing w:val="0"/>
      <w:sz w:val="18"/>
      <w:szCs w:val="18"/>
    </w:rPr>
  </w:style>
  <w:style w:type="paragraph" w:customStyle="1" w:styleId="31">
    <w:name w:val="样式3"/>
    <w:basedOn w:val="a0"/>
    <w:rsid w:val="00011807"/>
    <w:pPr>
      <w:spacing w:line="280" w:lineRule="exact"/>
      <w:ind w:left="227" w:hanging="227"/>
    </w:pPr>
    <w:rPr>
      <w:spacing w:val="0"/>
      <w:sz w:val="21"/>
      <w:szCs w:val="18"/>
    </w:rPr>
  </w:style>
  <w:style w:type="paragraph" w:customStyle="1" w:styleId="40">
    <w:name w:val="样式4"/>
    <w:basedOn w:val="a0"/>
    <w:rsid w:val="00011807"/>
    <w:pPr>
      <w:spacing w:before="200" w:after="80" w:line="336" w:lineRule="auto"/>
      <w:ind w:firstLine="0"/>
    </w:pPr>
    <w:rPr>
      <w:spacing w:val="0"/>
      <w:sz w:val="21"/>
      <w:szCs w:val="18"/>
    </w:rPr>
  </w:style>
  <w:style w:type="character" w:customStyle="1" w:styleId="javascript">
    <w:name w:val="javascript"/>
    <w:basedOn w:val="a1"/>
    <w:rsid w:val="00011807"/>
  </w:style>
  <w:style w:type="character" w:styleId="aa">
    <w:name w:val="footnote reference"/>
    <w:semiHidden/>
    <w:rsid w:val="00011807"/>
    <w:rPr>
      <w:vertAlign w:val="superscript"/>
    </w:rPr>
  </w:style>
  <w:style w:type="paragraph" w:styleId="ab">
    <w:name w:val="table of figures"/>
    <w:basedOn w:val="a0"/>
    <w:next w:val="a0"/>
    <w:semiHidden/>
    <w:rsid w:val="00011807"/>
  </w:style>
  <w:style w:type="paragraph" w:styleId="22">
    <w:name w:val="Body Text 2"/>
    <w:basedOn w:val="a0"/>
    <w:rsid w:val="00011807"/>
    <w:pPr>
      <w:spacing w:after="60"/>
    </w:pPr>
    <w:rPr>
      <w:rFonts w:eastAsia="黑体"/>
      <w:b/>
      <w:bCs/>
      <w:sz w:val="16"/>
    </w:rPr>
  </w:style>
  <w:style w:type="character" w:styleId="ac">
    <w:name w:val="annotation reference"/>
    <w:semiHidden/>
    <w:rsid w:val="00011807"/>
    <w:rPr>
      <w:sz w:val="21"/>
      <w:szCs w:val="21"/>
    </w:rPr>
  </w:style>
  <w:style w:type="paragraph" w:customStyle="1" w:styleId="100">
    <w:name w:val="标题10"/>
    <w:basedOn w:val="a0"/>
    <w:rsid w:val="00011807"/>
    <w:pPr>
      <w:spacing w:before="80" w:after="80"/>
    </w:pPr>
    <w:rPr>
      <w:rFonts w:eastAsia="楷体_GB2312"/>
      <w:color w:val="000000"/>
      <w:spacing w:val="10"/>
      <w:szCs w:val="21"/>
    </w:rPr>
  </w:style>
  <w:style w:type="paragraph" w:styleId="ad">
    <w:name w:val="Body Text"/>
    <w:basedOn w:val="a0"/>
    <w:rsid w:val="00011807"/>
    <w:rPr>
      <w:b/>
      <w:bCs/>
      <w:sz w:val="17"/>
    </w:rPr>
  </w:style>
  <w:style w:type="paragraph" w:customStyle="1" w:styleId="a">
    <w:name w:val="参考文献"/>
    <w:basedOn w:val="a0"/>
    <w:rsid w:val="00011807"/>
    <w:pPr>
      <w:numPr>
        <w:numId w:val="1"/>
      </w:numPr>
      <w:spacing w:line="295" w:lineRule="auto"/>
    </w:pPr>
    <w:rPr>
      <w:color w:val="000000"/>
      <w:sz w:val="18"/>
      <w:szCs w:val="18"/>
    </w:rPr>
  </w:style>
  <w:style w:type="character" w:customStyle="1" w:styleId="datatitle1">
    <w:name w:val="datatitle1"/>
    <w:rsid w:val="00011807"/>
    <w:rPr>
      <w:b/>
      <w:bCs/>
      <w:color w:val="10619F"/>
      <w:sz w:val="18"/>
      <w:szCs w:val="18"/>
    </w:rPr>
  </w:style>
  <w:style w:type="paragraph" w:styleId="ae">
    <w:name w:val="annotation text"/>
    <w:basedOn w:val="a0"/>
    <w:semiHidden/>
    <w:rsid w:val="00011807"/>
    <w:pPr>
      <w:snapToGrid/>
      <w:spacing w:line="240" w:lineRule="auto"/>
      <w:jc w:val="left"/>
    </w:pPr>
    <w:rPr>
      <w:rFonts w:eastAsia="宋体"/>
      <w:snapToGrid/>
      <w:spacing w:val="0"/>
      <w:sz w:val="21"/>
      <w:szCs w:val="21"/>
    </w:rPr>
  </w:style>
  <w:style w:type="paragraph" w:styleId="af">
    <w:name w:val="annotation subject"/>
    <w:basedOn w:val="ae"/>
    <w:next w:val="ae"/>
    <w:semiHidden/>
    <w:rsid w:val="00011807"/>
    <w:rPr>
      <w:b/>
      <w:bCs/>
    </w:rPr>
  </w:style>
  <w:style w:type="paragraph" w:styleId="32">
    <w:name w:val="Body Text 3"/>
    <w:basedOn w:val="a0"/>
    <w:rsid w:val="00011807"/>
    <w:rPr>
      <w:sz w:val="16"/>
      <w:szCs w:val="18"/>
    </w:rPr>
  </w:style>
  <w:style w:type="paragraph" w:customStyle="1" w:styleId="Default">
    <w:name w:val="Default"/>
    <w:rsid w:val="0001180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wbr1">
    <w:name w:val="wbr1"/>
    <w:rsid w:val="00011807"/>
    <w:rPr>
      <w:rFonts w:ascii="Lucida Sans Unicode" w:hAnsi="Lucida Sans Unicode" w:cs="Lucida Sans Unicode" w:hint="default"/>
      <w:color w:val="FFFFFF"/>
      <w:spacing w:val="0"/>
      <w:sz w:val="2"/>
      <w:szCs w:val="2"/>
    </w:rPr>
  </w:style>
  <w:style w:type="character" w:customStyle="1" w:styleId="journaltitle3">
    <w:name w:val="journal_title3"/>
    <w:rsid w:val="00011807"/>
    <w:rPr>
      <w:i/>
      <w:iCs/>
    </w:rPr>
  </w:style>
  <w:style w:type="character" w:styleId="af0">
    <w:name w:val="Emphasis"/>
    <w:uiPriority w:val="20"/>
    <w:qFormat/>
    <w:rsid w:val="00011807"/>
    <w:rPr>
      <w:i/>
      <w:iCs/>
    </w:rPr>
  </w:style>
  <w:style w:type="character" w:styleId="af1">
    <w:name w:val="FollowedHyperlink"/>
    <w:uiPriority w:val="99"/>
    <w:rsid w:val="00011807"/>
    <w:rPr>
      <w:color w:val="800080"/>
      <w:u w:val="single"/>
    </w:rPr>
  </w:style>
  <w:style w:type="character" w:styleId="af2">
    <w:name w:val="Strong"/>
    <w:uiPriority w:val="22"/>
    <w:qFormat/>
    <w:rsid w:val="00011807"/>
    <w:rPr>
      <w:b/>
      <w:bCs/>
    </w:rPr>
  </w:style>
  <w:style w:type="paragraph" w:styleId="af3">
    <w:name w:val="Body Text Indent"/>
    <w:basedOn w:val="a0"/>
    <w:rsid w:val="00011807"/>
    <w:pPr>
      <w:ind w:firstLine="420"/>
    </w:pPr>
    <w:rPr>
      <w:szCs w:val="21"/>
    </w:rPr>
  </w:style>
  <w:style w:type="paragraph" w:customStyle="1" w:styleId="af4">
    <w:name w:val="毕业论文正文"/>
    <w:basedOn w:val="a0"/>
    <w:rsid w:val="00011807"/>
    <w:pPr>
      <w:snapToGrid/>
      <w:spacing w:line="360" w:lineRule="exact"/>
      <w:ind w:firstLineChars="200" w:firstLine="200"/>
    </w:pPr>
    <w:rPr>
      <w:rFonts w:eastAsia="宋体"/>
      <w:snapToGrid/>
      <w:spacing w:val="0"/>
      <w:sz w:val="21"/>
      <w:szCs w:val="21"/>
    </w:rPr>
  </w:style>
  <w:style w:type="paragraph" w:customStyle="1" w:styleId="af5">
    <w:name w:val="毕业论文图名表头"/>
    <w:basedOn w:val="a0"/>
    <w:rsid w:val="00011807"/>
    <w:pPr>
      <w:snapToGrid/>
      <w:spacing w:beforeLines="50" w:afterLines="50" w:line="240" w:lineRule="exact"/>
      <w:jc w:val="center"/>
    </w:pPr>
    <w:rPr>
      <w:rFonts w:eastAsia="宋体"/>
      <w:b/>
      <w:snapToGrid/>
      <w:spacing w:val="0"/>
      <w:sz w:val="18"/>
      <w:szCs w:val="18"/>
    </w:rPr>
  </w:style>
  <w:style w:type="paragraph" w:customStyle="1" w:styleId="23">
    <w:name w:val="标题2"/>
    <w:basedOn w:val="2"/>
    <w:rsid w:val="00011807"/>
    <w:pPr>
      <w:keepLines w:val="0"/>
      <w:snapToGrid/>
      <w:spacing w:beforeLines="100" w:afterLines="100" w:line="240" w:lineRule="auto"/>
      <w:jc w:val="both"/>
    </w:pPr>
    <w:rPr>
      <w:rFonts w:eastAsia="黑体"/>
      <w:bCs w:val="0"/>
      <w:snapToGrid/>
      <w:spacing w:val="0"/>
      <w:sz w:val="28"/>
      <w:szCs w:val="24"/>
    </w:rPr>
  </w:style>
  <w:style w:type="character" w:customStyle="1" w:styleId="Char">
    <w:name w:val="毕业论文正文 Char"/>
    <w:rsid w:val="00011807"/>
    <w:rPr>
      <w:rFonts w:eastAsia="宋体"/>
      <w:kern w:val="2"/>
      <w:sz w:val="21"/>
      <w:szCs w:val="21"/>
      <w:lang w:val="en-US" w:eastAsia="zh-CN" w:bidi="ar-SA"/>
    </w:rPr>
  </w:style>
  <w:style w:type="paragraph" w:styleId="af6">
    <w:name w:val="endnote text"/>
    <w:basedOn w:val="a0"/>
    <w:semiHidden/>
    <w:rsid w:val="00011807"/>
    <w:pPr>
      <w:widowControl/>
      <w:snapToGrid/>
      <w:spacing w:line="240" w:lineRule="auto"/>
      <w:jc w:val="left"/>
    </w:pPr>
    <w:rPr>
      <w:rFonts w:ascii="Arial" w:eastAsia="宋体" w:hAnsi="Arial"/>
      <w:snapToGrid/>
      <w:spacing w:val="0"/>
      <w:kern w:val="0"/>
      <w:szCs w:val="20"/>
      <w:lang w:val="de-DE" w:eastAsia="de-DE"/>
    </w:rPr>
  </w:style>
  <w:style w:type="paragraph" w:styleId="af7">
    <w:name w:val="Normal (Web)"/>
    <w:basedOn w:val="a0"/>
    <w:uiPriority w:val="99"/>
    <w:rsid w:val="00011807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hint="eastAsia"/>
      <w:snapToGrid/>
      <w:spacing w:val="0"/>
      <w:kern w:val="0"/>
      <w:sz w:val="24"/>
    </w:rPr>
  </w:style>
  <w:style w:type="character" w:customStyle="1" w:styleId="ti">
    <w:name w:val="ti"/>
    <w:basedOn w:val="a1"/>
    <w:rsid w:val="00011807"/>
  </w:style>
  <w:style w:type="character" w:customStyle="1" w:styleId="af8">
    <w:name w:val="a"/>
    <w:basedOn w:val="a1"/>
    <w:rsid w:val="00011807"/>
  </w:style>
  <w:style w:type="character" w:customStyle="1" w:styleId="aff1">
    <w:name w:val="aff1"/>
    <w:rsid w:val="00011807"/>
    <w:rPr>
      <w:rFonts w:ascii="Verdana" w:hAnsi="Verdana" w:hint="default"/>
      <w:color w:val="000000"/>
      <w:sz w:val="15"/>
      <w:szCs w:val="15"/>
    </w:rPr>
  </w:style>
  <w:style w:type="character" w:customStyle="1" w:styleId="itemfirstlastodd">
    <w:name w:val="item first last odd"/>
    <w:basedOn w:val="a1"/>
    <w:rsid w:val="00011807"/>
  </w:style>
  <w:style w:type="character" w:customStyle="1" w:styleId="2Char">
    <w:name w:val="标题 2 Char"/>
    <w:rsid w:val="00011807"/>
    <w:rPr>
      <w:rFonts w:ascii="Arial" w:eastAsia="黑体" w:hAnsi="Arial"/>
      <w:b/>
      <w:bCs/>
      <w:kern w:val="2"/>
      <w:sz w:val="32"/>
      <w:szCs w:val="32"/>
    </w:rPr>
  </w:style>
  <w:style w:type="character" w:customStyle="1" w:styleId="Char0">
    <w:name w:val="页眉 Char"/>
    <w:rsid w:val="00011807"/>
    <w:rPr>
      <w:kern w:val="2"/>
      <w:sz w:val="18"/>
      <w:szCs w:val="18"/>
    </w:rPr>
  </w:style>
  <w:style w:type="character" w:customStyle="1" w:styleId="Char1">
    <w:name w:val="页脚 Char"/>
    <w:rsid w:val="00011807"/>
    <w:rPr>
      <w:kern w:val="2"/>
      <w:sz w:val="18"/>
      <w:szCs w:val="18"/>
    </w:rPr>
  </w:style>
  <w:style w:type="character" w:customStyle="1" w:styleId="3Char">
    <w:name w:val="标题 3 Char"/>
    <w:rsid w:val="00011807"/>
    <w:rPr>
      <w:rFonts w:ascii="宋体" w:eastAsia="仿宋_GB2312" w:hAnsi="宋体"/>
      <w:b/>
      <w:bCs/>
      <w:sz w:val="21"/>
      <w:szCs w:val="27"/>
    </w:rPr>
  </w:style>
  <w:style w:type="character" w:customStyle="1" w:styleId="Char2">
    <w:name w:val="纯文本 Char"/>
    <w:rsid w:val="00011807"/>
    <w:rPr>
      <w:rFonts w:ascii="宋体" w:hAnsi="Courier New" w:cs="Courier New"/>
      <w:kern w:val="2"/>
      <w:sz w:val="21"/>
      <w:szCs w:val="21"/>
    </w:rPr>
  </w:style>
  <w:style w:type="character" w:customStyle="1" w:styleId="Char3">
    <w:name w:val="正文文本 Char"/>
    <w:rsid w:val="00011807"/>
    <w:rPr>
      <w:rFonts w:ascii="宋体" w:hAnsi="宋体"/>
      <w:kern w:val="2"/>
      <w:sz w:val="21"/>
      <w:szCs w:val="24"/>
    </w:rPr>
  </w:style>
  <w:style w:type="character" w:customStyle="1" w:styleId="HTMLChar">
    <w:name w:val="HTML 预设格式 Char"/>
    <w:rsid w:val="00011807"/>
    <w:rPr>
      <w:rFonts w:ascii="宋体" w:hAnsi="宋体"/>
      <w:color w:val="000000"/>
      <w:sz w:val="24"/>
      <w:szCs w:val="24"/>
    </w:rPr>
  </w:style>
  <w:style w:type="character" w:customStyle="1" w:styleId="Char4">
    <w:name w:val="日期 Char"/>
    <w:rsid w:val="00011807"/>
    <w:rPr>
      <w:kern w:val="2"/>
      <w:sz w:val="21"/>
      <w:szCs w:val="24"/>
    </w:rPr>
  </w:style>
  <w:style w:type="character" w:customStyle="1" w:styleId="Char5">
    <w:name w:val="批注框文本 Char"/>
    <w:rsid w:val="00011807"/>
    <w:rPr>
      <w:kern w:val="2"/>
      <w:sz w:val="18"/>
      <w:szCs w:val="18"/>
    </w:rPr>
  </w:style>
  <w:style w:type="character" w:customStyle="1" w:styleId="s1magstyle5magstyle8">
    <w:name w:val="s1 mag_style5  mag_style8"/>
    <w:basedOn w:val="a1"/>
    <w:rsid w:val="00011807"/>
  </w:style>
  <w:style w:type="character" w:customStyle="1" w:styleId="s5magstyle5">
    <w:name w:val="s5 mag_style5"/>
    <w:basedOn w:val="a1"/>
    <w:rsid w:val="00011807"/>
  </w:style>
  <w:style w:type="paragraph" w:styleId="af9">
    <w:name w:val="Normal Indent"/>
    <w:basedOn w:val="a0"/>
    <w:rsid w:val="00011807"/>
    <w:pPr>
      <w:ind w:firstLineChars="200" w:firstLine="420"/>
    </w:pPr>
    <w:rPr>
      <w:snapToGrid/>
      <w:szCs w:val="20"/>
    </w:rPr>
  </w:style>
  <w:style w:type="character" w:customStyle="1" w:styleId="doi13">
    <w:name w:val="doi13"/>
    <w:basedOn w:val="a1"/>
    <w:rsid w:val="00011807"/>
  </w:style>
  <w:style w:type="paragraph" w:styleId="afa">
    <w:name w:val="No Spacing"/>
    <w:qFormat/>
    <w:rsid w:val="0001180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afb">
    <w:name w:val="List Paragraph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1Char">
    <w:name w:val="标题 1 Char"/>
    <w:rsid w:val="0001180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journal8">
    <w:name w:val="journal8"/>
    <w:rsid w:val="00011807"/>
    <w:rPr>
      <w:i/>
      <w:iCs/>
    </w:rPr>
  </w:style>
  <w:style w:type="character" w:customStyle="1" w:styleId="jnumber1">
    <w:name w:val="jnumber1"/>
    <w:rsid w:val="00011807"/>
    <w:rPr>
      <w:b/>
      <w:bCs/>
    </w:rPr>
  </w:style>
  <w:style w:type="character" w:customStyle="1" w:styleId="atl">
    <w:name w:val="atl"/>
    <w:basedOn w:val="a1"/>
    <w:rsid w:val="00011807"/>
  </w:style>
  <w:style w:type="character" w:customStyle="1" w:styleId="jtl">
    <w:name w:val="jtl"/>
    <w:basedOn w:val="a1"/>
    <w:rsid w:val="00011807"/>
  </w:style>
  <w:style w:type="character" w:customStyle="1" w:styleId="vid">
    <w:name w:val="vid"/>
    <w:basedOn w:val="a1"/>
    <w:rsid w:val="00011807"/>
  </w:style>
  <w:style w:type="character" w:customStyle="1" w:styleId="cite-month-year">
    <w:name w:val="cite-month-year"/>
    <w:basedOn w:val="a1"/>
    <w:rsid w:val="00011807"/>
  </w:style>
  <w:style w:type="character" w:customStyle="1" w:styleId="atl3">
    <w:name w:val="atl3"/>
    <w:basedOn w:val="a1"/>
    <w:rsid w:val="00011807"/>
  </w:style>
  <w:style w:type="character" w:customStyle="1" w:styleId="jtl1">
    <w:name w:val="jtl1"/>
    <w:rsid w:val="00011807"/>
    <w:rPr>
      <w:i/>
      <w:iCs/>
    </w:rPr>
  </w:style>
  <w:style w:type="character" w:customStyle="1" w:styleId="vid1">
    <w:name w:val="vid1"/>
    <w:rsid w:val="00011807"/>
    <w:rPr>
      <w:b/>
      <w:bCs/>
    </w:rPr>
  </w:style>
  <w:style w:type="character" w:customStyle="1" w:styleId="articletext">
    <w:name w:val="articletext"/>
    <w:basedOn w:val="a1"/>
    <w:rsid w:val="00011807"/>
  </w:style>
  <w:style w:type="character" w:customStyle="1" w:styleId="hit">
    <w:name w:val="hit"/>
    <w:basedOn w:val="a1"/>
    <w:rsid w:val="00011807"/>
  </w:style>
  <w:style w:type="paragraph" w:customStyle="1" w:styleId="details3">
    <w:name w:val="details3"/>
    <w:basedOn w:val="a0"/>
    <w:rsid w:val="00011807"/>
    <w:pPr>
      <w:widowControl/>
      <w:snapToGrid/>
      <w:spacing w:line="300" w:lineRule="auto"/>
      <w:jc w:val="left"/>
    </w:pPr>
    <w:rPr>
      <w:rFonts w:ascii="宋体" w:eastAsia="宋体" w:hAnsi="宋体"/>
      <w:snapToGrid/>
      <w:spacing w:val="0"/>
      <w:kern w:val="0"/>
      <w:sz w:val="26"/>
      <w:szCs w:val="26"/>
    </w:rPr>
  </w:style>
  <w:style w:type="character" w:customStyle="1" w:styleId="i1">
    <w:name w:val="i1"/>
    <w:rsid w:val="00011807"/>
    <w:rPr>
      <w:i/>
      <w:iCs/>
    </w:rPr>
  </w:style>
  <w:style w:type="character" w:customStyle="1" w:styleId="journalname">
    <w:name w:val="journalname"/>
    <w:rsid w:val="00011807"/>
    <w:rPr>
      <w:i/>
      <w:iCs/>
    </w:rPr>
  </w:style>
  <w:style w:type="character" w:customStyle="1" w:styleId="journalnumber">
    <w:name w:val="journalnumber"/>
    <w:rsid w:val="00011807"/>
    <w:rPr>
      <w:b/>
      <w:bCs/>
    </w:rPr>
  </w:style>
  <w:style w:type="character" w:customStyle="1" w:styleId="atl1">
    <w:name w:val="atl1"/>
    <w:basedOn w:val="a1"/>
    <w:rsid w:val="00011807"/>
  </w:style>
  <w:style w:type="character" w:customStyle="1" w:styleId="style21">
    <w:name w:val="style21"/>
    <w:rsid w:val="00011807"/>
    <w:rPr>
      <w:rFonts w:ascii="Verdana" w:hAnsi="Verdana" w:hint="default"/>
    </w:rPr>
  </w:style>
  <w:style w:type="character" w:customStyle="1" w:styleId="journalname1">
    <w:name w:val="journalname1"/>
    <w:rsid w:val="00011807"/>
    <w:rPr>
      <w:i/>
      <w:iCs/>
    </w:rPr>
  </w:style>
  <w:style w:type="character" w:customStyle="1" w:styleId="cite-pages">
    <w:name w:val="cite-pages"/>
    <w:basedOn w:val="a1"/>
    <w:rsid w:val="00011807"/>
  </w:style>
  <w:style w:type="character" w:customStyle="1" w:styleId="Char6">
    <w:name w:val="脚注文本 Char"/>
    <w:semiHidden/>
    <w:rsid w:val="00011807"/>
    <w:rPr>
      <w:kern w:val="2"/>
      <w:sz w:val="18"/>
      <w:szCs w:val="18"/>
    </w:rPr>
  </w:style>
  <w:style w:type="character" w:customStyle="1" w:styleId="Char7">
    <w:name w:val="尾注文本 Char"/>
    <w:semiHidden/>
    <w:rsid w:val="00011807"/>
    <w:rPr>
      <w:kern w:val="2"/>
      <w:sz w:val="21"/>
      <w:szCs w:val="22"/>
    </w:rPr>
  </w:style>
  <w:style w:type="character" w:customStyle="1" w:styleId="volume">
    <w:name w:val="volume"/>
    <w:basedOn w:val="a1"/>
    <w:rsid w:val="00011807"/>
  </w:style>
  <w:style w:type="character" w:customStyle="1" w:styleId="issue">
    <w:name w:val="issue"/>
    <w:basedOn w:val="a1"/>
    <w:rsid w:val="00011807"/>
  </w:style>
  <w:style w:type="character" w:customStyle="1" w:styleId="pages">
    <w:name w:val="pages"/>
    <w:basedOn w:val="a1"/>
    <w:rsid w:val="00011807"/>
  </w:style>
  <w:style w:type="character" w:customStyle="1" w:styleId="style141">
    <w:name w:val="style141"/>
    <w:rsid w:val="00011807"/>
    <w:rPr>
      <w:color w:val="000000"/>
      <w:sz w:val="14"/>
      <w:szCs w:val="14"/>
    </w:rPr>
  </w:style>
  <w:style w:type="character" w:styleId="HTML">
    <w:name w:val="HTML Typewriter"/>
    <w:rsid w:val="00011807"/>
    <w:rPr>
      <w:rFonts w:ascii="宋体" w:eastAsia="宋体" w:hAnsi="宋体" w:cs="宋体"/>
      <w:sz w:val="24"/>
      <w:szCs w:val="24"/>
    </w:rPr>
  </w:style>
  <w:style w:type="character" w:customStyle="1" w:styleId="magstyle5">
    <w:name w:val="mag_style5"/>
    <w:basedOn w:val="a1"/>
    <w:rsid w:val="00011807"/>
  </w:style>
  <w:style w:type="paragraph" w:customStyle="1" w:styleId="Pa54">
    <w:name w:val="Pa54"/>
    <w:basedOn w:val="Default"/>
    <w:next w:val="Default"/>
    <w:rsid w:val="00011807"/>
    <w:pPr>
      <w:spacing w:after="80" w:line="201" w:lineRule="atLeast"/>
    </w:pPr>
    <w:rPr>
      <w:rFonts w:ascii="Univers LT Std 55" w:eastAsia="Univers LT Std 55"/>
      <w:color w:val="auto"/>
    </w:rPr>
  </w:style>
  <w:style w:type="character" w:customStyle="1" w:styleId="A20">
    <w:name w:val="A2"/>
    <w:rsid w:val="00011807"/>
    <w:rPr>
      <w:rFonts w:cs="Univers LT Std 55"/>
      <w:color w:val="221E1F"/>
      <w:sz w:val="16"/>
      <w:szCs w:val="16"/>
    </w:rPr>
  </w:style>
  <w:style w:type="character" w:customStyle="1" w:styleId="highlight1">
    <w:name w:val="highlight1"/>
    <w:rsid w:val="00011807"/>
    <w:rPr>
      <w:sz w:val="21"/>
      <w:szCs w:val="21"/>
    </w:rPr>
  </w:style>
  <w:style w:type="character" w:customStyle="1" w:styleId="newtitle1">
    <w:name w:val="newtitle1"/>
    <w:rsid w:val="00011807"/>
    <w:rPr>
      <w:b/>
      <w:bCs/>
      <w:color w:val="104264"/>
    </w:rPr>
  </w:style>
  <w:style w:type="paragraph" w:customStyle="1" w:styleId="Web1">
    <w:name w:val="普通(Web)1"/>
    <w:basedOn w:val="a0"/>
    <w:rsid w:val="00011807"/>
    <w:pPr>
      <w:widowControl/>
      <w:snapToGrid/>
      <w:spacing w:before="24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Cs w:val="22"/>
    </w:rPr>
  </w:style>
  <w:style w:type="character" w:customStyle="1" w:styleId="ti2">
    <w:name w:val="ti2"/>
    <w:rsid w:val="00011807"/>
    <w:rPr>
      <w:sz w:val="22"/>
      <w:szCs w:val="22"/>
    </w:rPr>
  </w:style>
  <w:style w:type="paragraph" w:customStyle="1" w:styleId="220">
    <w:name w:val="标题 22"/>
    <w:basedOn w:val="a0"/>
    <w:rsid w:val="00011807"/>
    <w:pPr>
      <w:widowControl/>
      <w:pBdr>
        <w:top w:val="single" w:sz="6" w:space="6" w:color="CCCCCC"/>
        <w:left w:val="single" w:sz="6" w:space="6" w:color="CCCCCC"/>
        <w:bottom w:val="single" w:sz="6" w:space="6" w:color="CCCCCC"/>
        <w:right w:val="single" w:sz="6" w:space="6" w:color="CCCCCC"/>
      </w:pBdr>
      <w:shd w:val="clear" w:color="auto" w:fill="F0F8FF"/>
      <w:snapToGrid/>
      <w:spacing w:before="240" w:after="240" w:line="240" w:lineRule="auto"/>
      <w:jc w:val="left"/>
      <w:outlineLvl w:val="2"/>
    </w:pPr>
    <w:rPr>
      <w:rFonts w:ascii="Arial" w:eastAsia="宋体" w:hAnsi="Arial" w:cs="Arial"/>
      <w:b/>
      <w:bCs/>
      <w:snapToGrid/>
      <w:color w:val="000000"/>
      <w:spacing w:val="0"/>
      <w:kern w:val="0"/>
      <w:sz w:val="23"/>
      <w:szCs w:val="23"/>
    </w:rPr>
  </w:style>
  <w:style w:type="character" w:customStyle="1" w:styleId="linkbar">
    <w:name w:val="linkbar"/>
    <w:basedOn w:val="a1"/>
    <w:rsid w:val="00011807"/>
  </w:style>
  <w:style w:type="paragraph" w:customStyle="1" w:styleId="affiliation2">
    <w:name w:val="affiliation2"/>
    <w:basedOn w:val="a0"/>
    <w:rsid w:val="00011807"/>
    <w:pPr>
      <w:widowControl/>
      <w:snapToGrid/>
      <w:spacing w:before="240" w:after="120" w:line="288" w:lineRule="atLeast"/>
      <w:ind w:left="120"/>
      <w:jc w:val="left"/>
    </w:pPr>
    <w:rPr>
      <w:rFonts w:ascii="宋体" w:eastAsia="宋体" w:hAnsi="宋体"/>
      <w:snapToGrid/>
      <w:color w:val="000000"/>
      <w:spacing w:val="0"/>
      <w:kern w:val="0"/>
      <w:sz w:val="19"/>
      <w:szCs w:val="19"/>
    </w:rPr>
  </w:style>
  <w:style w:type="paragraph" w:customStyle="1" w:styleId="12">
    <w:name w:val="脚注文本1"/>
    <w:basedOn w:val="a7"/>
    <w:rsid w:val="00011807"/>
    <w:pPr>
      <w:tabs>
        <w:tab w:val="left" w:pos="465"/>
      </w:tabs>
      <w:overflowPunct w:val="0"/>
      <w:spacing w:line="312" w:lineRule="auto"/>
      <w:ind w:firstLineChars="297" w:firstLine="297"/>
      <w:jc w:val="both"/>
    </w:pPr>
    <w:rPr>
      <w:rFonts w:eastAsia="宋体"/>
      <w:snapToGrid/>
      <w:spacing w:val="0"/>
      <w:sz w:val="15"/>
      <w:szCs w:val="20"/>
    </w:rPr>
  </w:style>
  <w:style w:type="paragraph" w:customStyle="1" w:styleId="afc">
    <w:name w:val="单位"/>
    <w:rsid w:val="00011807"/>
    <w:pPr>
      <w:ind w:left="70" w:hangingChars="70" w:hanging="70"/>
      <w:jc w:val="both"/>
    </w:pPr>
    <w:rPr>
      <w:sz w:val="17"/>
    </w:rPr>
  </w:style>
  <w:style w:type="paragraph" w:customStyle="1" w:styleId="DepartCorrespond">
    <w:name w:val="Depart.Correspond"/>
    <w:basedOn w:val="afc"/>
    <w:rsid w:val="00011807"/>
    <w:pPr>
      <w:ind w:left="66" w:hangingChars="66" w:hanging="66"/>
    </w:pPr>
    <w:rPr>
      <w:iCs/>
      <w:sz w:val="16"/>
    </w:rPr>
  </w:style>
  <w:style w:type="paragraph" w:customStyle="1" w:styleId="13">
    <w:name w:val="日期1"/>
    <w:basedOn w:val="DepartCorrespond"/>
    <w:next w:val="a0"/>
    <w:rsid w:val="00011807"/>
    <w:pPr>
      <w:spacing w:after="240"/>
    </w:pPr>
    <w:rPr>
      <w:sz w:val="18"/>
    </w:rPr>
  </w:style>
  <w:style w:type="paragraph" w:customStyle="1" w:styleId="afd">
    <w:name w:val="首页页眉"/>
    <w:basedOn w:val="a4"/>
    <w:rsid w:val="00011807"/>
    <w:pPr>
      <w:pBdr>
        <w:bottom w:val="double" w:sz="6" w:space="1" w:color="auto"/>
      </w:pBdr>
      <w:tabs>
        <w:tab w:val="clear" w:pos="4153"/>
        <w:tab w:val="clear" w:pos="8306"/>
      </w:tabs>
      <w:overflowPunct w:val="0"/>
      <w:spacing w:line="240" w:lineRule="auto"/>
      <w:ind w:firstLine="0"/>
      <w:jc w:val="both"/>
    </w:pPr>
    <w:rPr>
      <w:rFonts w:eastAsia="宋体"/>
      <w:snapToGrid/>
      <w:spacing w:val="0"/>
      <w:szCs w:val="20"/>
    </w:rPr>
  </w:style>
  <w:style w:type="paragraph" w:customStyle="1" w:styleId="Keywords">
    <w:name w:val="Key words"/>
    <w:basedOn w:val="a0"/>
    <w:next w:val="a0"/>
    <w:rsid w:val="00011807"/>
    <w:pPr>
      <w:tabs>
        <w:tab w:val="left" w:pos="1176"/>
      </w:tabs>
      <w:overflowPunct w:val="0"/>
      <w:adjustRightInd w:val="0"/>
      <w:snapToGrid/>
      <w:spacing w:after="290" w:line="240" w:lineRule="auto"/>
      <w:ind w:left="632" w:hangingChars="632" w:hanging="632"/>
    </w:pPr>
    <w:rPr>
      <w:rFonts w:eastAsia="楷体_GB2312"/>
      <w:spacing w:val="0"/>
      <w:sz w:val="18"/>
      <w:szCs w:val="20"/>
    </w:rPr>
  </w:style>
  <w:style w:type="paragraph" w:customStyle="1" w:styleId="afe">
    <w:name w:val="关键词"/>
    <w:basedOn w:val="a0"/>
    <w:next w:val="aff"/>
    <w:rsid w:val="00011807"/>
    <w:pPr>
      <w:tabs>
        <w:tab w:val="left" w:pos="798"/>
      </w:tabs>
      <w:overflowPunct w:val="0"/>
      <w:adjustRightInd w:val="0"/>
      <w:snapToGrid/>
      <w:spacing w:line="240" w:lineRule="auto"/>
      <w:ind w:left="429" w:hangingChars="429" w:hanging="429"/>
    </w:pPr>
    <w:rPr>
      <w:rFonts w:eastAsia="楷体_GB2312"/>
      <w:spacing w:val="0"/>
      <w:sz w:val="18"/>
      <w:szCs w:val="20"/>
    </w:rPr>
  </w:style>
  <w:style w:type="paragraph" w:customStyle="1" w:styleId="aff">
    <w:name w:val="分类号"/>
    <w:basedOn w:val="13"/>
    <w:next w:val="ad"/>
    <w:rsid w:val="00011807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14">
    <w:name w:val="标题1"/>
    <w:basedOn w:val="a0"/>
    <w:next w:val="Name"/>
    <w:rsid w:val="00011807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Cs w:val="20"/>
    </w:rPr>
  </w:style>
  <w:style w:type="paragraph" w:customStyle="1" w:styleId="Name">
    <w:name w:val="Name"/>
    <w:basedOn w:val="a0"/>
    <w:next w:val="DepartCorrespond"/>
    <w:rsid w:val="00011807"/>
    <w:pPr>
      <w:keepNext/>
      <w:overflowPunct w:val="0"/>
      <w:snapToGrid/>
      <w:spacing w:before="220" w:after="180" w:line="0" w:lineRule="atLeast"/>
      <w:ind w:firstLine="0"/>
      <w:jc w:val="left"/>
    </w:pPr>
    <w:rPr>
      <w:rFonts w:eastAsia="宋体"/>
      <w:snapToGrid/>
      <w:spacing w:val="0"/>
      <w:sz w:val="18"/>
      <w:szCs w:val="20"/>
    </w:rPr>
  </w:style>
  <w:style w:type="paragraph" w:customStyle="1" w:styleId="Reference">
    <w:name w:val="Reference"/>
    <w:basedOn w:val="a0"/>
    <w:next w:val="TextofReference"/>
    <w:rsid w:val="00011807"/>
    <w:pPr>
      <w:overflowPunct w:val="0"/>
      <w:spacing w:before="280" w:line="240" w:lineRule="auto"/>
      <w:ind w:firstLine="0"/>
      <w:jc w:val="left"/>
      <w:outlineLvl w:val="0"/>
    </w:pPr>
    <w:rPr>
      <w:rFonts w:eastAsia="黑体"/>
      <w:b/>
      <w:snapToGrid/>
      <w:spacing w:val="0"/>
      <w:sz w:val="18"/>
      <w:szCs w:val="20"/>
    </w:rPr>
  </w:style>
  <w:style w:type="paragraph" w:customStyle="1" w:styleId="TextofReference">
    <w:name w:val="Text of Reference"/>
    <w:rsid w:val="00011807"/>
    <w:pPr>
      <w:tabs>
        <w:tab w:val="num" w:pos="419"/>
      </w:tabs>
      <w:spacing w:line="260" w:lineRule="exact"/>
      <w:ind w:left="419" w:hanging="79"/>
      <w:jc w:val="both"/>
    </w:pPr>
    <w:rPr>
      <w:sz w:val="15"/>
    </w:rPr>
  </w:style>
  <w:style w:type="character" w:customStyle="1" w:styleId="style541">
    <w:name w:val="style541"/>
    <w:rsid w:val="00011807"/>
    <w:rPr>
      <w:color w:val="000000"/>
    </w:rPr>
  </w:style>
  <w:style w:type="character" w:customStyle="1" w:styleId="mediumb-text">
    <w:name w:val="mediumb-text"/>
    <w:basedOn w:val="a1"/>
    <w:rsid w:val="00011807"/>
  </w:style>
  <w:style w:type="paragraph" w:styleId="aff0">
    <w:name w:val="Subtitle"/>
    <w:basedOn w:val="a0"/>
    <w:next w:val="a0"/>
    <w:qFormat/>
    <w:rsid w:val="00011807"/>
    <w:pPr>
      <w:overflowPunct w:val="0"/>
      <w:snapToGrid/>
      <w:spacing w:before="320" w:line="240" w:lineRule="auto"/>
      <w:ind w:firstLine="0"/>
      <w:outlineLvl w:val="0"/>
    </w:pPr>
    <w:rPr>
      <w:rFonts w:eastAsia="黑体"/>
      <w:snapToGrid/>
      <w:spacing w:val="0"/>
      <w:sz w:val="36"/>
      <w:szCs w:val="20"/>
    </w:rPr>
  </w:style>
  <w:style w:type="paragraph" w:customStyle="1" w:styleId="15">
    <w:name w:val="列出段落1"/>
    <w:basedOn w:val="a0"/>
    <w:qFormat/>
    <w:rsid w:val="00011807"/>
    <w:pPr>
      <w:snapToGrid/>
      <w:spacing w:line="240" w:lineRule="auto"/>
      <w:ind w:firstLineChars="200" w:firstLine="420"/>
    </w:pPr>
    <w:rPr>
      <w:rFonts w:ascii="Calibri" w:eastAsia="宋体" w:hAnsi="Calibri"/>
      <w:snapToGrid/>
      <w:spacing w:val="0"/>
      <w:sz w:val="21"/>
      <w:szCs w:val="22"/>
    </w:rPr>
  </w:style>
  <w:style w:type="character" w:customStyle="1" w:styleId="CharChar1">
    <w:name w:val="Char Char1"/>
    <w:rsid w:val="00011807"/>
    <w:rPr>
      <w:rFonts w:eastAsia="黑体"/>
      <w:kern w:val="2"/>
      <w:sz w:val="36"/>
    </w:rPr>
  </w:style>
  <w:style w:type="character" w:customStyle="1" w:styleId="CharChar2">
    <w:name w:val="Char Char2"/>
    <w:rsid w:val="00011807"/>
    <w:rPr>
      <w:kern w:val="2"/>
      <w:sz w:val="18"/>
    </w:rPr>
  </w:style>
  <w:style w:type="character" w:customStyle="1" w:styleId="CharChar3">
    <w:name w:val="Char Char3"/>
    <w:rsid w:val="00011807"/>
    <w:rPr>
      <w:rFonts w:eastAsia="·s²Ó©úÅé"/>
      <w:sz w:val="18"/>
    </w:rPr>
  </w:style>
  <w:style w:type="character" w:customStyle="1" w:styleId="CharChar">
    <w:name w:val="Char Char"/>
    <w:rsid w:val="00011807"/>
    <w:rPr>
      <w:rFonts w:ascii="Calibri" w:hAnsi="Calibri"/>
      <w:kern w:val="2"/>
      <w:sz w:val="18"/>
      <w:szCs w:val="18"/>
    </w:rPr>
  </w:style>
  <w:style w:type="character" w:customStyle="1" w:styleId="shorttext1">
    <w:name w:val="short_text1"/>
    <w:rsid w:val="00011807"/>
    <w:rPr>
      <w:sz w:val="20"/>
      <w:szCs w:val="20"/>
    </w:rPr>
  </w:style>
  <w:style w:type="paragraph" w:styleId="aff2">
    <w:name w:val="Document Map"/>
    <w:basedOn w:val="a0"/>
    <w:semiHidden/>
    <w:rsid w:val="00011807"/>
    <w:pPr>
      <w:shd w:val="clear" w:color="auto" w:fill="000080"/>
      <w:snapToGrid/>
      <w:spacing w:line="240" w:lineRule="auto"/>
      <w:ind w:firstLine="0"/>
    </w:pPr>
    <w:rPr>
      <w:rFonts w:eastAsia="宋体"/>
      <w:snapToGrid/>
      <w:spacing w:val="0"/>
      <w:sz w:val="21"/>
    </w:rPr>
  </w:style>
  <w:style w:type="paragraph" w:customStyle="1" w:styleId="tu">
    <w:name w:val="tu"/>
    <w:basedOn w:val="a0"/>
    <w:rsid w:val="00011807"/>
    <w:pPr>
      <w:spacing w:before="200" w:after="120"/>
      <w:ind w:firstLine="0"/>
      <w:jc w:val="center"/>
    </w:pPr>
  </w:style>
  <w:style w:type="paragraph" w:customStyle="1" w:styleId="aff3">
    <w:name w:val="英文作者简介"/>
    <w:basedOn w:val="ab"/>
    <w:rsid w:val="00011807"/>
    <w:pPr>
      <w:spacing w:line="336" w:lineRule="auto"/>
      <w:ind w:firstLine="0"/>
    </w:pPr>
    <w:rPr>
      <w:sz w:val="18"/>
    </w:rPr>
  </w:style>
  <w:style w:type="paragraph" w:customStyle="1" w:styleId="aff4">
    <w:name w:val="中文作者简介"/>
    <w:basedOn w:val="ab"/>
    <w:rsid w:val="00011807"/>
    <w:pPr>
      <w:ind w:firstLine="0"/>
    </w:pPr>
    <w:rPr>
      <w:sz w:val="18"/>
    </w:rPr>
  </w:style>
  <w:style w:type="paragraph" w:customStyle="1" w:styleId="tus">
    <w:name w:val="tus"/>
    <w:basedOn w:val="a0"/>
    <w:rsid w:val="00011807"/>
    <w:pPr>
      <w:spacing w:after="200"/>
      <w:ind w:firstLine="0"/>
      <w:jc w:val="center"/>
    </w:pPr>
    <w:rPr>
      <w:rFonts w:eastAsia="方正小标宋简体"/>
      <w:bCs/>
      <w:sz w:val="20"/>
    </w:rPr>
  </w:style>
  <w:style w:type="paragraph" w:styleId="aff5">
    <w:name w:val="caption"/>
    <w:basedOn w:val="a0"/>
    <w:next w:val="a0"/>
    <w:qFormat/>
    <w:rsid w:val="00011807"/>
    <w:rPr>
      <w:i/>
      <w:iCs/>
    </w:rPr>
  </w:style>
  <w:style w:type="paragraph" w:customStyle="1" w:styleId="90">
    <w:name w:val="标题9"/>
    <w:basedOn w:val="a0"/>
    <w:rsid w:val="00011807"/>
    <w:pPr>
      <w:ind w:firstLine="0"/>
    </w:pPr>
    <w:rPr>
      <w:rFonts w:eastAsia="方正小标宋简体"/>
      <w:bCs/>
    </w:rPr>
  </w:style>
  <w:style w:type="paragraph" w:customStyle="1" w:styleId="33">
    <w:name w:val="标题3"/>
    <w:basedOn w:val="a0"/>
    <w:next w:val="Name"/>
    <w:rsid w:val="00E34F79"/>
    <w:pPr>
      <w:keepNext/>
      <w:keepLines/>
      <w:overflowPunct w:val="0"/>
      <w:spacing w:before="240" w:after="100" w:line="240" w:lineRule="auto"/>
      <w:ind w:firstLine="0"/>
      <w:outlineLvl w:val="0"/>
    </w:pPr>
    <w:rPr>
      <w:rFonts w:eastAsia="黑体"/>
      <w:b/>
      <w:snapToGrid/>
      <w:spacing w:val="0"/>
      <w:sz w:val="24"/>
      <w:szCs w:val="20"/>
    </w:rPr>
  </w:style>
  <w:style w:type="character" w:customStyle="1" w:styleId="style31">
    <w:name w:val="style31"/>
    <w:rsid w:val="00E34F79"/>
    <w:rPr>
      <w:b/>
      <w:bCs/>
      <w:color w:val="000099"/>
    </w:rPr>
  </w:style>
  <w:style w:type="character" w:customStyle="1" w:styleId="style11">
    <w:name w:val="style11"/>
    <w:rsid w:val="003338BD"/>
    <w:rPr>
      <w:color w:val="FF0000"/>
    </w:rPr>
  </w:style>
  <w:style w:type="character" w:customStyle="1" w:styleId="10">
    <w:name w:val="标题 1 字符"/>
    <w:basedOn w:val="a1"/>
    <w:link w:val="1"/>
    <w:uiPriority w:val="9"/>
    <w:rsid w:val="000E1E3E"/>
    <w:rPr>
      <w:rFonts w:eastAsia="方正大标宋简体"/>
      <w:bCs/>
      <w:snapToGrid w:val="0"/>
      <w:spacing w:val="2"/>
      <w:kern w:val="44"/>
      <w:sz w:val="30"/>
      <w:szCs w:val="44"/>
    </w:rPr>
  </w:style>
  <w:style w:type="character" w:customStyle="1" w:styleId="20">
    <w:name w:val="标题 2 字符"/>
    <w:basedOn w:val="a1"/>
    <w:link w:val="2"/>
    <w:uiPriority w:val="9"/>
    <w:rsid w:val="00D06363"/>
    <w:rPr>
      <w:rFonts w:eastAsia="方正楷体简体"/>
      <w:bCs/>
      <w:snapToGrid w:val="0"/>
      <w:spacing w:val="2"/>
      <w:kern w:val="2"/>
      <w:sz w:val="24"/>
      <w:szCs w:val="32"/>
    </w:rPr>
  </w:style>
  <w:style w:type="character" w:customStyle="1" w:styleId="30">
    <w:name w:val="标题 3 字符"/>
    <w:basedOn w:val="a1"/>
    <w:link w:val="3"/>
    <w:uiPriority w:val="9"/>
    <w:rsid w:val="00D06363"/>
    <w:rPr>
      <w:rFonts w:eastAsia="仿宋_GB2312"/>
      <w:bCs/>
      <w:snapToGrid w:val="0"/>
      <w:spacing w:val="2"/>
      <w:kern w:val="2"/>
      <w:sz w:val="18"/>
      <w:szCs w:val="32"/>
    </w:rPr>
  </w:style>
  <w:style w:type="paragraph" w:customStyle="1" w:styleId="msonormal0">
    <w:name w:val="msonormal"/>
    <w:basedOn w:val="a0"/>
    <w:rsid w:val="00D06363"/>
    <w:pPr>
      <w:widowControl/>
      <w:snapToGrid/>
      <w:spacing w:before="100" w:beforeAutospacing="1" w:after="100" w:afterAutospacing="1" w:line="240" w:lineRule="auto"/>
      <w:ind w:firstLine="0"/>
      <w:jc w:val="left"/>
    </w:pPr>
    <w:rPr>
      <w:rFonts w:ascii="宋体" w:eastAsia="宋体" w:hAnsi="宋体" w:cs="宋体"/>
      <w:snapToGrid/>
      <w:spacing w:val="0"/>
      <w:kern w:val="0"/>
      <w:sz w:val="24"/>
    </w:rPr>
  </w:style>
  <w:style w:type="character" w:customStyle="1" w:styleId="c-gray">
    <w:name w:val="c-gray"/>
    <w:basedOn w:val="a1"/>
    <w:rsid w:val="00D06363"/>
  </w:style>
  <w:style w:type="character" w:customStyle="1" w:styleId="apple-converted-space">
    <w:name w:val="apple-converted-space"/>
    <w:basedOn w:val="a1"/>
    <w:rsid w:val="00D06363"/>
  </w:style>
  <w:style w:type="character" w:customStyle="1" w:styleId="time">
    <w:name w:val="time"/>
    <w:basedOn w:val="a1"/>
    <w:rsid w:val="00D06363"/>
  </w:style>
  <w:style w:type="character" w:customStyle="1" w:styleId="read-count">
    <w:name w:val="read-count"/>
    <w:basedOn w:val="a1"/>
    <w:rsid w:val="00D06363"/>
  </w:style>
  <w:style w:type="character" w:customStyle="1" w:styleId="name0">
    <w:name w:val="name"/>
    <w:basedOn w:val="a1"/>
    <w:rsid w:val="00D06363"/>
  </w:style>
  <w:style w:type="character" w:customStyle="1" w:styleId="get-collection">
    <w:name w:val="get-collection"/>
    <w:basedOn w:val="a1"/>
    <w:rsid w:val="00D06363"/>
  </w:style>
  <w:style w:type="character" w:customStyle="1" w:styleId="label">
    <w:name w:val="label"/>
    <w:basedOn w:val="a1"/>
    <w:rsid w:val="00D06363"/>
  </w:style>
  <w:style w:type="character" w:styleId="HTML0">
    <w:name w:val="HTML Code"/>
    <w:basedOn w:val="a1"/>
    <w:uiPriority w:val="99"/>
    <w:semiHidden/>
    <w:unhideWhenUsed/>
    <w:rsid w:val="00D06363"/>
    <w:rPr>
      <w:rFonts w:ascii="宋体" w:eastAsia="宋体" w:hAnsi="宋体" w:cs="宋体"/>
      <w:sz w:val="24"/>
      <w:szCs w:val="24"/>
    </w:rPr>
  </w:style>
  <w:style w:type="paragraph" w:styleId="HTML1">
    <w:name w:val="HTML Preformatted"/>
    <w:basedOn w:val="a0"/>
    <w:link w:val="HTML2"/>
    <w:uiPriority w:val="99"/>
    <w:semiHidden/>
    <w:unhideWhenUsed/>
    <w:rsid w:val="00D0636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ind w:firstLine="0"/>
      <w:jc w:val="left"/>
    </w:pPr>
    <w:rPr>
      <w:rFonts w:ascii="宋体" w:eastAsia="宋体" w:hAnsi="宋体" w:cs="宋体"/>
      <w:snapToGrid/>
      <w:spacing w:val="0"/>
      <w:kern w:val="0"/>
      <w:sz w:val="24"/>
    </w:rPr>
  </w:style>
  <w:style w:type="character" w:customStyle="1" w:styleId="HTML2">
    <w:name w:val="HTML 预设格式 字符"/>
    <w:basedOn w:val="a1"/>
    <w:link w:val="HTML1"/>
    <w:uiPriority w:val="99"/>
    <w:semiHidden/>
    <w:rsid w:val="00D06363"/>
    <w:rPr>
      <w:rFonts w:ascii="宋体" w:hAnsi="宋体" w:cs="宋体"/>
      <w:sz w:val="24"/>
      <w:szCs w:val="24"/>
    </w:rPr>
  </w:style>
  <w:style w:type="character" w:customStyle="1" w:styleId="token">
    <w:name w:val="token"/>
    <w:basedOn w:val="a1"/>
    <w:rsid w:val="00D06363"/>
  </w:style>
  <w:style w:type="character" w:styleId="aff6">
    <w:name w:val="Unresolved Mention"/>
    <w:basedOn w:val="a1"/>
    <w:uiPriority w:val="99"/>
    <w:semiHidden/>
    <w:unhideWhenUsed/>
    <w:rsid w:val="00080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5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20487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619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1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08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97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483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829640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70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7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728443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77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abs/2004.10934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github.com/Eric3911/yolov3_darknet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github.com/AlexeyAB/darknet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Creama_/article/details/10620938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hyperlink" Target="https://blog.csdn.net/weixin_42770591/article/details/105863701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lexeyAB/darknet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a\AppData\Local\Microsoft\Windows\Temporary%20Internet%20Files\Content.IE5\2C16O9KL\20200515143128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ECA93A-522C-4C40-8E5F-ED203DF1B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20200515143128.dotx</Template>
  <TotalTime>0</TotalTime>
  <Pages>1</Pages>
  <Words>2127</Words>
  <Characters>12126</Characters>
  <Application>Microsoft Office Word</Application>
  <DocSecurity>0</DocSecurity>
  <Lines>101</Lines>
  <Paragraphs>28</Paragraphs>
  <ScaleCrop>false</ScaleCrop>
  <LinksUpToDate>false</LinksUpToDate>
  <CharactersWithSpaces>14225</CharactersWithSpaces>
  <SharedDoc>false</SharedDoc>
  <HLinks>
    <vt:vector size="18" baseType="variant">
      <vt:variant>
        <vt:i4>5898327</vt:i4>
      </vt:variant>
      <vt:variant>
        <vt:i4>6</vt:i4>
      </vt:variant>
      <vt:variant>
        <vt:i4>0</vt:i4>
      </vt:variant>
      <vt:variant>
        <vt:i4>5</vt:i4>
      </vt:variant>
      <vt:variant>
        <vt:lpwstr>http://www.ceaj.org/</vt:lpwstr>
      </vt:variant>
      <vt:variant>
        <vt:lpwstr/>
      </vt:variant>
      <vt:variant>
        <vt:i4>1376281</vt:i4>
      </vt:variant>
      <vt:variant>
        <vt:i4>3</vt:i4>
      </vt:variant>
      <vt:variant>
        <vt:i4>0</vt:i4>
      </vt:variant>
      <vt:variant>
        <vt:i4>5</vt:i4>
      </vt:variant>
      <vt:variant>
        <vt:lpwstr>http://cea.ceaj.org/CN/column/column110.shtml</vt:lpwstr>
      </vt:variant>
      <vt:variant>
        <vt:lpwstr/>
      </vt:variant>
      <vt:variant>
        <vt:i4>1310750</vt:i4>
      </vt:variant>
      <vt:variant>
        <vt:i4>0</vt:i4>
      </vt:variant>
      <vt:variant>
        <vt:i4>0</vt:i4>
      </vt:variant>
      <vt:variant>
        <vt:i4>5</vt:i4>
      </vt:variant>
      <vt:variant>
        <vt:lpwstr>http://cea.ceaj.org/CN/column/column107.shtml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2010-04-29T02:30:00Z</cp:lastPrinted>
  <dcterms:created xsi:type="dcterms:W3CDTF">2020-07-07T08:16:00Z</dcterms:created>
  <dcterms:modified xsi:type="dcterms:W3CDTF">2020-09-20T07:47:00Z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TextFE=宋体_x000d_</vt:lpwstr>
  </property>
  <property fmtid="{D5CDD505-2E9C-101B-9397-08002B2CF9AE}" pid="3" name="MTPreferences 1">
    <vt:lpwstr>
_x000d_
[Sizes]_x000d_
Full=11 pt_x000d_
Script=8 pt_x000d_
ScriptScript=6 pt_x000d_
Symbol=150 %_x000d_
SubSymbol=100 %_x000d_
User1=75 %_x000d_
User2=150 %_x000d_
SmallLargeIncr=1 pt_x000d_
_x000d_
[Spacing]_x000d_
LineSpacing=150 %_x000d_
MatrixRowSpacing=150 %_x000d_
MatrixColSpacing=100 %_x000d_
SuperscriptHeight=45 %_x000d_
SubscriptDepth=25 </vt:lpwstr>
  </property>
  <property fmtid="{D5CDD505-2E9C-101B-9397-08002B2CF9AE}" pid="4" name="MTPreferences 2">
    <vt:lpwstr>%_x000d_
SubSupGap=8 %_x000d_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</vt:lpwstr>
  </property>
  <property fmtid="{D5CDD505-2E9C-101B-9397-08002B2CF9AE}" pid="5" name="MTPreferences 3">
    <vt:lpwstr>inGap=8 %_x000d_
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6" name="MTPreferenceSource">
    <vt:lpwstr>MathType</vt:lpwstr>
  </property>
  <property fmtid="{D5CDD505-2E9C-101B-9397-08002B2CF9AE}" pid="7" name="MTWinEqns">
    <vt:bool>true</vt:bool>
  </property>
</Properties>
</file>